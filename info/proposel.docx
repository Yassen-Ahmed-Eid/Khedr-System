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2487F" w14:textId="7FA83EF7" w:rsidR="004A73BF" w:rsidRPr="00F67D3A" w:rsidRDefault="00380EAD" w:rsidP="007D5AC1">
      <w:r>
        <w:rPr>
          <w:noProof/>
        </w:rPr>
        <mc:AlternateContent>
          <mc:Choice Requires="wpg">
            <w:drawing>
              <wp:anchor distT="0" distB="0" distL="114300" distR="114300" simplePos="0" relativeHeight="251664384" behindDoc="1" locked="0" layoutInCell="1" allowOverlap="1" wp14:anchorId="74848057" wp14:editId="3B1BB139">
                <wp:simplePos x="0" y="0"/>
                <wp:positionH relativeFrom="column">
                  <wp:posOffset>-743841</wp:posOffset>
                </wp:positionH>
                <wp:positionV relativeFrom="paragraph">
                  <wp:posOffset>-613599</wp:posOffset>
                </wp:positionV>
                <wp:extent cx="7759700" cy="10972800"/>
                <wp:effectExtent l="0" t="0" r="0" b="0"/>
                <wp:wrapNone/>
                <wp:docPr id="10" name="Group 10"/>
                <wp:cNvGraphicFramePr/>
                <a:graphic xmlns:a="http://schemas.openxmlformats.org/drawingml/2006/main">
                  <a:graphicData uri="http://schemas.microsoft.com/office/word/2010/wordprocessingGroup">
                    <wpg:wgp>
                      <wpg:cNvGrpSpPr/>
                      <wpg:grpSpPr>
                        <a:xfrm>
                          <a:off x="0" y="0"/>
                          <a:ext cx="7759700" cy="10972800"/>
                          <a:chOff x="47500" y="237506"/>
                          <a:chExt cx="7759700" cy="10972800"/>
                        </a:xfrm>
                      </wpg:grpSpPr>
                      <pic:pic xmlns:pic="http://schemas.openxmlformats.org/drawingml/2006/picture">
                        <pic:nvPicPr>
                          <pic:cNvPr id="266" name="Picture 26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7500" y="237506"/>
                            <a:ext cx="7759700" cy="10972800"/>
                          </a:xfrm>
                          <a:prstGeom prst="rect">
                            <a:avLst/>
                          </a:prstGeom>
                          <a:noFill/>
                          <a:ln>
                            <a:noFill/>
                          </a:ln>
                        </pic:spPr>
                      </pic:pic>
                      <wps:wsp>
                        <wps:cNvPr id="6" name="Text Box 4"/>
                        <wps:cNvSpPr txBox="1">
                          <a:spLocks noChangeArrowheads="1"/>
                        </wps:cNvSpPr>
                        <wps:spPr bwMode="auto">
                          <a:xfrm>
                            <a:off x="708660" y="2697480"/>
                            <a:ext cx="5539740" cy="2034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6CF562D" w14:textId="3119BD83" w:rsidR="00181364" w:rsidRPr="007E25DE" w:rsidRDefault="00181364" w:rsidP="00181364">
                              <w:pPr>
                                <w:pStyle w:val="Mysubhead"/>
                                <w:jc w:val="center"/>
                                <w:rPr>
                                  <w:rStyle w:val="sowc"/>
                                  <w:rFonts w:ascii="Futura LT Book" w:hAnsi="Futura LT Book" w:cs="Times New Roman"/>
                                  <w:b w:val="0"/>
                                  <w:color w:val="FFFFFF"/>
                                  <w:sz w:val="50"/>
                                  <w:szCs w:val="50"/>
                                </w:rPr>
                              </w:pPr>
                              <w:bookmarkStart w:id="0" w:name="_Toc129698600"/>
                              <w:bookmarkStart w:id="1" w:name="_Toc129698767"/>
                              <w:bookmarkStart w:id="2" w:name="_Toc130306810"/>
                              <w:r w:rsidRPr="007E25DE">
                                <w:rPr>
                                  <w:rStyle w:val="sowc"/>
                                  <w:rFonts w:ascii="Futura LT Book" w:hAnsi="Futura LT Book" w:cs="Times New Roman"/>
                                  <w:bCs w:val="0"/>
                                  <w:color w:val="FFFFFF"/>
                                  <w:sz w:val="50"/>
                                  <w:szCs w:val="50"/>
                                </w:rPr>
                                <w:t>I</w:t>
                              </w:r>
                              <w:r w:rsidRPr="007E25DE">
                                <w:rPr>
                                  <w:rStyle w:val="sowc"/>
                                  <w:rFonts w:ascii="Futura LT Book" w:hAnsi="Futura LT Book" w:cs="Times New Roman"/>
                                  <w:b w:val="0"/>
                                  <w:color w:val="FFFFFF"/>
                                  <w:sz w:val="50"/>
                                  <w:szCs w:val="50"/>
                                </w:rPr>
                                <w:t>nternational </w:t>
                              </w:r>
                              <w:r w:rsidRPr="007E25DE">
                                <w:rPr>
                                  <w:rStyle w:val="sowc"/>
                                  <w:rFonts w:ascii="Futura LT Book" w:hAnsi="Futura LT Book" w:cs="Times New Roman"/>
                                  <w:bCs w:val="0"/>
                                  <w:color w:val="FFFFFF"/>
                                  <w:sz w:val="50"/>
                                  <w:szCs w:val="50"/>
                                </w:rPr>
                                <w:t>C</w:t>
                              </w:r>
                              <w:r w:rsidRPr="007E25DE">
                                <w:rPr>
                                  <w:rStyle w:val="sowc"/>
                                  <w:rFonts w:ascii="Futura LT Book" w:hAnsi="Futura LT Book" w:cs="Times New Roman"/>
                                  <w:b w:val="0"/>
                                  <w:color w:val="FFFFFF"/>
                                  <w:sz w:val="50"/>
                                  <w:szCs w:val="50"/>
                                </w:rPr>
                                <w:t>ompetition on </w:t>
                              </w:r>
                              <w:r w:rsidRPr="007E25DE">
                                <w:rPr>
                                  <w:rStyle w:val="sowc"/>
                                  <w:rFonts w:ascii="Futura LT Book" w:hAnsi="Futura LT Book" w:cs="Times New Roman"/>
                                  <w:bCs w:val="0"/>
                                  <w:color w:val="FFFFFF"/>
                                  <w:sz w:val="50"/>
                                  <w:szCs w:val="50"/>
                                </w:rPr>
                                <w:t>S</w:t>
                              </w:r>
                              <w:r w:rsidRPr="007E25DE">
                                <w:rPr>
                                  <w:rStyle w:val="sowc"/>
                                  <w:rFonts w:ascii="Futura LT Book" w:hAnsi="Futura LT Book" w:cs="Times New Roman"/>
                                  <w:b w:val="0"/>
                                  <w:color w:val="FFFFFF"/>
                                  <w:sz w:val="50"/>
                                  <w:szCs w:val="50"/>
                                </w:rPr>
                                <w:t>mart </w:t>
                              </w:r>
                              <w:r w:rsidRPr="007E25DE">
                                <w:rPr>
                                  <w:rStyle w:val="sowc"/>
                                  <w:rFonts w:ascii="Futura LT Book" w:hAnsi="Futura LT Book" w:cs="Times New Roman"/>
                                  <w:bCs w:val="0"/>
                                  <w:color w:val="FFFFFF"/>
                                  <w:sz w:val="50"/>
                                  <w:szCs w:val="50"/>
                                </w:rPr>
                                <w:t>I</w:t>
                              </w:r>
                              <w:r w:rsidRPr="007E25DE">
                                <w:rPr>
                                  <w:rStyle w:val="sowc"/>
                                  <w:rFonts w:ascii="Futura LT Book" w:hAnsi="Futura LT Book" w:cs="Times New Roman"/>
                                  <w:b w:val="0"/>
                                  <w:color w:val="FFFFFF"/>
                                  <w:sz w:val="50"/>
                                  <w:szCs w:val="50"/>
                                </w:rPr>
                                <w:t>nnovation </w:t>
                              </w:r>
                              <w:r w:rsidRPr="007E25DE">
                                <w:rPr>
                                  <w:rStyle w:val="sowc"/>
                                  <w:rFonts w:ascii="Futura LT Book" w:hAnsi="Futura LT Book" w:cs="Times New Roman"/>
                                  <w:bCs w:val="0"/>
                                  <w:color w:val="FFFFFF"/>
                                  <w:sz w:val="50"/>
                                  <w:szCs w:val="50"/>
                                </w:rPr>
                                <w:t>T</w:t>
                              </w:r>
                              <w:r w:rsidRPr="007E25DE">
                                <w:rPr>
                                  <w:rStyle w:val="sowc"/>
                                  <w:rFonts w:ascii="Futura LT Book" w:hAnsi="Futura LT Book" w:cs="Times New Roman"/>
                                  <w:b w:val="0"/>
                                  <w:color w:val="FFFFFF"/>
                                  <w:sz w:val="50"/>
                                  <w:szCs w:val="50"/>
                                </w:rPr>
                                <w:t>echnologies (</w:t>
                              </w:r>
                              <w:r w:rsidRPr="007E25DE">
                                <w:rPr>
                                  <w:rStyle w:val="sowc"/>
                                  <w:rFonts w:ascii="Futura LT Book" w:hAnsi="Futura LT Book" w:cs="Times New Roman"/>
                                  <w:color w:val="FFFFFF"/>
                                  <w:sz w:val="50"/>
                                  <w:szCs w:val="50"/>
                                </w:rPr>
                                <w:t>IC-SIT’202</w:t>
                              </w:r>
                              <w:r w:rsidR="000A7854">
                                <w:rPr>
                                  <w:rStyle w:val="sowc"/>
                                  <w:rFonts w:ascii="Futura LT Book" w:hAnsi="Futura LT Book" w:cs="Times New Roman"/>
                                  <w:color w:val="FFFFFF"/>
                                  <w:sz w:val="50"/>
                                  <w:szCs w:val="50"/>
                                </w:rPr>
                                <w:t>4</w:t>
                              </w:r>
                              <w:r w:rsidRPr="007E25DE">
                                <w:rPr>
                                  <w:rStyle w:val="sowc"/>
                                  <w:rFonts w:ascii="Futura LT Book" w:hAnsi="Futura LT Book" w:cs="Times New Roman"/>
                                  <w:b w:val="0"/>
                                  <w:color w:val="FFFFFF"/>
                                  <w:sz w:val="50"/>
                                  <w:szCs w:val="50"/>
                                </w:rPr>
                                <w:t>)</w:t>
                              </w:r>
                              <w:bookmarkEnd w:id="0"/>
                              <w:bookmarkEnd w:id="1"/>
                              <w:bookmarkEnd w:id="2"/>
                            </w:p>
                            <w:p w14:paraId="66E8A520" w14:textId="5C1B9127" w:rsidR="004F6FD5" w:rsidRPr="006A193A" w:rsidRDefault="006A193A" w:rsidP="00181364">
                              <w:pPr>
                                <w:pStyle w:val="Mysubhead"/>
                                <w:jc w:val="center"/>
                                <w:rPr>
                                  <w:rStyle w:val="sowc"/>
                                  <w:rFonts w:ascii="Futura LT Book" w:hAnsi="Futura LT Book" w:cs="Times New Roman"/>
                                  <w:b w:val="0"/>
                                  <w:color w:val="FFFFFF"/>
                                  <w:sz w:val="46"/>
                                  <w:szCs w:val="46"/>
                                </w:rPr>
                              </w:pPr>
                              <w:bookmarkStart w:id="3" w:name="_Toc129698601"/>
                              <w:bookmarkStart w:id="4" w:name="_Toc129698768"/>
                              <w:bookmarkStart w:id="5" w:name="_Toc130306811"/>
                              <w:r w:rsidRPr="006A193A">
                                <w:rPr>
                                  <w:rStyle w:val="sowc"/>
                                  <w:rFonts w:ascii="Futura LT Book" w:hAnsi="Futura LT Book" w:cs="Times New Roman"/>
                                  <w:b w:val="0"/>
                                  <w:color w:val="FFFFFF"/>
                                  <w:sz w:val="46"/>
                                  <w:szCs w:val="46"/>
                                </w:rPr>
                                <w:t>July 1</w:t>
                              </w:r>
                              <w:r w:rsidR="00D13CE5">
                                <w:rPr>
                                  <w:rStyle w:val="sowc"/>
                                  <w:rFonts w:ascii="Futura LT Book" w:hAnsi="Futura LT Book" w:cs="Times New Roman"/>
                                  <w:b w:val="0"/>
                                  <w:color w:val="FFFFFF"/>
                                  <w:sz w:val="46"/>
                                  <w:szCs w:val="46"/>
                                </w:rPr>
                                <w:t xml:space="preserve">3 </w:t>
                              </w:r>
                              <w:r w:rsidRPr="006A193A">
                                <w:rPr>
                                  <w:rStyle w:val="sowc"/>
                                  <w:rFonts w:ascii="Futura LT Book" w:hAnsi="Futura LT Book" w:cs="Times New Roman"/>
                                  <w:b w:val="0"/>
                                  <w:color w:val="FFFFFF"/>
                                  <w:sz w:val="46"/>
                                  <w:szCs w:val="46"/>
                                </w:rPr>
                                <w:t>–1</w:t>
                              </w:r>
                              <w:r w:rsidR="00D13CE5">
                                <w:rPr>
                                  <w:rStyle w:val="sowc"/>
                                  <w:rFonts w:ascii="Futura LT Book" w:hAnsi="Futura LT Book" w:cs="Times New Roman"/>
                                  <w:b w:val="0"/>
                                  <w:color w:val="FFFFFF"/>
                                  <w:sz w:val="46"/>
                                  <w:szCs w:val="46"/>
                                </w:rPr>
                                <w:t>4</w:t>
                              </w:r>
                              <w:r w:rsidRPr="006A193A">
                                <w:rPr>
                                  <w:rStyle w:val="sowc"/>
                                  <w:rFonts w:ascii="Futura LT Book" w:hAnsi="Futura LT Book" w:cs="Times New Roman"/>
                                  <w:b w:val="0"/>
                                  <w:color w:val="FFFFFF"/>
                                  <w:sz w:val="46"/>
                                  <w:szCs w:val="46"/>
                                </w:rPr>
                                <w:t xml:space="preserve">, 2023, </w:t>
                              </w:r>
                              <w:r w:rsidR="00181364" w:rsidRPr="006A193A">
                                <w:rPr>
                                  <w:rStyle w:val="sowc"/>
                                  <w:rFonts w:ascii="Futura LT Book" w:hAnsi="Futura LT Book" w:cs="Times New Roman"/>
                                  <w:b w:val="0"/>
                                  <w:color w:val="FFFFFF"/>
                                  <w:sz w:val="46"/>
                                  <w:szCs w:val="46"/>
                                </w:rPr>
                                <w:t>Alexandria, Egypt</w:t>
                              </w:r>
                              <w:bookmarkEnd w:id="3"/>
                              <w:bookmarkEnd w:id="4"/>
                              <w:bookmarkEnd w:id="5"/>
                            </w:p>
                          </w:txbxContent>
                        </wps:txbx>
                        <wps:bodyPr rot="0" vert="horz" wrap="square" lIns="36576" tIns="36576" rIns="36576" bIns="36576" anchor="t" anchorCtr="0" upright="1">
                          <a:noAutofit/>
                        </wps:bodyPr>
                      </wps:wsp>
                      <pic:pic xmlns:pic="http://schemas.openxmlformats.org/drawingml/2006/picture">
                        <pic:nvPicPr>
                          <pic:cNvPr id="8" name="Picture 8" descr="A picture containing text, clipar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4373880" y="1920240"/>
                            <a:ext cx="1710690" cy="499745"/>
                          </a:xfrm>
                          <a:prstGeom prst="rect">
                            <a:avLst/>
                          </a:prstGeom>
                        </pic:spPr>
                      </pic:pic>
                      <pic:pic xmlns:pic="http://schemas.openxmlformats.org/drawingml/2006/picture">
                        <pic:nvPicPr>
                          <pic:cNvPr id="9" name="Picture 9" descr="Logo, company nam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815340" y="1447800"/>
                            <a:ext cx="2261235" cy="1448435"/>
                          </a:xfrm>
                          <a:prstGeom prst="rect">
                            <a:avLst/>
                          </a:prstGeom>
                        </pic:spPr>
                      </pic:pic>
                    </wpg:wgp>
                  </a:graphicData>
                </a:graphic>
              </wp:anchor>
            </w:drawing>
          </mc:Choice>
          <mc:Fallback>
            <w:pict>
              <v:group w14:anchorId="74848057" id="Group 10" o:spid="_x0000_s1026" style="position:absolute;margin-left:-58.55pt;margin-top:-48.3pt;width:611pt;height:12in;z-index:-251652096" coordorigin="475,2375" coordsize="77597,10972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6" o:spid="_x0000_s1027" type="#_x0000_t75" style="position:absolute;left:475;top:2375;width:77597;height:109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">
                  <v:imagedata r:id="rId11" o:title=""/>
                </v:shape>
                <v:shapetype id="_x0000_t202" coordsize="21600,21600" o:spt="202" path="m,l,21600r21600,l21600,xe">
                  <v:stroke joinstyle="miter"/>
                  <v:path gradientshapeok="t" o:connecttype="rect"/>
                </v:shapetype>
                <v:shape id="_x0000_s1028" type="#_x0000_t202" style="position:absolute;left:7086;top:26974;width:55398;height:20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" filled="f" fillcolor="#fffffe" stroked="f" strokecolor="#212120" insetpen="t">
                  <v:textbox inset="2.88pt,2.88pt,2.88pt,2.88pt">
                    <w:txbxContent>
                      <w:p w14:paraId="76CF562D" w14:textId="3119BD83" w:rsidR="00181364" w:rsidRPr="007E25DE" w:rsidRDefault="00181364" w:rsidP="00181364">
                        <w:pPr>
                          <w:pStyle w:val="Mysubhead"/>
                          <w:jc w:val="center"/>
                          <w:rPr>
                            <w:rStyle w:val="sowc"/>
                            <w:rFonts w:ascii="Futura LT Book" w:hAnsi="Futura LT Book" w:cs="Times New Roman"/>
                            <w:b w:val="0"/>
                            <w:color w:val="FFFFFF"/>
                            <w:sz w:val="50"/>
                            <w:szCs w:val="50"/>
                          </w:rPr>
                        </w:pPr>
                        <w:bookmarkStart w:id="6" w:name="_Toc129698600"/>
                        <w:bookmarkStart w:id="7" w:name="_Toc129698767"/>
                        <w:bookmarkStart w:id="8" w:name="_Toc130306810"/>
                        <w:r w:rsidRPr="007E25DE">
                          <w:rPr>
                            <w:rStyle w:val="sowc"/>
                            <w:rFonts w:ascii="Futura LT Book" w:hAnsi="Futura LT Book" w:cs="Times New Roman"/>
                            <w:bCs w:val="0"/>
                            <w:color w:val="FFFFFF"/>
                            <w:sz w:val="50"/>
                            <w:szCs w:val="50"/>
                          </w:rPr>
                          <w:t>I</w:t>
                        </w:r>
                        <w:r w:rsidRPr="007E25DE">
                          <w:rPr>
                            <w:rStyle w:val="sowc"/>
                            <w:rFonts w:ascii="Futura LT Book" w:hAnsi="Futura LT Book" w:cs="Times New Roman"/>
                            <w:b w:val="0"/>
                            <w:color w:val="FFFFFF"/>
                            <w:sz w:val="50"/>
                            <w:szCs w:val="50"/>
                          </w:rPr>
                          <w:t>nternational </w:t>
                        </w:r>
                        <w:r w:rsidRPr="007E25DE">
                          <w:rPr>
                            <w:rStyle w:val="sowc"/>
                            <w:rFonts w:ascii="Futura LT Book" w:hAnsi="Futura LT Book" w:cs="Times New Roman"/>
                            <w:bCs w:val="0"/>
                            <w:color w:val="FFFFFF"/>
                            <w:sz w:val="50"/>
                            <w:szCs w:val="50"/>
                          </w:rPr>
                          <w:t>C</w:t>
                        </w:r>
                        <w:r w:rsidRPr="007E25DE">
                          <w:rPr>
                            <w:rStyle w:val="sowc"/>
                            <w:rFonts w:ascii="Futura LT Book" w:hAnsi="Futura LT Book" w:cs="Times New Roman"/>
                            <w:b w:val="0"/>
                            <w:color w:val="FFFFFF"/>
                            <w:sz w:val="50"/>
                            <w:szCs w:val="50"/>
                          </w:rPr>
                          <w:t>ompetition on </w:t>
                        </w:r>
                        <w:r w:rsidRPr="007E25DE">
                          <w:rPr>
                            <w:rStyle w:val="sowc"/>
                            <w:rFonts w:ascii="Futura LT Book" w:hAnsi="Futura LT Book" w:cs="Times New Roman"/>
                            <w:bCs w:val="0"/>
                            <w:color w:val="FFFFFF"/>
                            <w:sz w:val="50"/>
                            <w:szCs w:val="50"/>
                          </w:rPr>
                          <w:t>S</w:t>
                        </w:r>
                        <w:r w:rsidRPr="007E25DE">
                          <w:rPr>
                            <w:rStyle w:val="sowc"/>
                            <w:rFonts w:ascii="Futura LT Book" w:hAnsi="Futura LT Book" w:cs="Times New Roman"/>
                            <w:b w:val="0"/>
                            <w:color w:val="FFFFFF"/>
                            <w:sz w:val="50"/>
                            <w:szCs w:val="50"/>
                          </w:rPr>
                          <w:t>mart </w:t>
                        </w:r>
                        <w:r w:rsidRPr="007E25DE">
                          <w:rPr>
                            <w:rStyle w:val="sowc"/>
                            <w:rFonts w:ascii="Futura LT Book" w:hAnsi="Futura LT Book" w:cs="Times New Roman"/>
                            <w:bCs w:val="0"/>
                            <w:color w:val="FFFFFF"/>
                            <w:sz w:val="50"/>
                            <w:szCs w:val="50"/>
                          </w:rPr>
                          <w:t>I</w:t>
                        </w:r>
                        <w:r w:rsidRPr="007E25DE">
                          <w:rPr>
                            <w:rStyle w:val="sowc"/>
                            <w:rFonts w:ascii="Futura LT Book" w:hAnsi="Futura LT Book" w:cs="Times New Roman"/>
                            <w:b w:val="0"/>
                            <w:color w:val="FFFFFF"/>
                            <w:sz w:val="50"/>
                            <w:szCs w:val="50"/>
                          </w:rPr>
                          <w:t>nnovation </w:t>
                        </w:r>
                        <w:r w:rsidRPr="007E25DE">
                          <w:rPr>
                            <w:rStyle w:val="sowc"/>
                            <w:rFonts w:ascii="Futura LT Book" w:hAnsi="Futura LT Book" w:cs="Times New Roman"/>
                            <w:bCs w:val="0"/>
                            <w:color w:val="FFFFFF"/>
                            <w:sz w:val="50"/>
                            <w:szCs w:val="50"/>
                          </w:rPr>
                          <w:t>T</w:t>
                        </w:r>
                        <w:r w:rsidRPr="007E25DE">
                          <w:rPr>
                            <w:rStyle w:val="sowc"/>
                            <w:rFonts w:ascii="Futura LT Book" w:hAnsi="Futura LT Book" w:cs="Times New Roman"/>
                            <w:b w:val="0"/>
                            <w:color w:val="FFFFFF"/>
                            <w:sz w:val="50"/>
                            <w:szCs w:val="50"/>
                          </w:rPr>
                          <w:t>echnologies (</w:t>
                        </w:r>
                        <w:r w:rsidRPr="007E25DE">
                          <w:rPr>
                            <w:rStyle w:val="sowc"/>
                            <w:rFonts w:ascii="Futura LT Book" w:hAnsi="Futura LT Book" w:cs="Times New Roman"/>
                            <w:color w:val="FFFFFF"/>
                            <w:sz w:val="50"/>
                            <w:szCs w:val="50"/>
                          </w:rPr>
                          <w:t>IC-SIT’202</w:t>
                        </w:r>
                        <w:r w:rsidR="000A7854">
                          <w:rPr>
                            <w:rStyle w:val="sowc"/>
                            <w:rFonts w:ascii="Futura LT Book" w:hAnsi="Futura LT Book" w:cs="Times New Roman"/>
                            <w:color w:val="FFFFFF"/>
                            <w:sz w:val="50"/>
                            <w:szCs w:val="50"/>
                          </w:rPr>
                          <w:t>4</w:t>
                        </w:r>
                        <w:r w:rsidRPr="007E25DE">
                          <w:rPr>
                            <w:rStyle w:val="sowc"/>
                            <w:rFonts w:ascii="Futura LT Book" w:hAnsi="Futura LT Book" w:cs="Times New Roman"/>
                            <w:b w:val="0"/>
                            <w:color w:val="FFFFFF"/>
                            <w:sz w:val="50"/>
                            <w:szCs w:val="50"/>
                          </w:rPr>
                          <w:t>)</w:t>
                        </w:r>
                        <w:bookmarkEnd w:id="6"/>
                        <w:bookmarkEnd w:id="7"/>
                        <w:bookmarkEnd w:id="8"/>
                      </w:p>
                      <w:p w14:paraId="66E8A520" w14:textId="5C1B9127" w:rsidR="004F6FD5" w:rsidRPr="006A193A" w:rsidRDefault="006A193A" w:rsidP="00181364">
                        <w:pPr>
                          <w:pStyle w:val="Mysubhead"/>
                          <w:jc w:val="center"/>
                          <w:rPr>
                            <w:rStyle w:val="sowc"/>
                            <w:rFonts w:ascii="Futura LT Book" w:hAnsi="Futura LT Book" w:cs="Times New Roman"/>
                            <w:b w:val="0"/>
                            <w:color w:val="FFFFFF"/>
                            <w:sz w:val="46"/>
                            <w:szCs w:val="46"/>
                          </w:rPr>
                        </w:pPr>
                        <w:bookmarkStart w:id="9" w:name="_Toc129698601"/>
                        <w:bookmarkStart w:id="10" w:name="_Toc129698768"/>
                        <w:bookmarkStart w:id="11" w:name="_Toc130306811"/>
                        <w:r w:rsidRPr="006A193A">
                          <w:rPr>
                            <w:rStyle w:val="sowc"/>
                            <w:rFonts w:ascii="Futura LT Book" w:hAnsi="Futura LT Book" w:cs="Times New Roman"/>
                            <w:b w:val="0"/>
                            <w:color w:val="FFFFFF"/>
                            <w:sz w:val="46"/>
                            <w:szCs w:val="46"/>
                          </w:rPr>
                          <w:t>July 1</w:t>
                        </w:r>
                        <w:r w:rsidR="00D13CE5">
                          <w:rPr>
                            <w:rStyle w:val="sowc"/>
                            <w:rFonts w:ascii="Futura LT Book" w:hAnsi="Futura LT Book" w:cs="Times New Roman"/>
                            <w:b w:val="0"/>
                            <w:color w:val="FFFFFF"/>
                            <w:sz w:val="46"/>
                            <w:szCs w:val="46"/>
                          </w:rPr>
                          <w:t xml:space="preserve">3 </w:t>
                        </w:r>
                        <w:r w:rsidRPr="006A193A">
                          <w:rPr>
                            <w:rStyle w:val="sowc"/>
                            <w:rFonts w:ascii="Futura LT Book" w:hAnsi="Futura LT Book" w:cs="Times New Roman"/>
                            <w:b w:val="0"/>
                            <w:color w:val="FFFFFF"/>
                            <w:sz w:val="46"/>
                            <w:szCs w:val="46"/>
                          </w:rPr>
                          <w:t>–1</w:t>
                        </w:r>
                        <w:r w:rsidR="00D13CE5">
                          <w:rPr>
                            <w:rStyle w:val="sowc"/>
                            <w:rFonts w:ascii="Futura LT Book" w:hAnsi="Futura LT Book" w:cs="Times New Roman"/>
                            <w:b w:val="0"/>
                            <w:color w:val="FFFFFF"/>
                            <w:sz w:val="46"/>
                            <w:szCs w:val="46"/>
                          </w:rPr>
                          <w:t>4</w:t>
                        </w:r>
                        <w:r w:rsidRPr="006A193A">
                          <w:rPr>
                            <w:rStyle w:val="sowc"/>
                            <w:rFonts w:ascii="Futura LT Book" w:hAnsi="Futura LT Book" w:cs="Times New Roman"/>
                            <w:b w:val="0"/>
                            <w:color w:val="FFFFFF"/>
                            <w:sz w:val="46"/>
                            <w:szCs w:val="46"/>
                          </w:rPr>
                          <w:t xml:space="preserve">, 2023, </w:t>
                        </w:r>
                        <w:r w:rsidR="00181364" w:rsidRPr="006A193A">
                          <w:rPr>
                            <w:rStyle w:val="sowc"/>
                            <w:rFonts w:ascii="Futura LT Book" w:hAnsi="Futura LT Book" w:cs="Times New Roman"/>
                            <w:b w:val="0"/>
                            <w:color w:val="FFFFFF"/>
                            <w:sz w:val="46"/>
                            <w:szCs w:val="46"/>
                          </w:rPr>
                          <w:t>Alexandria, Egypt</w:t>
                        </w:r>
                        <w:bookmarkEnd w:id="9"/>
                        <w:bookmarkEnd w:id="10"/>
                        <w:bookmarkEnd w:id="11"/>
                      </w:p>
                    </w:txbxContent>
                  </v:textbox>
                </v:shape>
                <v:shape id="Picture 8" o:spid="_x0000_s1029" type="#_x0000_t75" alt="A picture containing text, clipart&#10;&#10;Description automatically generated" style="position:absolute;left:43738;top:19202;width:17107;height:4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">
                  <v:imagedata r:id="rId12" o:title="A picture containing text, clipart&#10;&#10;Description automatically generated"/>
                </v:shape>
                <v:shape id="Picture 9" o:spid="_x0000_s1030" type="#_x0000_t75" alt="Logo, company name&#10;&#10;Description automatically generated" style="position:absolute;left:8153;top:14478;width:22612;height:14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">
                  <v:imagedata r:id="rId13" o:title="Logo, company name&#10;&#10;Description automatically generated"/>
                </v:shape>
              </v:group>
            </w:pict>
          </mc:Fallback>
        </mc:AlternateContent>
      </w:r>
    </w:p>
    <w:p w14:paraId="2F83F7D8" w14:textId="77777777" w:rsidR="004A73BF" w:rsidRPr="00F67D3A" w:rsidRDefault="004A73BF" w:rsidP="007D5AC1"/>
    <w:p w14:paraId="74C7ECC9" w14:textId="77777777" w:rsidR="004A73BF" w:rsidRPr="00F67D3A" w:rsidRDefault="004A73BF" w:rsidP="007D5AC1"/>
    <w:p w14:paraId="34D3DAA0" w14:textId="0B66CE86" w:rsidR="004A73BF" w:rsidRPr="00F67D3A" w:rsidRDefault="004A73BF" w:rsidP="007D5AC1"/>
    <w:p w14:paraId="3E76EC7D" w14:textId="6D536AE3" w:rsidR="004A73BF" w:rsidRPr="00F67D3A" w:rsidRDefault="004A73BF" w:rsidP="007D5AC1"/>
    <w:p w14:paraId="735B525F" w14:textId="296155D4" w:rsidR="004A73BF" w:rsidRPr="00F67D3A" w:rsidRDefault="004A73BF" w:rsidP="007D5AC1"/>
    <w:p w14:paraId="1173F3FC" w14:textId="1174B3B0" w:rsidR="004A73BF" w:rsidRPr="00F67D3A" w:rsidRDefault="004A73BF" w:rsidP="007D5AC1"/>
    <w:p w14:paraId="2863CC8F" w14:textId="5ECD2FC5" w:rsidR="004A73BF" w:rsidRPr="00F67D3A" w:rsidRDefault="004A73BF" w:rsidP="007D5AC1"/>
    <w:p w14:paraId="17AB64C4" w14:textId="78B41944" w:rsidR="004A73BF" w:rsidRPr="00F67D3A" w:rsidRDefault="004A73BF" w:rsidP="007D5AC1"/>
    <w:p w14:paraId="25456C60" w14:textId="53D0C36C" w:rsidR="004A73BF" w:rsidRPr="00F67D3A" w:rsidRDefault="004A73BF" w:rsidP="007D5AC1"/>
    <w:p w14:paraId="735B690D" w14:textId="565D87A3" w:rsidR="004A73BF" w:rsidRPr="00F67D3A" w:rsidRDefault="005F6290" w:rsidP="005F6290">
      <w:pPr>
        <w:tabs>
          <w:tab w:val="left" w:pos="2824"/>
        </w:tabs>
      </w:pPr>
      <w:r>
        <w:tab/>
      </w:r>
    </w:p>
    <w:p w14:paraId="14DA112F" w14:textId="5833AFD6" w:rsidR="004A73BF" w:rsidRPr="00F67D3A" w:rsidRDefault="004A73BF" w:rsidP="007D5AC1"/>
    <w:p w14:paraId="0CD1FC7D" w14:textId="77777777" w:rsidR="004A73BF" w:rsidRPr="00F67D3A" w:rsidRDefault="004A73BF" w:rsidP="007D5AC1"/>
    <w:p w14:paraId="6ECFF4AA" w14:textId="77777777" w:rsidR="004A73BF" w:rsidRPr="00F67D3A" w:rsidRDefault="004A73BF" w:rsidP="007D5AC1"/>
    <w:p w14:paraId="3AEA12DF" w14:textId="77777777" w:rsidR="004A73BF" w:rsidRPr="00F67D3A" w:rsidRDefault="004A73BF" w:rsidP="007D5AC1"/>
    <w:p w14:paraId="40E2CB41" w14:textId="77777777" w:rsidR="004A73BF" w:rsidRPr="00F67D3A" w:rsidRDefault="004A73BF" w:rsidP="007D5AC1"/>
    <w:p w14:paraId="579C5913" w14:textId="77777777" w:rsidR="004A73BF" w:rsidRPr="00F67D3A" w:rsidRDefault="004A73BF" w:rsidP="007D5AC1"/>
    <w:p w14:paraId="24120D4A" w14:textId="77777777" w:rsidR="004A73BF" w:rsidRPr="00F67D3A" w:rsidRDefault="00F0441F" w:rsidP="00F0441F">
      <w:pPr>
        <w:tabs>
          <w:tab w:val="left" w:pos="3153"/>
        </w:tabs>
      </w:pPr>
      <w:r w:rsidRPr="00F67D3A">
        <w:tab/>
      </w:r>
    </w:p>
    <w:p w14:paraId="63948C20" w14:textId="77777777" w:rsidR="004A73BF" w:rsidRPr="00F67D3A" w:rsidRDefault="004A73BF" w:rsidP="007D5AC1"/>
    <w:p w14:paraId="54D082F6" w14:textId="77777777" w:rsidR="004A73BF" w:rsidRPr="00F67D3A" w:rsidRDefault="004A73BF" w:rsidP="007D5AC1"/>
    <w:p w14:paraId="5E3D0150" w14:textId="77777777" w:rsidR="004A73BF" w:rsidRPr="00F67D3A" w:rsidRDefault="004A73BF" w:rsidP="007D5AC1"/>
    <w:p w14:paraId="6568541E" w14:textId="77777777" w:rsidR="004A73BF" w:rsidRPr="00F67D3A" w:rsidRDefault="004A73BF" w:rsidP="007D5AC1"/>
    <w:p w14:paraId="6E6FFEFA" w14:textId="77777777" w:rsidR="004A73BF" w:rsidRPr="00F67D3A" w:rsidRDefault="004A73BF" w:rsidP="007D5AC1"/>
    <w:p w14:paraId="5995B53B" w14:textId="77777777" w:rsidR="004A73BF" w:rsidRPr="00F67D3A" w:rsidRDefault="004A73BF" w:rsidP="007D5AC1"/>
    <w:p w14:paraId="5F566E60" w14:textId="2CED1EC9" w:rsidR="004A73BF" w:rsidRPr="00F67D3A" w:rsidRDefault="004A73BF" w:rsidP="007D5AC1"/>
    <w:p w14:paraId="11D53FD4" w14:textId="4C922D5F" w:rsidR="004A73BF" w:rsidRDefault="004A73BF" w:rsidP="007D5AC1"/>
    <w:p w14:paraId="1EE375A6" w14:textId="77777777" w:rsidR="00175C5B" w:rsidRPr="00F67D3A" w:rsidRDefault="00175C5B" w:rsidP="007D5AC1"/>
    <w:p w14:paraId="24349094" w14:textId="6EFE5B67" w:rsidR="006B5318" w:rsidRPr="006B5318" w:rsidRDefault="00321EF2" w:rsidP="006B5318">
      <w:pPr>
        <w:pStyle w:val="My"/>
        <w:jc w:val="center"/>
        <w:rPr>
          <w:rStyle w:val="sowc"/>
          <w:rFonts w:cs="Times New Roman"/>
          <w:b/>
          <w:bCs/>
          <w:i/>
          <w:iCs/>
          <w:color w:val="FFFFFF"/>
          <w:sz w:val="72"/>
          <w:szCs w:val="72"/>
          <w:lang w:val="en-US"/>
        </w:rPr>
      </w:pPr>
      <w:r>
        <w:rPr>
          <w:rStyle w:val="sowc"/>
          <w:rFonts w:cs="Times New Roman"/>
          <w:b/>
          <w:bCs/>
          <w:i/>
          <w:iCs/>
          <w:color w:val="FFFFFF"/>
          <w:sz w:val="72"/>
          <w:szCs w:val="72"/>
          <w:lang w:val="en-US"/>
        </w:rPr>
        <w:t>Agrogaurd</w:t>
      </w:r>
    </w:p>
    <w:p w14:paraId="36C5BF51" w14:textId="77777777" w:rsidR="00175C5B" w:rsidRDefault="00175C5B" w:rsidP="004C0C6B">
      <w:pPr>
        <w:pStyle w:val="My"/>
        <w:jc w:val="center"/>
        <w:rPr>
          <w:rStyle w:val="sowc"/>
          <w:rFonts w:cs="Times New Roman"/>
          <w:i/>
          <w:iCs/>
          <w:color w:val="FFFFFF"/>
          <w:lang w:val="en-US"/>
        </w:rPr>
      </w:pPr>
    </w:p>
    <w:p w14:paraId="5B494F41" w14:textId="77777777" w:rsidR="00175C5B" w:rsidRDefault="00175C5B" w:rsidP="004C0C6B">
      <w:pPr>
        <w:pStyle w:val="My"/>
        <w:jc w:val="center"/>
        <w:rPr>
          <w:rStyle w:val="sowc"/>
          <w:rFonts w:cs="Times New Roman"/>
          <w:i/>
          <w:iCs/>
          <w:color w:val="FFFFFF"/>
          <w:lang w:val="en-US"/>
        </w:rPr>
      </w:pPr>
    </w:p>
    <w:p w14:paraId="26725FBC" w14:textId="77777777" w:rsidR="00175C5B" w:rsidRDefault="00175C5B" w:rsidP="004C0C6B">
      <w:pPr>
        <w:pStyle w:val="My"/>
        <w:jc w:val="center"/>
        <w:rPr>
          <w:rStyle w:val="sowc"/>
          <w:rFonts w:cs="Times New Roman"/>
          <w:i/>
          <w:iCs/>
          <w:color w:val="FFFFFF"/>
          <w:lang w:val="en-US"/>
        </w:rPr>
      </w:pPr>
    </w:p>
    <w:p w14:paraId="0CCF7116" w14:textId="77777777" w:rsidR="00175C5B" w:rsidRDefault="00175C5B" w:rsidP="004C0C6B">
      <w:pPr>
        <w:pStyle w:val="My"/>
        <w:jc w:val="center"/>
        <w:rPr>
          <w:rStyle w:val="sowc"/>
          <w:rFonts w:cs="Times New Roman"/>
          <w:i/>
          <w:iCs/>
          <w:color w:val="FFFFFF"/>
          <w:lang w:val="en-US"/>
        </w:rPr>
      </w:pPr>
      <w:r w:rsidRPr="00691226">
        <w:rPr>
          <w:rStyle w:val="sowc"/>
          <w:rFonts w:cs="Times New Roman"/>
          <w:i/>
          <w:iCs/>
          <w:color w:val="FFFFFF"/>
          <w:lang w:val="en-US"/>
        </w:rPr>
        <w:t>By</w:t>
      </w:r>
    </w:p>
    <w:p w14:paraId="0D321EE7" w14:textId="77777777" w:rsidR="00175C5B" w:rsidRPr="00691226" w:rsidRDefault="00175C5B" w:rsidP="004C0C6B">
      <w:pPr>
        <w:pStyle w:val="My"/>
        <w:jc w:val="center"/>
        <w:rPr>
          <w:rStyle w:val="sowc"/>
          <w:rFonts w:cs="Times New Roman"/>
          <w:i/>
          <w:iCs/>
          <w:color w:val="FFFFFF"/>
          <w:lang w:val="en-US"/>
        </w:rPr>
      </w:pPr>
    </w:p>
    <w:p w14:paraId="56D84973" w14:textId="4A7FB8AB" w:rsidR="00175C5B" w:rsidRPr="00691226" w:rsidRDefault="00872DA0" w:rsidP="00872DA0">
      <w:pPr>
        <w:pStyle w:val="My"/>
        <w:jc w:val="center"/>
        <w:rPr>
          <w:rStyle w:val="sowc"/>
          <w:rFonts w:cs="Times New Roman"/>
          <w:i/>
          <w:iCs/>
          <w:color w:val="FFFFFF"/>
          <w:lang w:val="en-US"/>
        </w:rPr>
      </w:pPr>
      <w:r>
        <w:rPr>
          <w:rStyle w:val="sowc"/>
          <w:rFonts w:cs="Times New Roman"/>
          <w:i/>
          <w:iCs/>
          <w:color w:val="FFFFFF"/>
          <w:lang w:val="en-US"/>
        </w:rPr>
        <w:t>Amr Mohamed</w:t>
      </w:r>
      <w:r w:rsidR="00145F94">
        <w:rPr>
          <w:rStyle w:val="sowc"/>
          <w:rFonts w:cs="Times New Roman"/>
          <w:i/>
          <w:iCs/>
          <w:color w:val="FFFFFF"/>
          <w:lang w:val="en-US"/>
        </w:rPr>
        <w:tab/>
      </w:r>
      <w:r w:rsidR="00145F94">
        <w:rPr>
          <w:rStyle w:val="sowc"/>
          <w:rFonts w:cs="Times New Roman"/>
          <w:i/>
          <w:iCs/>
          <w:color w:val="FFFFFF"/>
          <w:lang w:val="en-US"/>
        </w:rPr>
        <w:tab/>
      </w:r>
      <w:r w:rsidR="00A276DB">
        <w:rPr>
          <w:rStyle w:val="sowc"/>
          <w:rFonts w:cs="Times New Roman"/>
          <w:i/>
          <w:iCs/>
          <w:color w:val="FFFFFF"/>
          <w:lang w:val="en-US"/>
        </w:rPr>
        <w:tab/>
      </w:r>
      <w:r w:rsidR="00145F94">
        <w:rPr>
          <w:rStyle w:val="sowc"/>
          <w:rFonts w:cs="Times New Roman"/>
          <w:i/>
          <w:iCs/>
          <w:color w:val="FFFFFF"/>
          <w:lang w:val="en-US"/>
        </w:rPr>
        <w:tab/>
      </w:r>
      <w:r w:rsidR="00E93824">
        <w:rPr>
          <w:rStyle w:val="sowc"/>
          <w:rFonts w:cs="Times New Roman" w:hint="cs"/>
          <w:i/>
          <w:iCs/>
          <w:color w:val="FFFFFF"/>
          <w:rtl/>
          <w:lang w:val="en-US"/>
        </w:rPr>
        <w:t xml:space="preserve"> </w:t>
      </w:r>
      <w:r>
        <w:rPr>
          <w:rStyle w:val="sowc"/>
          <w:rFonts w:cs="Times New Roman"/>
          <w:i/>
          <w:iCs/>
          <w:color w:val="FFFFFF"/>
          <w:lang w:val="en-US"/>
        </w:rPr>
        <w:t>Abdelrahman Samy</w:t>
      </w:r>
    </w:p>
    <w:p w14:paraId="5C3EC770" w14:textId="3A40C802" w:rsidR="00145F94" w:rsidRPr="00691226" w:rsidRDefault="00872DA0" w:rsidP="00872DA0">
      <w:pPr>
        <w:pStyle w:val="My"/>
        <w:rPr>
          <w:rStyle w:val="sowc"/>
          <w:rFonts w:cs="Times New Roman"/>
          <w:i/>
          <w:iCs/>
          <w:color w:val="FFFFFF"/>
          <w:lang w:val="en-US"/>
        </w:rPr>
      </w:pPr>
      <w:r>
        <w:rPr>
          <w:rStyle w:val="sowc"/>
          <w:rFonts w:cs="Times New Roman"/>
          <w:i/>
          <w:iCs/>
          <w:color w:val="FFFFFF"/>
          <w:lang w:val="en-US"/>
        </w:rPr>
        <w:t xml:space="preserve">                  Mazen Nasser                              </w:t>
      </w:r>
      <w:r w:rsidR="00E93824">
        <w:rPr>
          <w:rStyle w:val="sowc"/>
          <w:rFonts w:cs="Times New Roman" w:hint="cs"/>
          <w:i/>
          <w:iCs/>
          <w:color w:val="FFFFFF"/>
          <w:rtl/>
          <w:lang w:val="en-US"/>
        </w:rPr>
        <w:t xml:space="preserve"> </w:t>
      </w:r>
      <w:r>
        <w:rPr>
          <w:rStyle w:val="sowc"/>
          <w:rFonts w:cs="Times New Roman"/>
          <w:i/>
          <w:iCs/>
          <w:color w:val="FFFFFF"/>
          <w:lang w:val="en-US"/>
        </w:rPr>
        <w:t xml:space="preserve"> Yassen Ahmed  </w:t>
      </w:r>
      <w:r w:rsidR="00145F94">
        <w:rPr>
          <w:rStyle w:val="sowc"/>
          <w:rFonts w:cs="Times New Roman"/>
          <w:i/>
          <w:iCs/>
          <w:color w:val="FFFFFF"/>
          <w:lang w:val="en-US"/>
        </w:rPr>
        <w:tab/>
      </w:r>
      <w:r w:rsidR="00145F94">
        <w:rPr>
          <w:rStyle w:val="sowc"/>
          <w:rFonts w:cs="Times New Roman"/>
          <w:i/>
          <w:iCs/>
          <w:color w:val="FFFFFF"/>
          <w:lang w:val="en-US"/>
        </w:rPr>
        <w:tab/>
      </w:r>
      <w:r>
        <w:rPr>
          <w:rStyle w:val="sowc"/>
          <w:rFonts w:cs="Times New Roman"/>
          <w:i/>
          <w:iCs/>
          <w:color w:val="FFFFFF"/>
          <w:lang w:val="en-US"/>
        </w:rPr>
        <w:t xml:space="preserve">                 </w:t>
      </w:r>
    </w:p>
    <w:p w14:paraId="6F760C35" w14:textId="293F87CC" w:rsidR="00145F94" w:rsidRPr="00691226" w:rsidRDefault="008E0ACB" w:rsidP="008E0ACB">
      <w:pPr>
        <w:pStyle w:val="My"/>
        <w:rPr>
          <w:rStyle w:val="sowc"/>
          <w:rFonts w:cs="Times New Roman"/>
          <w:i/>
          <w:iCs/>
          <w:color w:val="FFFFFF"/>
          <w:lang w:val="en-US"/>
        </w:rPr>
      </w:pPr>
      <w:r>
        <w:rPr>
          <w:rStyle w:val="sowc"/>
          <w:rFonts w:cs="Times New Roman"/>
          <w:i/>
          <w:iCs/>
          <w:color w:val="FFFFFF"/>
          <w:lang w:val="en-US"/>
        </w:rPr>
        <w:t xml:space="preserve">                 </w:t>
      </w:r>
      <w:r w:rsidR="00E93824">
        <w:rPr>
          <w:rStyle w:val="sowc"/>
          <w:rFonts w:cs="Times New Roman"/>
          <w:i/>
          <w:iCs/>
          <w:color w:val="FFFFFF"/>
          <w:lang w:val="en-US"/>
        </w:rPr>
        <w:t>Yass</w:t>
      </w:r>
      <w:r w:rsidR="00374CDE">
        <w:rPr>
          <w:rStyle w:val="sowc"/>
          <w:rFonts w:cs="Times New Roman"/>
          <w:i/>
          <w:iCs/>
          <w:color w:val="FFFFFF"/>
          <w:lang w:val="en-US"/>
        </w:rPr>
        <w:t>i</w:t>
      </w:r>
      <w:r w:rsidR="00E93824">
        <w:rPr>
          <w:rStyle w:val="sowc"/>
          <w:rFonts w:cs="Times New Roman"/>
          <w:i/>
          <w:iCs/>
          <w:color w:val="FFFFFF"/>
          <w:lang w:val="en-US"/>
        </w:rPr>
        <w:t>n Hatem</w:t>
      </w:r>
      <w:r w:rsidR="00145F94">
        <w:rPr>
          <w:rStyle w:val="sowc"/>
          <w:rFonts w:cs="Times New Roman"/>
          <w:i/>
          <w:iCs/>
          <w:color w:val="FFFFFF"/>
          <w:lang w:val="en-US"/>
        </w:rPr>
        <w:tab/>
      </w:r>
      <w:r>
        <w:rPr>
          <w:rStyle w:val="sowc"/>
          <w:rFonts w:cs="Times New Roman"/>
          <w:i/>
          <w:iCs/>
          <w:color w:val="FFFFFF"/>
          <w:lang w:val="en-US"/>
        </w:rPr>
        <w:t xml:space="preserve">          </w:t>
      </w:r>
      <w:r w:rsidR="00E93824">
        <w:rPr>
          <w:rStyle w:val="sowc"/>
          <w:rFonts w:cs="Times New Roman" w:hint="cs"/>
          <w:i/>
          <w:iCs/>
          <w:color w:val="FFFFFF"/>
          <w:rtl/>
          <w:lang w:val="en-US"/>
        </w:rPr>
        <w:t xml:space="preserve">                       </w:t>
      </w:r>
      <w:r>
        <w:rPr>
          <w:rStyle w:val="sowc"/>
          <w:rFonts w:cs="Times New Roman"/>
          <w:i/>
          <w:iCs/>
          <w:color w:val="FFFFFF"/>
          <w:lang w:val="en-US"/>
        </w:rPr>
        <w:t xml:space="preserve"> Hana Hamed</w:t>
      </w:r>
    </w:p>
    <w:p w14:paraId="1EBF40CC" w14:textId="5DC79045" w:rsidR="00145F94" w:rsidRPr="00691226" w:rsidRDefault="008E0ACB" w:rsidP="008E0ACB">
      <w:pPr>
        <w:pStyle w:val="My"/>
        <w:rPr>
          <w:rStyle w:val="sowc"/>
          <w:rFonts w:cs="Times New Roman"/>
          <w:i/>
          <w:iCs/>
          <w:color w:val="FFFFFF"/>
          <w:lang w:val="en-US"/>
        </w:rPr>
      </w:pPr>
      <w:r>
        <w:rPr>
          <w:rStyle w:val="sowc"/>
          <w:rFonts w:cs="Times New Roman"/>
          <w:i/>
          <w:iCs/>
          <w:color w:val="FFFFFF"/>
          <w:lang w:val="en-US"/>
        </w:rPr>
        <w:t xml:space="preserve">                 Yara Omar</w:t>
      </w:r>
      <w:r w:rsidR="00145F94">
        <w:rPr>
          <w:rStyle w:val="sowc"/>
          <w:rFonts w:cs="Times New Roman"/>
          <w:i/>
          <w:iCs/>
          <w:color w:val="FFFFFF"/>
          <w:lang w:val="en-US"/>
        </w:rPr>
        <w:tab/>
      </w:r>
      <w:r w:rsidR="00145F94">
        <w:rPr>
          <w:rStyle w:val="sowc"/>
          <w:rFonts w:cs="Times New Roman"/>
          <w:i/>
          <w:iCs/>
          <w:color w:val="FFFFFF"/>
          <w:lang w:val="en-US"/>
        </w:rPr>
        <w:tab/>
      </w:r>
      <w:r w:rsidR="00E93824">
        <w:rPr>
          <w:rStyle w:val="sowc"/>
          <w:rFonts w:cs="Times New Roman" w:hint="cs"/>
          <w:i/>
          <w:iCs/>
          <w:color w:val="FFFFFF"/>
          <w:rtl/>
          <w:lang w:val="en-US"/>
        </w:rPr>
        <w:t xml:space="preserve">                         </w:t>
      </w:r>
      <w:r w:rsidR="00A276DB">
        <w:rPr>
          <w:rStyle w:val="sowc"/>
          <w:rFonts w:cs="Times New Roman"/>
          <w:i/>
          <w:iCs/>
          <w:color w:val="FFFFFF"/>
          <w:lang w:val="en-US"/>
        </w:rPr>
        <w:tab/>
      </w:r>
      <w:r w:rsidR="00E93824">
        <w:rPr>
          <w:rStyle w:val="sowc"/>
          <w:rFonts w:cs="Times New Roman" w:hint="cs"/>
          <w:i/>
          <w:iCs/>
          <w:color w:val="FFFFFF"/>
          <w:rtl/>
          <w:lang w:val="en-US"/>
        </w:rPr>
        <w:t xml:space="preserve">  </w:t>
      </w:r>
      <w:r w:rsidR="00E93824">
        <w:rPr>
          <w:rStyle w:val="sowc"/>
          <w:rFonts w:cs="Times New Roman"/>
          <w:i/>
          <w:iCs/>
          <w:color w:val="FFFFFF"/>
          <w:lang w:val="en-US"/>
        </w:rPr>
        <w:t>Judy Saeed</w:t>
      </w:r>
      <w:r w:rsidR="00A82F56">
        <w:rPr>
          <w:rStyle w:val="sowc"/>
          <w:rFonts w:cs="Times New Roman"/>
          <w:i/>
          <w:iCs/>
          <w:color w:val="FFFFFF"/>
          <w:lang w:val="en-US"/>
        </w:rPr>
        <w:t xml:space="preserve">                  </w:t>
      </w:r>
    </w:p>
    <w:p w14:paraId="002065F7" w14:textId="77777777" w:rsidR="00175C5B" w:rsidRPr="00691226" w:rsidRDefault="00175C5B" w:rsidP="004C0C6B">
      <w:pPr>
        <w:pStyle w:val="My"/>
        <w:jc w:val="center"/>
        <w:rPr>
          <w:rStyle w:val="sowc"/>
          <w:rFonts w:cs="Times New Roman"/>
          <w:i/>
          <w:iCs/>
          <w:color w:val="FFFFFF"/>
          <w:lang w:val="en-US"/>
        </w:rPr>
      </w:pPr>
    </w:p>
    <w:p w14:paraId="75F46654" w14:textId="77777777" w:rsidR="00175C5B" w:rsidRPr="00691226" w:rsidRDefault="00175C5B" w:rsidP="004C0C6B">
      <w:pPr>
        <w:pStyle w:val="My"/>
        <w:jc w:val="center"/>
        <w:rPr>
          <w:rStyle w:val="sowc"/>
          <w:rFonts w:cs="Times New Roman"/>
          <w:i/>
          <w:iCs/>
          <w:color w:val="FFFFFF"/>
          <w:lang w:val="en-US"/>
        </w:rPr>
      </w:pPr>
    </w:p>
    <w:p w14:paraId="3C06AE29" w14:textId="77777777" w:rsidR="00175C5B" w:rsidRDefault="00175C5B" w:rsidP="004C0C6B">
      <w:pPr>
        <w:pStyle w:val="My"/>
        <w:jc w:val="center"/>
        <w:rPr>
          <w:rStyle w:val="sowc"/>
          <w:rFonts w:cs="Times New Roman"/>
          <w:i/>
          <w:iCs/>
          <w:color w:val="FFFFFF"/>
          <w:lang w:val="en-US"/>
        </w:rPr>
      </w:pPr>
      <w:r w:rsidRPr="00691226">
        <w:rPr>
          <w:rStyle w:val="sowc"/>
          <w:rFonts w:cs="Times New Roman"/>
          <w:i/>
          <w:iCs/>
          <w:color w:val="FFFFFF"/>
          <w:lang w:val="en-US"/>
        </w:rPr>
        <w:t>Supervised by</w:t>
      </w:r>
    </w:p>
    <w:p w14:paraId="675436AE" w14:textId="77777777" w:rsidR="00175C5B" w:rsidRPr="00691226" w:rsidRDefault="00175C5B" w:rsidP="004C0C6B">
      <w:pPr>
        <w:pStyle w:val="My"/>
        <w:jc w:val="center"/>
        <w:rPr>
          <w:rStyle w:val="sowc"/>
          <w:rFonts w:cs="Times New Roman"/>
          <w:i/>
          <w:iCs/>
          <w:color w:val="FFFFFF"/>
          <w:lang w:val="en-US"/>
        </w:rPr>
      </w:pPr>
    </w:p>
    <w:p w14:paraId="24C29E9C" w14:textId="6C8CF79F" w:rsidR="00175C5B" w:rsidRPr="00691226" w:rsidRDefault="008E0ACB" w:rsidP="004C0C6B">
      <w:pPr>
        <w:pStyle w:val="My"/>
        <w:jc w:val="center"/>
        <w:rPr>
          <w:rStyle w:val="sowc"/>
          <w:rFonts w:cs="Times New Roman"/>
          <w:i/>
          <w:iCs/>
          <w:color w:val="FFFFFF"/>
          <w:lang w:val="en-US"/>
        </w:rPr>
      </w:pPr>
      <w:r>
        <w:rPr>
          <w:rStyle w:val="sowc"/>
          <w:rFonts w:cs="Times New Roman"/>
          <w:i/>
          <w:iCs/>
          <w:color w:val="FFFFFF"/>
          <w:lang w:val="en-US"/>
        </w:rPr>
        <w:t>Dr/Randa Hosni</w:t>
      </w:r>
    </w:p>
    <w:p w14:paraId="594B81A4" w14:textId="77777777" w:rsidR="00175C5B" w:rsidRPr="00691226" w:rsidRDefault="00175C5B" w:rsidP="004C0C6B">
      <w:pPr>
        <w:pStyle w:val="My"/>
        <w:jc w:val="center"/>
        <w:rPr>
          <w:rStyle w:val="sowc"/>
          <w:rFonts w:cs="Times New Roman"/>
          <w:i/>
          <w:iCs/>
          <w:color w:val="FFFFFF"/>
          <w:szCs w:val="28"/>
          <w:lang w:val="en-US"/>
        </w:rPr>
      </w:pPr>
    </w:p>
    <w:p w14:paraId="40B9488B" w14:textId="77777777" w:rsidR="00175C5B" w:rsidRPr="00691226" w:rsidRDefault="00175C5B" w:rsidP="004C0C6B">
      <w:pPr>
        <w:pStyle w:val="My"/>
        <w:jc w:val="center"/>
        <w:rPr>
          <w:rStyle w:val="sowc"/>
          <w:rFonts w:cs="Times New Roman"/>
          <w:i/>
          <w:iCs/>
          <w:color w:val="FFFFFF"/>
          <w:szCs w:val="28"/>
          <w:lang w:val="en-US"/>
        </w:rPr>
      </w:pPr>
    </w:p>
    <w:p w14:paraId="4B35A29E" w14:textId="4DBBB856" w:rsidR="00175C5B" w:rsidRPr="005F6290" w:rsidRDefault="008E0ACB" w:rsidP="004C0C6B">
      <w:pPr>
        <w:pStyle w:val="My"/>
        <w:jc w:val="center"/>
        <w:rPr>
          <w:rStyle w:val="sowc"/>
          <w:rFonts w:cs="Times New Roman"/>
          <w:i/>
          <w:iCs/>
          <w:color w:val="FFFFFF"/>
          <w:sz w:val="28"/>
          <w:szCs w:val="32"/>
          <w:lang w:val="en-US"/>
        </w:rPr>
      </w:pPr>
      <w:r w:rsidRPr="005F6290">
        <w:rPr>
          <w:rStyle w:val="sowc"/>
          <w:rFonts w:cs="Times New Roman"/>
          <w:i/>
          <w:iCs/>
          <w:color w:val="FFFFFF"/>
          <w:sz w:val="28"/>
          <w:szCs w:val="32"/>
          <w:lang w:val="en-US"/>
        </w:rPr>
        <w:t>Qena STEM School</w:t>
      </w:r>
    </w:p>
    <w:p w14:paraId="280BAB66" w14:textId="77777777" w:rsidR="008E0ACB" w:rsidRPr="00691226" w:rsidRDefault="008E0ACB" w:rsidP="004C0C6B">
      <w:pPr>
        <w:pStyle w:val="My"/>
        <w:jc w:val="center"/>
        <w:rPr>
          <w:rStyle w:val="sowc"/>
          <w:rFonts w:cs="Times New Roman"/>
          <w:i/>
          <w:iCs/>
          <w:color w:val="FFFFFF"/>
          <w:szCs w:val="28"/>
          <w:lang w:val="en-US"/>
        </w:rPr>
      </w:pPr>
    </w:p>
    <w:p w14:paraId="69B614D4" w14:textId="1E3F9A79" w:rsidR="00175C5B" w:rsidRDefault="008E0ACB" w:rsidP="004C0C6B">
      <w:pPr>
        <w:pStyle w:val="My"/>
        <w:jc w:val="center"/>
        <w:rPr>
          <w:rStyle w:val="sowc"/>
          <w:rFonts w:cs="Times New Roman"/>
          <w:i/>
          <w:iCs/>
          <w:color w:val="FFFFFF"/>
          <w:szCs w:val="28"/>
          <w:lang w:val="en-US"/>
        </w:rPr>
      </w:pPr>
      <w:r>
        <w:rPr>
          <w:rStyle w:val="sowc"/>
          <w:rFonts w:cs="Times New Roman"/>
          <w:i/>
          <w:iCs/>
          <w:color w:val="FFFFFF"/>
          <w:szCs w:val="28"/>
          <w:lang w:val="en-US"/>
        </w:rPr>
        <w:t xml:space="preserve">Qena </w:t>
      </w:r>
      <w:r w:rsidRPr="008F19A7">
        <w:rPr>
          <w:rStyle w:val="sowc"/>
          <w:rFonts w:cs="Times New Roman"/>
          <w:i/>
          <w:iCs/>
          <w:color w:val="FFFFFF"/>
          <w:szCs w:val="28"/>
          <w:lang w:val="en-US"/>
        </w:rPr>
        <w:t>Governorate</w:t>
      </w:r>
    </w:p>
    <w:p w14:paraId="3FD6D9AC" w14:textId="77777777" w:rsidR="008E0ACB" w:rsidRDefault="008E0ACB" w:rsidP="004C0C6B">
      <w:pPr>
        <w:pStyle w:val="My"/>
        <w:jc w:val="center"/>
        <w:rPr>
          <w:rStyle w:val="sowc"/>
          <w:rFonts w:cs="Times New Roman"/>
          <w:i/>
          <w:iCs/>
          <w:color w:val="FFFFFF"/>
          <w:szCs w:val="28"/>
          <w:lang w:val="en-US"/>
        </w:rPr>
      </w:pPr>
    </w:p>
    <w:p w14:paraId="0949E568" w14:textId="58046BFA" w:rsidR="00175C5B" w:rsidRPr="00342BD8" w:rsidRDefault="00175C5B" w:rsidP="004C0C6B">
      <w:pPr>
        <w:pStyle w:val="My"/>
        <w:jc w:val="center"/>
        <w:rPr>
          <w:rStyle w:val="Emphasis"/>
        </w:rPr>
      </w:pPr>
      <w:r>
        <w:rPr>
          <w:rStyle w:val="sowc"/>
          <w:rFonts w:cs="Times New Roman"/>
          <w:i/>
          <w:iCs/>
          <w:color w:val="FFFFFF"/>
          <w:szCs w:val="28"/>
          <w:lang w:val="en-US"/>
        </w:rPr>
        <w:t>202</w:t>
      </w:r>
      <w:r w:rsidR="000A7854">
        <w:rPr>
          <w:rStyle w:val="sowc"/>
          <w:rFonts w:cs="Times New Roman"/>
          <w:i/>
          <w:iCs/>
          <w:color w:val="FFFFFF"/>
          <w:szCs w:val="28"/>
          <w:lang w:val="en-US"/>
        </w:rPr>
        <w:t>4</w:t>
      </w:r>
    </w:p>
    <w:p w14:paraId="0855DC6D" w14:textId="76B17A8A" w:rsidR="004A73BF" w:rsidRPr="00F67D3A" w:rsidRDefault="004A73BF" w:rsidP="007D5AC1"/>
    <w:p w14:paraId="60F604A8" w14:textId="77777777" w:rsidR="004A73BF" w:rsidRPr="00F67D3A" w:rsidRDefault="004A73BF" w:rsidP="007D5AC1"/>
    <w:p w14:paraId="5DABC229" w14:textId="362A9C2D" w:rsidR="00A86765" w:rsidRPr="0000216C" w:rsidRDefault="002A35BA" w:rsidP="00A86765">
      <w:pPr>
        <w:pStyle w:val="MyHeadtitle"/>
        <w:rPr>
          <w:rFonts w:ascii="Futura LT Book" w:hAnsi="Futura LT Book" w:cs="Times New Roman"/>
          <w:bCs w:val="0"/>
          <w:color w:val="FFFFFF"/>
          <w:sz w:val="50"/>
          <w:szCs w:val="50"/>
        </w:rPr>
      </w:pPr>
      <w:bookmarkStart w:id="12" w:name="_Toc130306812"/>
      <w:r w:rsidRPr="0000216C">
        <w:rPr>
          <w:rFonts w:ascii="Futura LT Book" w:hAnsi="Futura LT Book" w:cs="Times New Roman"/>
          <w:bCs w:val="0"/>
          <w:color w:val="FFFFFF"/>
          <w:sz w:val="50"/>
          <w:szCs w:val="50"/>
        </w:rPr>
        <w:t>ACKNOWLEDGMENT</w:t>
      </w:r>
      <w:bookmarkEnd w:id="12"/>
    </w:p>
    <w:p w14:paraId="591D90AC" w14:textId="1644727F" w:rsidR="004A73BF" w:rsidRPr="00F67D3A" w:rsidRDefault="004A73BF" w:rsidP="007D5AC1"/>
    <w:p w14:paraId="5E44090C" w14:textId="77777777" w:rsidR="004A73BF" w:rsidRPr="00F67D3A" w:rsidRDefault="004A73BF" w:rsidP="007D5AC1"/>
    <w:p w14:paraId="731C0725" w14:textId="77777777" w:rsidR="004A73BF" w:rsidRPr="00F67D3A" w:rsidRDefault="004A73BF" w:rsidP="007D5AC1"/>
    <w:p w14:paraId="035A466C" w14:textId="77777777" w:rsidR="00175C5B" w:rsidRPr="00F67D3A" w:rsidRDefault="00175C5B" w:rsidP="007D5AC1"/>
    <w:p w14:paraId="596A8C5C" w14:textId="422D688B" w:rsidR="003A7331" w:rsidRDefault="00087385" w:rsidP="003A7331">
      <w:pPr>
        <w:rPr>
          <w:sz w:val="32"/>
          <w:szCs w:val="32"/>
        </w:rPr>
      </w:pPr>
      <w:r>
        <w:rPr>
          <w:rFonts w:hint="cs"/>
          <w:sz w:val="32"/>
          <w:szCs w:val="32"/>
          <w:rtl/>
        </w:rPr>
        <w:t xml:space="preserve">   </w:t>
      </w:r>
      <w:r w:rsidR="003A7331" w:rsidRPr="00806182">
        <w:rPr>
          <w:sz w:val="32"/>
          <w:szCs w:val="32"/>
        </w:rPr>
        <w:t xml:space="preserve">We want to express our sincere gratitude to the competition organizers for giving us the chance to participate and for believing in our abilities. Your trust and support have been crucial in our journey, allowing us to present our project and learn from others. We are truly thankful for the opportunity you've provided and for believing in our potential. Your encouragement motivates us to strive for excellence. Thank you for trusting us. </w:t>
      </w:r>
    </w:p>
    <w:p w14:paraId="643CA1F6" w14:textId="77777777" w:rsidR="00806182" w:rsidRPr="00806182" w:rsidRDefault="00806182" w:rsidP="003A7331">
      <w:pPr>
        <w:rPr>
          <w:sz w:val="32"/>
          <w:szCs w:val="32"/>
        </w:rPr>
      </w:pPr>
    </w:p>
    <w:p w14:paraId="67977C43" w14:textId="375B62BC" w:rsidR="003A7331" w:rsidRDefault="003A7331" w:rsidP="003A7331">
      <w:pPr>
        <w:rPr>
          <w:sz w:val="32"/>
          <w:szCs w:val="32"/>
        </w:rPr>
      </w:pPr>
      <w:r w:rsidRPr="00806182">
        <w:rPr>
          <w:sz w:val="32"/>
          <w:szCs w:val="32"/>
        </w:rPr>
        <w:t>We also want to thank our teacher, Mr. Amr Abdul</w:t>
      </w:r>
      <w:r w:rsidR="00806182" w:rsidRPr="00806182">
        <w:rPr>
          <w:sz w:val="32"/>
          <w:szCs w:val="32"/>
        </w:rPr>
        <w:t>s</w:t>
      </w:r>
      <w:r w:rsidRPr="00806182">
        <w:rPr>
          <w:sz w:val="32"/>
          <w:szCs w:val="32"/>
        </w:rPr>
        <w:t>hafi, for his unwavering support and valuable guidance throughout our project. His dedication and expertise have greatly improved the quality of our work, and we deeply appreciate his encouragement.</w:t>
      </w:r>
    </w:p>
    <w:p w14:paraId="78040A87" w14:textId="77777777" w:rsidR="00806182" w:rsidRPr="00806182" w:rsidRDefault="00806182" w:rsidP="003A7331">
      <w:pPr>
        <w:rPr>
          <w:sz w:val="32"/>
          <w:szCs w:val="32"/>
        </w:rPr>
      </w:pPr>
    </w:p>
    <w:p w14:paraId="3987042F" w14:textId="77777777" w:rsidR="003A7331" w:rsidRDefault="003A7331" w:rsidP="003A7331">
      <w:pPr>
        <w:rPr>
          <w:sz w:val="32"/>
          <w:szCs w:val="32"/>
        </w:rPr>
      </w:pPr>
      <w:r w:rsidRPr="00806182">
        <w:rPr>
          <w:sz w:val="32"/>
          <w:szCs w:val="32"/>
        </w:rPr>
        <w:t>Additionally, we extend our gratitude to Mr. Atef Osman, the principal of Qena STEM School, and Mr. Ahmed Abdel Rady, our IT teacher, for their constant support and encouragement in allowing us to participate in the competition. Their belief in our abilities and dedication to nurturing our talents have been essential to our journey. We are grateful for their guidance and inspiration.</w:t>
      </w:r>
    </w:p>
    <w:p w14:paraId="1072F755" w14:textId="77777777" w:rsidR="00806182" w:rsidRPr="00806182" w:rsidRDefault="00806182" w:rsidP="003A7331">
      <w:pPr>
        <w:rPr>
          <w:sz w:val="32"/>
          <w:szCs w:val="32"/>
        </w:rPr>
      </w:pPr>
    </w:p>
    <w:p w14:paraId="0BB863DB" w14:textId="086B7959" w:rsidR="003A7331" w:rsidRPr="00806182" w:rsidRDefault="003A7331" w:rsidP="003A7331">
      <w:pPr>
        <w:rPr>
          <w:sz w:val="32"/>
          <w:szCs w:val="32"/>
        </w:rPr>
      </w:pPr>
      <w:r w:rsidRPr="00806182">
        <w:rPr>
          <w:sz w:val="32"/>
          <w:szCs w:val="32"/>
        </w:rPr>
        <w:t>Special thanks to Mr. Mahmoud Abdullah for his invaluable assistance, and to Dr. Randa Hosn</w:t>
      </w:r>
      <w:r w:rsidR="00806182" w:rsidRPr="00806182">
        <w:rPr>
          <w:sz w:val="32"/>
          <w:szCs w:val="32"/>
        </w:rPr>
        <w:t>i</w:t>
      </w:r>
      <w:r w:rsidRPr="00806182">
        <w:rPr>
          <w:sz w:val="32"/>
          <w:szCs w:val="32"/>
        </w:rPr>
        <w:t xml:space="preserve"> for supervising us throughout the competition. Their unwavering support and guidance have been integral to our success.</w:t>
      </w:r>
    </w:p>
    <w:p w14:paraId="45D5F430" w14:textId="3BDB87CC" w:rsidR="00F0441F" w:rsidRPr="00806182" w:rsidRDefault="003A7331" w:rsidP="003A7331">
      <w:pPr>
        <w:rPr>
          <w:sz w:val="30"/>
          <w:szCs w:val="30"/>
        </w:rPr>
      </w:pPr>
      <w:r w:rsidRPr="00806182">
        <w:rPr>
          <w:sz w:val="32"/>
          <w:szCs w:val="32"/>
        </w:rPr>
        <w:t>Finally, we want to thank the farmer who trusted us and allowed us to implement our project on their land. Our experience in agriculture has been fruitful, thanks to your continuous support and encouragement. We appreciate your willingness to open doors for us to pursue our aspirations and develop our ideas. We look forward to continued collaboration and even greater achievements</w:t>
      </w:r>
      <w:r w:rsidRPr="00806182">
        <w:rPr>
          <w:sz w:val="30"/>
          <w:szCs w:val="30"/>
        </w:rPr>
        <w:t xml:space="preserve"> in the future. Thank you for your unwavering trust and support.</w:t>
      </w:r>
    </w:p>
    <w:p w14:paraId="3C05BFE9" w14:textId="77777777" w:rsidR="00F0441F" w:rsidRPr="00806182" w:rsidRDefault="00F0441F" w:rsidP="007D5AC1">
      <w:pPr>
        <w:rPr>
          <w:sz w:val="30"/>
          <w:szCs w:val="30"/>
        </w:rPr>
      </w:pPr>
    </w:p>
    <w:p w14:paraId="43A02BC1" w14:textId="77777777" w:rsidR="00F0441F" w:rsidRPr="00806182" w:rsidRDefault="00F0441F" w:rsidP="007D5AC1">
      <w:pPr>
        <w:rPr>
          <w:sz w:val="30"/>
          <w:szCs w:val="30"/>
        </w:rPr>
      </w:pPr>
    </w:p>
    <w:p w14:paraId="564CF2B9" w14:textId="77777777" w:rsidR="00806182" w:rsidRDefault="00806182" w:rsidP="007D5AC1">
      <w:pPr>
        <w:rPr>
          <w:rtl/>
        </w:rPr>
      </w:pPr>
    </w:p>
    <w:p w14:paraId="52E64C2B" w14:textId="77777777" w:rsidR="00D54A72" w:rsidRDefault="00D54A72" w:rsidP="007D5AC1">
      <w:pPr>
        <w:rPr>
          <w:rtl/>
        </w:rPr>
      </w:pPr>
    </w:p>
    <w:p w14:paraId="2191D020" w14:textId="77777777" w:rsidR="00D54A72" w:rsidRPr="00F67D3A" w:rsidRDefault="00D54A72" w:rsidP="007D5AC1"/>
    <w:p w14:paraId="218A6475" w14:textId="77777777" w:rsidR="00D65F06" w:rsidRPr="00F67D3A" w:rsidRDefault="00D65F06" w:rsidP="00D65F06"/>
    <w:p w14:paraId="553CA495" w14:textId="1AE3AC2B" w:rsidR="00D65F06" w:rsidRPr="0000216C" w:rsidRDefault="00D65F06" w:rsidP="00D65F06">
      <w:pPr>
        <w:pStyle w:val="MyHeadtitle"/>
        <w:tabs>
          <w:tab w:val="left" w:pos="3300"/>
        </w:tabs>
        <w:rPr>
          <w:rFonts w:ascii="Futura LT Book" w:hAnsi="Futura LT Book" w:cs="Times New Roman"/>
          <w:bCs w:val="0"/>
          <w:color w:val="FFFFFF"/>
          <w:sz w:val="50"/>
          <w:szCs w:val="50"/>
        </w:rPr>
      </w:pPr>
      <w:bookmarkStart w:id="13" w:name="_Toc130306813"/>
      <w:r w:rsidRPr="0000216C">
        <w:rPr>
          <w:rFonts w:ascii="Futura LT Book" w:hAnsi="Futura LT Book" w:cs="Times New Roman"/>
          <w:bCs w:val="0"/>
          <w:color w:val="FFFFFF"/>
          <w:sz w:val="50"/>
          <w:szCs w:val="50"/>
        </w:rPr>
        <w:t>SUMMARY</w:t>
      </w:r>
      <w:bookmarkEnd w:id="13"/>
    </w:p>
    <w:p w14:paraId="1282DE4B" w14:textId="77777777" w:rsidR="00D65F06" w:rsidRPr="00F67D3A" w:rsidRDefault="00D65F06" w:rsidP="00D65F06"/>
    <w:p w14:paraId="4196A7E1" w14:textId="77777777" w:rsidR="00D65F06" w:rsidRPr="00F67D3A" w:rsidRDefault="00D65F06" w:rsidP="00D65F06"/>
    <w:p w14:paraId="2BA93071" w14:textId="77777777" w:rsidR="00664743" w:rsidRPr="00F67D3A" w:rsidRDefault="00664743" w:rsidP="007D5AC1"/>
    <w:p w14:paraId="543E240E" w14:textId="77777777" w:rsidR="005C7123" w:rsidRPr="005C7123" w:rsidRDefault="005C7123" w:rsidP="005C7123">
      <w:pPr>
        <w:rPr>
          <w:sz w:val="32"/>
          <w:szCs w:val="32"/>
        </w:rPr>
      </w:pPr>
    </w:p>
    <w:p w14:paraId="5CE1CF25" w14:textId="2CED1D0D" w:rsidR="005A0E54" w:rsidRPr="00321EF2" w:rsidRDefault="00087385" w:rsidP="005A0E54">
      <w:pPr>
        <w:pStyle w:val="My"/>
        <w:rPr>
          <w:rStyle w:val="sowc"/>
          <w:rFonts w:asciiTheme="majorBidi" w:hAnsiTheme="majorBidi" w:cstheme="majorBidi"/>
          <w:color w:val="333333"/>
          <w:sz w:val="32"/>
          <w:szCs w:val="32"/>
          <w:lang w:val="en-US"/>
        </w:rPr>
      </w:pPr>
      <w:r>
        <w:rPr>
          <w:rStyle w:val="sowc"/>
          <w:rFonts w:asciiTheme="majorBidi" w:hAnsiTheme="majorBidi" w:cstheme="majorBidi" w:hint="cs"/>
          <w:color w:val="333333"/>
          <w:sz w:val="32"/>
          <w:szCs w:val="32"/>
          <w:rtl/>
          <w:lang w:val="en-US"/>
        </w:rPr>
        <w:t xml:space="preserve">   </w:t>
      </w:r>
      <w:r w:rsidR="005A0E54" w:rsidRPr="00321EF2">
        <w:rPr>
          <w:rStyle w:val="sowc"/>
          <w:rFonts w:asciiTheme="majorBidi" w:hAnsiTheme="majorBidi" w:cstheme="majorBidi"/>
          <w:color w:val="333333"/>
          <w:sz w:val="32"/>
          <w:szCs w:val="32"/>
          <w:lang w:val="en-US"/>
        </w:rPr>
        <w:t>The project endeavors to address prevalent challenges faced by farmers within the agricultural domain. This is pursued through the development of a robotic system designed to perpetually surveil agricultural lands, with a particular focus on the planted flora. The system is equipped to ascertain the condition of plants by quantifying soil moisture levels, thereby discerning between instances of desiccation or excessive irrigation. Additionally, it monitors the nutritional requirements of the plants, employs a camera for visual inspection, and incorporates memory storage for data retention. Furthermore, the system is programmed to eradicate deceased vegetation and oversee its state. An emergency buzzer feature serves as a deterrent against fauna threats that could jeopardize plant viability.</w:t>
      </w:r>
    </w:p>
    <w:p w14:paraId="5DD4B44D" w14:textId="77777777" w:rsidR="005A0E54" w:rsidRPr="00321EF2" w:rsidRDefault="005A0E54" w:rsidP="005A0E54">
      <w:pPr>
        <w:pStyle w:val="My"/>
        <w:rPr>
          <w:rStyle w:val="sowc"/>
          <w:rFonts w:asciiTheme="majorBidi" w:hAnsiTheme="majorBidi" w:cstheme="majorBidi"/>
          <w:color w:val="333333"/>
          <w:sz w:val="32"/>
          <w:szCs w:val="32"/>
          <w:lang w:val="en-US"/>
        </w:rPr>
      </w:pPr>
    </w:p>
    <w:p w14:paraId="4415E376" w14:textId="0D0E2857" w:rsidR="005A0E54" w:rsidRPr="00321EF2" w:rsidRDefault="005A0E54" w:rsidP="005A0E54">
      <w:pPr>
        <w:pStyle w:val="My"/>
        <w:rPr>
          <w:rStyle w:val="sowc"/>
          <w:rFonts w:asciiTheme="majorBidi" w:hAnsiTheme="majorBidi" w:cstheme="majorBidi"/>
          <w:color w:val="333333"/>
          <w:sz w:val="32"/>
          <w:szCs w:val="32"/>
          <w:lang w:val="en-US"/>
        </w:rPr>
      </w:pPr>
      <w:r w:rsidRPr="00321EF2">
        <w:rPr>
          <w:rStyle w:val="sowc"/>
          <w:rFonts w:asciiTheme="majorBidi" w:hAnsiTheme="majorBidi" w:cstheme="majorBidi"/>
          <w:color w:val="333333"/>
          <w:sz w:val="32"/>
          <w:szCs w:val="32"/>
          <w:lang w:val="en-US"/>
        </w:rPr>
        <w:t>The pivotal capacity of the system lies in its ability to detect plant respiration, thereby augmenting crop yield by ensuring optimal water and nutrient provision. Furthermore, it enhances crop efficiency by furnishing precise data pertaining to soil moisture, nutrient content, and plant vitality. Energy provisioning is facilitated through solar panels supplemented by battery storage, ensuring sustained functionality even during periods of low solar exposure or in night.</w:t>
      </w:r>
    </w:p>
    <w:p w14:paraId="16C3F884" w14:textId="77777777" w:rsidR="005A0E54" w:rsidRPr="00321EF2" w:rsidRDefault="005A0E54" w:rsidP="005A0E54">
      <w:pPr>
        <w:pStyle w:val="My"/>
        <w:rPr>
          <w:rStyle w:val="sowc"/>
          <w:rFonts w:asciiTheme="majorBidi" w:hAnsiTheme="majorBidi" w:cstheme="majorBidi"/>
          <w:color w:val="333333"/>
          <w:sz w:val="32"/>
          <w:szCs w:val="32"/>
          <w:lang w:val="en-US"/>
        </w:rPr>
      </w:pPr>
    </w:p>
    <w:p w14:paraId="09FC9F51" w14:textId="7721A0D7" w:rsidR="00D65F06" w:rsidRPr="00321EF2" w:rsidRDefault="005A0E54" w:rsidP="005A0E54">
      <w:pPr>
        <w:pStyle w:val="My"/>
        <w:rPr>
          <w:rStyle w:val="sowc"/>
          <w:rFonts w:asciiTheme="majorBidi" w:hAnsiTheme="majorBidi" w:cstheme="majorBidi"/>
          <w:color w:val="333333"/>
          <w:sz w:val="32"/>
          <w:szCs w:val="32"/>
          <w:lang w:val="en-US"/>
        </w:rPr>
      </w:pPr>
      <w:r w:rsidRPr="00321EF2">
        <w:rPr>
          <w:rStyle w:val="sowc"/>
          <w:rFonts w:asciiTheme="majorBidi" w:hAnsiTheme="majorBidi" w:cstheme="majorBidi"/>
          <w:color w:val="333333"/>
          <w:sz w:val="32"/>
          <w:szCs w:val="32"/>
          <w:lang w:val="en-US"/>
        </w:rPr>
        <w:t>The project delineates several salient features beneficial to agricultural practice. Foremost among these is the enhancement of crop management efficiency. The system aids farmers in managing their crops more effectively by furnishing real-time insights into soil moisture levels, nutrient status, and plant vigor. Moreover, it guarantees crop yield optimization by meticulously regulating water and nutrient administration. The integration of automation not only streamlines operations but also renders crop management more economically viable by minimizing reliance on manual intervention.</w:t>
      </w:r>
    </w:p>
    <w:p w14:paraId="3B7896FB" w14:textId="77777777" w:rsidR="00D65F06" w:rsidRPr="00321EF2" w:rsidRDefault="00D65F06" w:rsidP="00D65F06">
      <w:pPr>
        <w:rPr>
          <w:sz w:val="32"/>
          <w:szCs w:val="32"/>
        </w:rPr>
      </w:pPr>
    </w:p>
    <w:p w14:paraId="6ACA777E" w14:textId="77777777" w:rsidR="005A0E54" w:rsidRDefault="005A0E54" w:rsidP="00D65F06">
      <w:pPr>
        <w:rPr>
          <w:rtl/>
        </w:rPr>
      </w:pPr>
    </w:p>
    <w:p w14:paraId="30918A8A" w14:textId="77777777" w:rsidR="00321EF2" w:rsidRDefault="00321EF2" w:rsidP="00D65F06"/>
    <w:p w14:paraId="4822CCA4" w14:textId="77777777" w:rsidR="005A0E54" w:rsidRDefault="005A0E54" w:rsidP="00D65F06"/>
    <w:p w14:paraId="3997CC2B" w14:textId="77777777" w:rsidR="005A0E54" w:rsidRDefault="005A0E54" w:rsidP="00D65F06"/>
    <w:p w14:paraId="26D477A3" w14:textId="77777777" w:rsidR="005A0E54" w:rsidRPr="00F67D3A" w:rsidRDefault="005A0E54" w:rsidP="00D65F06"/>
    <w:p w14:paraId="1AC3CC83" w14:textId="7ED40999" w:rsidR="00D65F06" w:rsidRPr="0000216C" w:rsidRDefault="00D9531F" w:rsidP="00D65F06">
      <w:pPr>
        <w:pStyle w:val="MyHeadtitle"/>
        <w:tabs>
          <w:tab w:val="left" w:pos="3300"/>
        </w:tabs>
        <w:rPr>
          <w:rFonts w:ascii="Futura LT Book" w:hAnsi="Futura LT Book" w:cs="Times New Roman"/>
          <w:bCs w:val="0"/>
          <w:color w:val="FFFFFF"/>
          <w:sz w:val="50"/>
          <w:szCs w:val="50"/>
        </w:rPr>
      </w:pPr>
      <w:bookmarkStart w:id="14" w:name="_Toc130306814"/>
      <w:r w:rsidRPr="0000216C">
        <w:rPr>
          <w:rFonts w:ascii="Futura LT Book" w:hAnsi="Futura LT Book" w:cs="Times New Roman"/>
          <w:bCs w:val="0"/>
          <w:color w:val="FFFFFF"/>
          <w:sz w:val="50"/>
          <w:szCs w:val="50"/>
        </w:rPr>
        <w:t>TABLE OF CONTENT</w:t>
      </w:r>
      <w:r w:rsidR="00F574AC">
        <w:rPr>
          <w:rFonts w:ascii="Futura LT Book" w:hAnsi="Futura LT Book" w:cs="Times New Roman"/>
          <w:bCs w:val="0"/>
          <w:color w:val="FFFFFF"/>
          <w:sz w:val="50"/>
          <w:szCs w:val="50"/>
        </w:rPr>
        <w:t>S</w:t>
      </w:r>
      <w:bookmarkEnd w:id="14"/>
    </w:p>
    <w:p w14:paraId="64897D34" w14:textId="77777777" w:rsidR="00D65F06" w:rsidRPr="00F67D3A" w:rsidRDefault="00D65F06" w:rsidP="00D65F06"/>
    <w:p w14:paraId="1E9DBC6E" w14:textId="77777777" w:rsidR="00806182" w:rsidRDefault="00806182" w:rsidP="00D65F06">
      <w:pPr>
        <w:rPr>
          <w:rtl/>
        </w:rPr>
      </w:pPr>
    </w:p>
    <w:p w14:paraId="28F5F772" w14:textId="77777777" w:rsidR="00806182" w:rsidRPr="00F67D3A" w:rsidRDefault="00806182" w:rsidP="00D65F06"/>
    <w:bookmarkStart w:id="15" w:name="_Toc130306815" w:displacedByCustomXml="next"/>
    <w:bookmarkStart w:id="16" w:name="_Toc71790155" w:displacedByCustomXml="next"/>
    <w:bookmarkStart w:id="17" w:name="_Toc59529514" w:displacedByCustomXml="next"/>
    <w:bookmarkStart w:id="18" w:name="_Toc59478307" w:displacedByCustomXml="next"/>
    <w:bookmarkStart w:id="19" w:name="_Toc59477741" w:displacedByCustomXml="next"/>
    <w:bookmarkStart w:id="20" w:name="_Toc59476850" w:displacedByCustomXml="next"/>
    <w:bookmarkStart w:id="21" w:name="_Toc71147980" w:displacedByCustomXml="next"/>
    <w:sdt>
      <w:sdtPr>
        <w:rPr>
          <w:rFonts w:ascii="Times New Roman" w:hAnsi="Times New Roman" w:cs="Times New Roman"/>
          <w:b w:val="0"/>
          <w:bCs w:val="0"/>
          <w:kern w:val="0"/>
          <w:sz w:val="22"/>
          <w:szCs w:val="22"/>
          <w:lang w:val="en-GB"/>
        </w:rPr>
        <w:id w:val="1738734045"/>
        <w:docPartObj>
          <w:docPartGallery w:val="Table of Contents"/>
          <w:docPartUnique/>
        </w:docPartObj>
      </w:sdtPr>
      <w:sdtEndPr>
        <w:rPr>
          <w:noProof/>
          <w:sz w:val="24"/>
          <w:szCs w:val="24"/>
        </w:rPr>
      </w:sdtEndPr>
      <w:sdtContent>
        <w:p w14:paraId="37AA8408" w14:textId="77777777" w:rsidR="0079789D" w:rsidRDefault="00F574AC" w:rsidP="00543A80">
          <w:pPr>
            <w:pStyle w:val="Heading1"/>
            <w:spacing w:before="280" w:line="276" w:lineRule="auto"/>
            <w:rPr>
              <w:noProof/>
            </w:rPr>
          </w:pPr>
          <w:r w:rsidRPr="000A4688">
            <w:rPr>
              <w:rFonts w:asciiTheme="majorBidi" w:hAnsiTheme="majorBidi" w:cstheme="majorBidi"/>
              <w:sz w:val="28"/>
              <w:szCs w:val="28"/>
              <w:lang w:val="en-GB"/>
            </w:rPr>
            <w:t>TABLE OF CONTENTS</w:t>
          </w:r>
          <w:bookmarkEnd w:id="21"/>
          <w:bookmarkEnd w:id="20"/>
          <w:bookmarkEnd w:id="19"/>
          <w:bookmarkEnd w:id="18"/>
          <w:bookmarkEnd w:id="17"/>
          <w:bookmarkEnd w:id="16"/>
          <w:bookmarkEnd w:id="15"/>
          <w:r w:rsidRPr="000A4688">
            <w:rPr>
              <w:rFonts w:asciiTheme="majorBidi" w:hAnsiTheme="majorBidi" w:cstheme="majorBidi"/>
              <w:bCs w:val="0"/>
              <w:i/>
              <w:iCs/>
              <w:color w:val="2E4369"/>
              <w:sz w:val="28"/>
              <w:szCs w:val="28"/>
              <w:lang w:val="en-GB"/>
            </w:rPr>
            <w:fldChar w:fldCharType="begin"/>
          </w:r>
          <w:r w:rsidRPr="000A4688">
            <w:rPr>
              <w:rFonts w:asciiTheme="majorBidi" w:hAnsiTheme="majorBidi" w:cstheme="majorBidi"/>
              <w:i/>
              <w:sz w:val="28"/>
              <w:szCs w:val="28"/>
              <w:lang w:val="en-GB"/>
            </w:rPr>
            <w:instrText xml:space="preserve"> TOC \o "1-3" \h \z \u </w:instrText>
          </w:r>
          <w:r w:rsidRPr="000A4688">
            <w:rPr>
              <w:rFonts w:asciiTheme="majorBidi" w:hAnsiTheme="majorBidi" w:cstheme="majorBidi"/>
              <w:bCs w:val="0"/>
              <w:i/>
              <w:iCs/>
              <w:color w:val="2E4369"/>
              <w:sz w:val="28"/>
              <w:szCs w:val="28"/>
              <w:lang w:val="en-GB"/>
            </w:rPr>
            <w:fldChar w:fldCharType="separate"/>
          </w:r>
        </w:p>
        <w:p w14:paraId="193982F6" w14:textId="045AEB55" w:rsidR="0079789D" w:rsidRDefault="00000000" w:rsidP="008E0ACB">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12" w:history="1">
            <w:r w:rsidR="0079789D" w:rsidRPr="00243CDF">
              <w:rPr>
                <w:rStyle w:val="Hyperlink"/>
                <w:rFonts w:ascii="Futura LT Book" w:hAnsi="Futura LT Book"/>
                <w:noProof/>
              </w:rPr>
              <w:t>ACKNOWLEDGMENT</w:t>
            </w:r>
            <w:r w:rsidR="0079789D">
              <w:rPr>
                <w:noProof/>
                <w:webHidden/>
              </w:rPr>
              <w:tab/>
            </w:r>
            <w:r w:rsidR="0079789D">
              <w:rPr>
                <w:noProof/>
                <w:webHidden/>
              </w:rPr>
              <w:fldChar w:fldCharType="begin"/>
            </w:r>
            <w:r w:rsidR="0079789D">
              <w:rPr>
                <w:noProof/>
                <w:webHidden/>
              </w:rPr>
              <w:instrText xml:space="preserve"> PAGEREF _Toc130306812 \h </w:instrText>
            </w:r>
            <w:r w:rsidR="0079789D">
              <w:rPr>
                <w:noProof/>
                <w:webHidden/>
              </w:rPr>
            </w:r>
            <w:r w:rsidR="0079789D">
              <w:rPr>
                <w:noProof/>
                <w:webHidden/>
              </w:rPr>
              <w:fldChar w:fldCharType="separate"/>
            </w:r>
            <w:r w:rsidR="00145F94">
              <w:rPr>
                <w:noProof/>
                <w:webHidden/>
              </w:rPr>
              <w:t>2</w:t>
            </w:r>
            <w:r w:rsidR="0079789D">
              <w:rPr>
                <w:noProof/>
                <w:webHidden/>
              </w:rPr>
              <w:fldChar w:fldCharType="end"/>
            </w:r>
          </w:hyperlink>
        </w:p>
        <w:p w14:paraId="4E61DF00" w14:textId="283B6A55"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13" w:history="1">
            <w:r w:rsidR="0079789D" w:rsidRPr="00243CDF">
              <w:rPr>
                <w:rStyle w:val="Hyperlink"/>
                <w:rFonts w:ascii="Futura LT Book" w:hAnsi="Futura LT Book"/>
                <w:noProof/>
              </w:rPr>
              <w:t>SUMMARY</w:t>
            </w:r>
            <w:r w:rsidR="0079789D">
              <w:rPr>
                <w:noProof/>
                <w:webHidden/>
              </w:rPr>
              <w:tab/>
            </w:r>
            <w:r w:rsidR="0079789D">
              <w:rPr>
                <w:noProof/>
                <w:webHidden/>
              </w:rPr>
              <w:fldChar w:fldCharType="begin"/>
            </w:r>
            <w:r w:rsidR="0079789D">
              <w:rPr>
                <w:noProof/>
                <w:webHidden/>
              </w:rPr>
              <w:instrText xml:space="preserve"> PAGEREF _Toc130306813 \h </w:instrText>
            </w:r>
            <w:r w:rsidR="0079789D">
              <w:rPr>
                <w:noProof/>
                <w:webHidden/>
              </w:rPr>
            </w:r>
            <w:r w:rsidR="0079789D">
              <w:rPr>
                <w:noProof/>
                <w:webHidden/>
              </w:rPr>
              <w:fldChar w:fldCharType="separate"/>
            </w:r>
            <w:r w:rsidR="00145F94">
              <w:rPr>
                <w:noProof/>
                <w:webHidden/>
              </w:rPr>
              <w:t>3</w:t>
            </w:r>
            <w:r w:rsidR="0079789D">
              <w:rPr>
                <w:noProof/>
                <w:webHidden/>
              </w:rPr>
              <w:fldChar w:fldCharType="end"/>
            </w:r>
          </w:hyperlink>
        </w:p>
        <w:p w14:paraId="1BB4CF5B" w14:textId="45788C5E"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14" w:history="1">
            <w:r w:rsidR="0079789D" w:rsidRPr="00243CDF">
              <w:rPr>
                <w:rStyle w:val="Hyperlink"/>
                <w:rFonts w:ascii="Futura LT Book" w:hAnsi="Futura LT Book"/>
                <w:noProof/>
              </w:rPr>
              <w:t>TABLE OF CONTENTS</w:t>
            </w:r>
            <w:r w:rsidR="0079789D">
              <w:rPr>
                <w:noProof/>
                <w:webHidden/>
              </w:rPr>
              <w:tab/>
            </w:r>
            <w:r w:rsidR="0079789D">
              <w:rPr>
                <w:noProof/>
                <w:webHidden/>
              </w:rPr>
              <w:fldChar w:fldCharType="begin"/>
            </w:r>
            <w:r w:rsidR="0079789D">
              <w:rPr>
                <w:noProof/>
                <w:webHidden/>
              </w:rPr>
              <w:instrText xml:space="preserve"> PAGEREF _Toc130306814 \h </w:instrText>
            </w:r>
            <w:r w:rsidR="0079789D">
              <w:rPr>
                <w:noProof/>
                <w:webHidden/>
              </w:rPr>
            </w:r>
            <w:r w:rsidR="0079789D">
              <w:rPr>
                <w:noProof/>
                <w:webHidden/>
              </w:rPr>
              <w:fldChar w:fldCharType="separate"/>
            </w:r>
            <w:r w:rsidR="00145F94">
              <w:rPr>
                <w:noProof/>
                <w:webHidden/>
              </w:rPr>
              <w:t>4</w:t>
            </w:r>
            <w:r w:rsidR="0079789D">
              <w:rPr>
                <w:noProof/>
                <w:webHidden/>
              </w:rPr>
              <w:fldChar w:fldCharType="end"/>
            </w:r>
          </w:hyperlink>
        </w:p>
        <w:p w14:paraId="02838D0F" w14:textId="70F08C2B"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15" w:history="1">
            <w:r w:rsidR="0079789D" w:rsidRPr="00243CDF">
              <w:rPr>
                <w:rStyle w:val="Hyperlink"/>
                <w:rFonts w:asciiTheme="majorBidi" w:hAnsiTheme="majorBidi" w:cstheme="majorBidi"/>
                <w:noProof/>
                <w:lang w:val="en-GB"/>
              </w:rPr>
              <w:t>TABLE OF CONTENTS</w:t>
            </w:r>
            <w:r w:rsidR="0079789D">
              <w:rPr>
                <w:noProof/>
                <w:webHidden/>
              </w:rPr>
              <w:tab/>
            </w:r>
            <w:r w:rsidR="0079789D">
              <w:rPr>
                <w:noProof/>
                <w:webHidden/>
              </w:rPr>
              <w:fldChar w:fldCharType="begin"/>
            </w:r>
            <w:r w:rsidR="0079789D">
              <w:rPr>
                <w:noProof/>
                <w:webHidden/>
              </w:rPr>
              <w:instrText xml:space="preserve"> PAGEREF _Toc130306815 \h </w:instrText>
            </w:r>
            <w:r w:rsidR="0079789D">
              <w:rPr>
                <w:noProof/>
                <w:webHidden/>
              </w:rPr>
            </w:r>
            <w:r w:rsidR="0079789D">
              <w:rPr>
                <w:noProof/>
                <w:webHidden/>
              </w:rPr>
              <w:fldChar w:fldCharType="separate"/>
            </w:r>
            <w:r w:rsidR="00145F94">
              <w:rPr>
                <w:noProof/>
                <w:webHidden/>
              </w:rPr>
              <w:t>4</w:t>
            </w:r>
            <w:r w:rsidR="0079789D">
              <w:rPr>
                <w:noProof/>
                <w:webHidden/>
              </w:rPr>
              <w:fldChar w:fldCharType="end"/>
            </w:r>
          </w:hyperlink>
        </w:p>
        <w:p w14:paraId="0BC7385E" w14:textId="09EC440B" w:rsidR="0079789D" w:rsidRDefault="00000000">
          <w:pPr>
            <w:pStyle w:val="TOC1"/>
            <w:tabs>
              <w:tab w:val="left" w:pos="440"/>
              <w:tab w:val="right" w:leader="dot" w:pos="9911"/>
            </w:tabs>
            <w:rPr>
              <w:rFonts w:asciiTheme="minorHAnsi" w:eastAsiaTheme="minorEastAsia" w:hAnsiTheme="minorHAnsi" w:cstheme="minorBidi"/>
              <w:bCs w:val="0"/>
              <w:iCs w:val="0"/>
              <w:noProof/>
              <w:sz w:val="22"/>
              <w:szCs w:val="22"/>
              <w:lang w:val="en-US" w:eastAsia="en-US"/>
            </w:rPr>
          </w:pPr>
          <w:hyperlink w:anchor="_Toc130306816" w:history="1">
            <w:r w:rsidR="0079789D" w:rsidRPr="00243CDF">
              <w:rPr>
                <w:rStyle w:val="Hyperlink"/>
                <w:rFonts w:ascii="Futura LT Book" w:hAnsi="Futura LT Book"/>
                <w:noProof/>
              </w:rPr>
              <w:t>I.</w:t>
            </w:r>
            <w:r w:rsidR="0079789D">
              <w:rPr>
                <w:rFonts w:asciiTheme="minorHAnsi" w:eastAsiaTheme="minorEastAsia" w:hAnsiTheme="minorHAnsi" w:cstheme="minorBidi"/>
                <w:bCs w:val="0"/>
                <w:iCs w:val="0"/>
                <w:noProof/>
                <w:sz w:val="22"/>
                <w:szCs w:val="22"/>
                <w:lang w:val="en-US" w:eastAsia="en-US"/>
              </w:rPr>
              <w:tab/>
            </w:r>
            <w:r w:rsidR="0079789D" w:rsidRPr="00243CDF">
              <w:rPr>
                <w:rStyle w:val="Hyperlink"/>
                <w:rFonts w:ascii="Futura LT Book" w:hAnsi="Futura LT Book"/>
                <w:noProof/>
              </w:rPr>
              <w:t>Introduction</w:t>
            </w:r>
            <w:r w:rsidR="0079789D">
              <w:rPr>
                <w:noProof/>
                <w:webHidden/>
              </w:rPr>
              <w:tab/>
            </w:r>
            <w:r w:rsidR="0079789D">
              <w:rPr>
                <w:noProof/>
                <w:webHidden/>
              </w:rPr>
              <w:fldChar w:fldCharType="begin"/>
            </w:r>
            <w:r w:rsidR="0079789D">
              <w:rPr>
                <w:noProof/>
                <w:webHidden/>
              </w:rPr>
              <w:instrText xml:space="preserve"> PAGEREF _Toc130306816 \h </w:instrText>
            </w:r>
            <w:r w:rsidR="0079789D">
              <w:rPr>
                <w:noProof/>
                <w:webHidden/>
              </w:rPr>
            </w:r>
            <w:r w:rsidR="0079789D">
              <w:rPr>
                <w:noProof/>
                <w:webHidden/>
              </w:rPr>
              <w:fldChar w:fldCharType="separate"/>
            </w:r>
            <w:r w:rsidR="00145F94">
              <w:rPr>
                <w:noProof/>
                <w:webHidden/>
              </w:rPr>
              <w:t>5</w:t>
            </w:r>
            <w:r w:rsidR="0079789D">
              <w:rPr>
                <w:noProof/>
                <w:webHidden/>
              </w:rPr>
              <w:fldChar w:fldCharType="end"/>
            </w:r>
          </w:hyperlink>
        </w:p>
        <w:p w14:paraId="74CA1F4D" w14:textId="06F878D9" w:rsidR="0079789D" w:rsidRDefault="00000000">
          <w:pPr>
            <w:pStyle w:val="TOC1"/>
            <w:tabs>
              <w:tab w:val="left" w:pos="440"/>
              <w:tab w:val="right" w:leader="dot" w:pos="9911"/>
            </w:tabs>
            <w:rPr>
              <w:rFonts w:asciiTheme="minorHAnsi" w:eastAsiaTheme="minorEastAsia" w:hAnsiTheme="minorHAnsi" w:cstheme="minorBidi"/>
              <w:bCs w:val="0"/>
              <w:iCs w:val="0"/>
              <w:noProof/>
              <w:sz w:val="22"/>
              <w:szCs w:val="22"/>
              <w:lang w:val="en-US" w:eastAsia="en-US"/>
            </w:rPr>
          </w:pPr>
          <w:hyperlink w:anchor="_Toc130306817" w:history="1">
            <w:r w:rsidR="0079789D" w:rsidRPr="00243CDF">
              <w:rPr>
                <w:rStyle w:val="Hyperlink"/>
                <w:rFonts w:ascii="Futura LT Book" w:hAnsi="Futura LT Book"/>
                <w:noProof/>
              </w:rPr>
              <w:t>II.</w:t>
            </w:r>
            <w:r w:rsidR="0079789D">
              <w:rPr>
                <w:rFonts w:asciiTheme="minorHAnsi" w:eastAsiaTheme="minorEastAsia" w:hAnsiTheme="minorHAnsi" w:cstheme="minorBidi"/>
                <w:bCs w:val="0"/>
                <w:iCs w:val="0"/>
                <w:noProof/>
                <w:sz w:val="22"/>
                <w:szCs w:val="22"/>
                <w:lang w:val="en-US" w:eastAsia="en-US"/>
              </w:rPr>
              <w:tab/>
            </w:r>
            <w:r w:rsidR="0079789D" w:rsidRPr="00243CDF">
              <w:rPr>
                <w:rStyle w:val="Hyperlink"/>
                <w:rFonts w:ascii="Futura LT Book" w:hAnsi="Futura LT Book"/>
                <w:noProof/>
              </w:rPr>
              <w:t>Background</w:t>
            </w:r>
            <w:r w:rsidR="0079789D">
              <w:rPr>
                <w:noProof/>
                <w:webHidden/>
              </w:rPr>
              <w:tab/>
            </w:r>
            <w:r w:rsidR="0079789D">
              <w:rPr>
                <w:noProof/>
                <w:webHidden/>
              </w:rPr>
              <w:fldChar w:fldCharType="begin"/>
            </w:r>
            <w:r w:rsidR="0079789D">
              <w:rPr>
                <w:noProof/>
                <w:webHidden/>
              </w:rPr>
              <w:instrText xml:space="preserve"> PAGEREF _Toc130306817 \h </w:instrText>
            </w:r>
            <w:r w:rsidR="0079789D">
              <w:rPr>
                <w:noProof/>
                <w:webHidden/>
              </w:rPr>
            </w:r>
            <w:r w:rsidR="0079789D">
              <w:rPr>
                <w:noProof/>
                <w:webHidden/>
              </w:rPr>
              <w:fldChar w:fldCharType="separate"/>
            </w:r>
            <w:r w:rsidR="00145F94">
              <w:rPr>
                <w:noProof/>
                <w:webHidden/>
              </w:rPr>
              <w:t>6</w:t>
            </w:r>
            <w:r w:rsidR="0079789D">
              <w:rPr>
                <w:noProof/>
                <w:webHidden/>
              </w:rPr>
              <w:fldChar w:fldCharType="end"/>
            </w:r>
          </w:hyperlink>
        </w:p>
        <w:p w14:paraId="091FC3CE" w14:textId="1FF1F5FD" w:rsidR="0079789D" w:rsidRDefault="00000000">
          <w:pPr>
            <w:pStyle w:val="TOC1"/>
            <w:tabs>
              <w:tab w:val="left" w:pos="660"/>
              <w:tab w:val="right" w:leader="dot" w:pos="9911"/>
            </w:tabs>
            <w:rPr>
              <w:rFonts w:asciiTheme="minorHAnsi" w:eastAsiaTheme="minorEastAsia" w:hAnsiTheme="minorHAnsi" w:cstheme="minorBidi"/>
              <w:bCs w:val="0"/>
              <w:iCs w:val="0"/>
              <w:noProof/>
              <w:sz w:val="22"/>
              <w:szCs w:val="22"/>
              <w:lang w:val="en-US" w:eastAsia="en-US"/>
            </w:rPr>
          </w:pPr>
          <w:hyperlink w:anchor="_Toc130306818" w:history="1">
            <w:r w:rsidR="0079789D" w:rsidRPr="00243CDF">
              <w:rPr>
                <w:rStyle w:val="Hyperlink"/>
                <w:rFonts w:ascii="Futura LT Book" w:hAnsi="Futura LT Book"/>
                <w:noProof/>
              </w:rPr>
              <w:t>III.</w:t>
            </w:r>
            <w:r w:rsidR="0079789D">
              <w:rPr>
                <w:rFonts w:asciiTheme="minorHAnsi" w:eastAsiaTheme="minorEastAsia" w:hAnsiTheme="minorHAnsi" w:cstheme="minorBidi"/>
                <w:bCs w:val="0"/>
                <w:iCs w:val="0"/>
                <w:noProof/>
                <w:sz w:val="22"/>
                <w:szCs w:val="22"/>
                <w:lang w:val="en-US" w:eastAsia="en-US"/>
              </w:rPr>
              <w:tab/>
            </w:r>
            <w:r w:rsidR="0079789D" w:rsidRPr="00243CDF">
              <w:rPr>
                <w:rStyle w:val="Hyperlink"/>
                <w:rFonts w:ascii="Futura LT Book" w:hAnsi="Futura LT Book"/>
                <w:noProof/>
              </w:rPr>
              <w:t>Proposed Work</w:t>
            </w:r>
            <w:r w:rsidR="0079789D">
              <w:rPr>
                <w:noProof/>
                <w:webHidden/>
              </w:rPr>
              <w:tab/>
            </w:r>
            <w:r w:rsidR="0079789D">
              <w:rPr>
                <w:noProof/>
                <w:webHidden/>
              </w:rPr>
              <w:fldChar w:fldCharType="begin"/>
            </w:r>
            <w:r w:rsidR="0079789D">
              <w:rPr>
                <w:noProof/>
                <w:webHidden/>
              </w:rPr>
              <w:instrText xml:space="preserve"> PAGEREF _Toc130306818 \h </w:instrText>
            </w:r>
            <w:r w:rsidR="0079789D">
              <w:rPr>
                <w:noProof/>
                <w:webHidden/>
              </w:rPr>
            </w:r>
            <w:r w:rsidR="0079789D">
              <w:rPr>
                <w:noProof/>
                <w:webHidden/>
              </w:rPr>
              <w:fldChar w:fldCharType="separate"/>
            </w:r>
            <w:r w:rsidR="00145F94">
              <w:rPr>
                <w:noProof/>
                <w:webHidden/>
              </w:rPr>
              <w:t>7</w:t>
            </w:r>
            <w:r w:rsidR="0079789D">
              <w:rPr>
                <w:noProof/>
                <w:webHidden/>
              </w:rPr>
              <w:fldChar w:fldCharType="end"/>
            </w:r>
          </w:hyperlink>
        </w:p>
        <w:p w14:paraId="22A75D53" w14:textId="050846B7"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19" w:history="1">
            <w:r w:rsidR="0079789D" w:rsidRPr="00243CDF">
              <w:rPr>
                <w:rStyle w:val="Hyperlink"/>
                <w:rFonts w:ascii="Futura LT Book" w:hAnsi="Futura LT Book"/>
                <w:noProof/>
              </w:rPr>
              <w:t>Proposed Work (Cont.)</w:t>
            </w:r>
            <w:r w:rsidR="0079789D">
              <w:rPr>
                <w:noProof/>
                <w:webHidden/>
              </w:rPr>
              <w:tab/>
            </w:r>
            <w:r w:rsidR="0079789D">
              <w:rPr>
                <w:noProof/>
                <w:webHidden/>
              </w:rPr>
              <w:fldChar w:fldCharType="begin"/>
            </w:r>
            <w:r w:rsidR="0079789D">
              <w:rPr>
                <w:noProof/>
                <w:webHidden/>
              </w:rPr>
              <w:instrText xml:space="preserve"> PAGEREF _Toc130306819 \h </w:instrText>
            </w:r>
            <w:r w:rsidR="0079789D">
              <w:rPr>
                <w:noProof/>
                <w:webHidden/>
              </w:rPr>
            </w:r>
            <w:r w:rsidR="0079789D">
              <w:rPr>
                <w:noProof/>
                <w:webHidden/>
              </w:rPr>
              <w:fldChar w:fldCharType="separate"/>
            </w:r>
            <w:r w:rsidR="00145F94">
              <w:rPr>
                <w:noProof/>
                <w:webHidden/>
              </w:rPr>
              <w:t>8</w:t>
            </w:r>
            <w:r w:rsidR="0079789D">
              <w:rPr>
                <w:noProof/>
                <w:webHidden/>
              </w:rPr>
              <w:fldChar w:fldCharType="end"/>
            </w:r>
          </w:hyperlink>
        </w:p>
        <w:p w14:paraId="09B4086E" w14:textId="348EF891"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20" w:history="1">
            <w:r w:rsidR="0079789D" w:rsidRPr="00243CDF">
              <w:rPr>
                <w:rStyle w:val="Hyperlink"/>
                <w:rFonts w:ascii="Futura LT Book" w:hAnsi="Futura LT Book"/>
                <w:noProof/>
              </w:rPr>
              <w:t>Proposed Work (Cont.)</w:t>
            </w:r>
            <w:r w:rsidR="0079789D">
              <w:rPr>
                <w:noProof/>
                <w:webHidden/>
              </w:rPr>
              <w:tab/>
            </w:r>
            <w:r w:rsidR="0079789D">
              <w:rPr>
                <w:noProof/>
                <w:webHidden/>
              </w:rPr>
              <w:fldChar w:fldCharType="begin"/>
            </w:r>
            <w:r w:rsidR="0079789D">
              <w:rPr>
                <w:noProof/>
                <w:webHidden/>
              </w:rPr>
              <w:instrText xml:space="preserve"> PAGEREF _Toc130306820 \h </w:instrText>
            </w:r>
            <w:r w:rsidR="0079789D">
              <w:rPr>
                <w:noProof/>
                <w:webHidden/>
              </w:rPr>
            </w:r>
            <w:r w:rsidR="0079789D">
              <w:rPr>
                <w:noProof/>
                <w:webHidden/>
              </w:rPr>
              <w:fldChar w:fldCharType="separate"/>
            </w:r>
            <w:r w:rsidR="00145F94">
              <w:rPr>
                <w:noProof/>
                <w:webHidden/>
              </w:rPr>
              <w:t>9</w:t>
            </w:r>
            <w:r w:rsidR="0079789D">
              <w:rPr>
                <w:noProof/>
                <w:webHidden/>
              </w:rPr>
              <w:fldChar w:fldCharType="end"/>
            </w:r>
          </w:hyperlink>
        </w:p>
        <w:p w14:paraId="5AB41E2E" w14:textId="7203F57E"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21" w:history="1">
            <w:r w:rsidR="0079789D" w:rsidRPr="00243CDF">
              <w:rPr>
                <w:rStyle w:val="Hyperlink"/>
                <w:rFonts w:ascii="Futura LT Book" w:hAnsi="Futura LT Book"/>
                <w:noProof/>
              </w:rPr>
              <w:t>Proposed Work (Cont.)</w:t>
            </w:r>
            <w:r w:rsidR="0079789D">
              <w:rPr>
                <w:noProof/>
                <w:webHidden/>
              </w:rPr>
              <w:tab/>
            </w:r>
            <w:r w:rsidR="0079789D">
              <w:rPr>
                <w:noProof/>
                <w:webHidden/>
              </w:rPr>
              <w:fldChar w:fldCharType="begin"/>
            </w:r>
            <w:r w:rsidR="0079789D">
              <w:rPr>
                <w:noProof/>
                <w:webHidden/>
              </w:rPr>
              <w:instrText xml:space="preserve"> PAGEREF _Toc130306821 \h </w:instrText>
            </w:r>
            <w:r w:rsidR="0079789D">
              <w:rPr>
                <w:noProof/>
                <w:webHidden/>
              </w:rPr>
            </w:r>
            <w:r w:rsidR="0079789D">
              <w:rPr>
                <w:noProof/>
                <w:webHidden/>
              </w:rPr>
              <w:fldChar w:fldCharType="separate"/>
            </w:r>
            <w:r w:rsidR="00145F94">
              <w:rPr>
                <w:noProof/>
                <w:webHidden/>
              </w:rPr>
              <w:t>10</w:t>
            </w:r>
            <w:r w:rsidR="0079789D">
              <w:rPr>
                <w:noProof/>
                <w:webHidden/>
              </w:rPr>
              <w:fldChar w:fldCharType="end"/>
            </w:r>
          </w:hyperlink>
        </w:p>
        <w:p w14:paraId="4AF6A9B8" w14:textId="6C7CEA53"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22" w:history="1">
            <w:r w:rsidR="0079789D" w:rsidRPr="00243CDF">
              <w:rPr>
                <w:rStyle w:val="Hyperlink"/>
                <w:rFonts w:ascii="Futura LT Book" w:hAnsi="Futura LT Book"/>
                <w:noProof/>
              </w:rPr>
              <w:t>Proposed Work (Cont.)</w:t>
            </w:r>
            <w:r w:rsidR="0079789D">
              <w:rPr>
                <w:noProof/>
                <w:webHidden/>
              </w:rPr>
              <w:tab/>
            </w:r>
            <w:r w:rsidR="0079789D">
              <w:rPr>
                <w:noProof/>
                <w:webHidden/>
              </w:rPr>
              <w:fldChar w:fldCharType="begin"/>
            </w:r>
            <w:r w:rsidR="0079789D">
              <w:rPr>
                <w:noProof/>
                <w:webHidden/>
              </w:rPr>
              <w:instrText xml:space="preserve"> PAGEREF _Toc130306822 \h </w:instrText>
            </w:r>
            <w:r w:rsidR="0079789D">
              <w:rPr>
                <w:noProof/>
                <w:webHidden/>
              </w:rPr>
            </w:r>
            <w:r w:rsidR="0079789D">
              <w:rPr>
                <w:noProof/>
                <w:webHidden/>
              </w:rPr>
              <w:fldChar w:fldCharType="separate"/>
            </w:r>
            <w:r w:rsidR="00145F94">
              <w:rPr>
                <w:noProof/>
                <w:webHidden/>
              </w:rPr>
              <w:t>11</w:t>
            </w:r>
            <w:r w:rsidR="0079789D">
              <w:rPr>
                <w:noProof/>
                <w:webHidden/>
              </w:rPr>
              <w:fldChar w:fldCharType="end"/>
            </w:r>
          </w:hyperlink>
        </w:p>
        <w:p w14:paraId="73D9DDF8" w14:textId="3497985C"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23" w:history="1">
            <w:r w:rsidR="0079789D" w:rsidRPr="00243CDF">
              <w:rPr>
                <w:rStyle w:val="Hyperlink"/>
                <w:rFonts w:ascii="Futura LT Book" w:hAnsi="Futura LT Book"/>
                <w:noProof/>
              </w:rPr>
              <w:t>Proposed Work (Cont.)</w:t>
            </w:r>
            <w:r w:rsidR="0079789D">
              <w:rPr>
                <w:noProof/>
                <w:webHidden/>
              </w:rPr>
              <w:tab/>
            </w:r>
            <w:r w:rsidR="0079789D">
              <w:rPr>
                <w:noProof/>
                <w:webHidden/>
              </w:rPr>
              <w:fldChar w:fldCharType="begin"/>
            </w:r>
            <w:r w:rsidR="0079789D">
              <w:rPr>
                <w:noProof/>
                <w:webHidden/>
              </w:rPr>
              <w:instrText xml:space="preserve"> PAGEREF _Toc130306823 \h </w:instrText>
            </w:r>
            <w:r w:rsidR="0079789D">
              <w:rPr>
                <w:noProof/>
                <w:webHidden/>
              </w:rPr>
            </w:r>
            <w:r w:rsidR="0079789D">
              <w:rPr>
                <w:noProof/>
                <w:webHidden/>
              </w:rPr>
              <w:fldChar w:fldCharType="separate"/>
            </w:r>
            <w:r w:rsidR="00145F94">
              <w:rPr>
                <w:noProof/>
                <w:webHidden/>
              </w:rPr>
              <w:t>12</w:t>
            </w:r>
            <w:r w:rsidR="0079789D">
              <w:rPr>
                <w:noProof/>
                <w:webHidden/>
              </w:rPr>
              <w:fldChar w:fldCharType="end"/>
            </w:r>
          </w:hyperlink>
        </w:p>
        <w:p w14:paraId="0825630A" w14:textId="0368AB38" w:rsidR="0079789D" w:rsidRDefault="00000000">
          <w:pPr>
            <w:pStyle w:val="TOC1"/>
            <w:tabs>
              <w:tab w:val="left" w:pos="660"/>
              <w:tab w:val="right" w:leader="dot" w:pos="9911"/>
            </w:tabs>
            <w:rPr>
              <w:rFonts w:asciiTheme="minorHAnsi" w:eastAsiaTheme="minorEastAsia" w:hAnsiTheme="minorHAnsi" w:cstheme="minorBidi"/>
              <w:bCs w:val="0"/>
              <w:iCs w:val="0"/>
              <w:noProof/>
              <w:sz w:val="22"/>
              <w:szCs w:val="22"/>
              <w:lang w:val="en-US" w:eastAsia="en-US"/>
            </w:rPr>
          </w:pPr>
          <w:hyperlink w:anchor="_Toc130306824" w:history="1">
            <w:r w:rsidR="0079789D" w:rsidRPr="00243CDF">
              <w:rPr>
                <w:rStyle w:val="Hyperlink"/>
                <w:rFonts w:ascii="Futura LT Book" w:hAnsi="Futura LT Book"/>
                <w:noProof/>
              </w:rPr>
              <w:t>IV.</w:t>
            </w:r>
            <w:r w:rsidR="0079789D">
              <w:rPr>
                <w:rFonts w:asciiTheme="minorHAnsi" w:eastAsiaTheme="minorEastAsia" w:hAnsiTheme="minorHAnsi" w:cstheme="minorBidi"/>
                <w:bCs w:val="0"/>
                <w:iCs w:val="0"/>
                <w:noProof/>
                <w:sz w:val="22"/>
                <w:szCs w:val="22"/>
                <w:lang w:val="en-US" w:eastAsia="en-US"/>
              </w:rPr>
              <w:tab/>
            </w:r>
            <w:r w:rsidR="0079789D" w:rsidRPr="00243CDF">
              <w:rPr>
                <w:rStyle w:val="Hyperlink"/>
                <w:rFonts w:ascii="Futura LT Book" w:hAnsi="Futura LT Book"/>
                <w:noProof/>
              </w:rPr>
              <w:t>Proposed Practical Work</w:t>
            </w:r>
            <w:r w:rsidR="0079789D">
              <w:rPr>
                <w:noProof/>
                <w:webHidden/>
              </w:rPr>
              <w:tab/>
            </w:r>
            <w:r w:rsidR="0079789D">
              <w:rPr>
                <w:noProof/>
                <w:webHidden/>
              </w:rPr>
              <w:fldChar w:fldCharType="begin"/>
            </w:r>
            <w:r w:rsidR="0079789D">
              <w:rPr>
                <w:noProof/>
                <w:webHidden/>
              </w:rPr>
              <w:instrText xml:space="preserve"> PAGEREF _Toc130306824 \h </w:instrText>
            </w:r>
            <w:r w:rsidR="0079789D">
              <w:rPr>
                <w:noProof/>
                <w:webHidden/>
              </w:rPr>
            </w:r>
            <w:r w:rsidR="0079789D">
              <w:rPr>
                <w:noProof/>
                <w:webHidden/>
              </w:rPr>
              <w:fldChar w:fldCharType="separate"/>
            </w:r>
            <w:r w:rsidR="00145F94">
              <w:rPr>
                <w:noProof/>
                <w:webHidden/>
              </w:rPr>
              <w:t>13</w:t>
            </w:r>
            <w:r w:rsidR="0079789D">
              <w:rPr>
                <w:noProof/>
                <w:webHidden/>
              </w:rPr>
              <w:fldChar w:fldCharType="end"/>
            </w:r>
          </w:hyperlink>
        </w:p>
        <w:p w14:paraId="1D55387F" w14:textId="1A28D96C"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25" w:history="1">
            <w:r w:rsidR="0079789D" w:rsidRPr="00243CDF">
              <w:rPr>
                <w:rStyle w:val="Hyperlink"/>
                <w:rFonts w:ascii="Futura LT Book" w:hAnsi="Futura LT Book"/>
                <w:noProof/>
              </w:rPr>
              <w:t>Proposed Practical Work (Cont.)</w:t>
            </w:r>
            <w:r w:rsidR="0079789D">
              <w:rPr>
                <w:noProof/>
                <w:webHidden/>
              </w:rPr>
              <w:tab/>
            </w:r>
            <w:r w:rsidR="0079789D">
              <w:rPr>
                <w:noProof/>
                <w:webHidden/>
              </w:rPr>
              <w:fldChar w:fldCharType="begin"/>
            </w:r>
            <w:r w:rsidR="0079789D">
              <w:rPr>
                <w:noProof/>
                <w:webHidden/>
              </w:rPr>
              <w:instrText xml:space="preserve"> PAGEREF _Toc130306825 \h </w:instrText>
            </w:r>
            <w:r w:rsidR="0079789D">
              <w:rPr>
                <w:noProof/>
                <w:webHidden/>
              </w:rPr>
            </w:r>
            <w:r w:rsidR="0079789D">
              <w:rPr>
                <w:noProof/>
                <w:webHidden/>
              </w:rPr>
              <w:fldChar w:fldCharType="separate"/>
            </w:r>
            <w:r w:rsidR="00145F94">
              <w:rPr>
                <w:noProof/>
                <w:webHidden/>
              </w:rPr>
              <w:t>14</w:t>
            </w:r>
            <w:r w:rsidR="0079789D">
              <w:rPr>
                <w:noProof/>
                <w:webHidden/>
              </w:rPr>
              <w:fldChar w:fldCharType="end"/>
            </w:r>
          </w:hyperlink>
        </w:p>
        <w:p w14:paraId="69652D03" w14:textId="5A4B1254" w:rsidR="0079789D" w:rsidRDefault="00000000">
          <w:pPr>
            <w:pStyle w:val="TOC1"/>
            <w:tabs>
              <w:tab w:val="left" w:pos="660"/>
              <w:tab w:val="right" w:leader="dot" w:pos="9911"/>
            </w:tabs>
            <w:rPr>
              <w:rFonts w:asciiTheme="minorHAnsi" w:eastAsiaTheme="minorEastAsia" w:hAnsiTheme="minorHAnsi" w:cstheme="minorBidi"/>
              <w:bCs w:val="0"/>
              <w:iCs w:val="0"/>
              <w:noProof/>
              <w:sz w:val="22"/>
              <w:szCs w:val="22"/>
              <w:lang w:val="en-US" w:eastAsia="en-US"/>
            </w:rPr>
          </w:pPr>
          <w:hyperlink w:anchor="_Toc130306826" w:history="1">
            <w:r w:rsidR="0079789D" w:rsidRPr="00243CDF">
              <w:rPr>
                <w:rStyle w:val="Hyperlink"/>
                <w:rFonts w:ascii="Futura LT Book" w:hAnsi="Futura LT Book"/>
                <w:noProof/>
              </w:rPr>
              <w:t>V.</w:t>
            </w:r>
            <w:r w:rsidR="0079789D">
              <w:rPr>
                <w:rFonts w:asciiTheme="minorHAnsi" w:eastAsiaTheme="minorEastAsia" w:hAnsiTheme="minorHAnsi" w:cstheme="minorBidi"/>
                <w:bCs w:val="0"/>
                <w:iCs w:val="0"/>
                <w:noProof/>
                <w:sz w:val="22"/>
                <w:szCs w:val="22"/>
                <w:lang w:val="en-US" w:eastAsia="en-US"/>
              </w:rPr>
              <w:tab/>
            </w:r>
            <w:r w:rsidR="0079789D" w:rsidRPr="00243CDF">
              <w:rPr>
                <w:rStyle w:val="Hyperlink"/>
                <w:rFonts w:ascii="Futura LT Book" w:hAnsi="Futura LT Book"/>
                <w:noProof/>
              </w:rPr>
              <w:t>Results and Analysis</w:t>
            </w:r>
            <w:r w:rsidR="0079789D">
              <w:rPr>
                <w:noProof/>
                <w:webHidden/>
              </w:rPr>
              <w:tab/>
            </w:r>
            <w:r w:rsidR="0079789D">
              <w:rPr>
                <w:noProof/>
                <w:webHidden/>
              </w:rPr>
              <w:fldChar w:fldCharType="begin"/>
            </w:r>
            <w:r w:rsidR="0079789D">
              <w:rPr>
                <w:noProof/>
                <w:webHidden/>
              </w:rPr>
              <w:instrText xml:space="preserve"> PAGEREF _Toc130306826 \h </w:instrText>
            </w:r>
            <w:r w:rsidR="0079789D">
              <w:rPr>
                <w:noProof/>
                <w:webHidden/>
              </w:rPr>
            </w:r>
            <w:r w:rsidR="0079789D">
              <w:rPr>
                <w:noProof/>
                <w:webHidden/>
              </w:rPr>
              <w:fldChar w:fldCharType="separate"/>
            </w:r>
            <w:r w:rsidR="00145F94">
              <w:rPr>
                <w:noProof/>
                <w:webHidden/>
              </w:rPr>
              <w:t>15</w:t>
            </w:r>
            <w:r w:rsidR="0079789D">
              <w:rPr>
                <w:noProof/>
                <w:webHidden/>
              </w:rPr>
              <w:fldChar w:fldCharType="end"/>
            </w:r>
          </w:hyperlink>
        </w:p>
        <w:p w14:paraId="697CB3DD" w14:textId="7958A50C"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27" w:history="1">
            <w:r w:rsidR="0079789D" w:rsidRPr="00243CDF">
              <w:rPr>
                <w:rStyle w:val="Hyperlink"/>
                <w:rFonts w:ascii="Futura LT Book" w:hAnsi="Futura LT Book"/>
                <w:noProof/>
              </w:rPr>
              <w:t>Results and Analysis (Cont.)</w:t>
            </w:r>
            <w:r w:rsidR="0079789D">
              <w:rPr>
                <w:noProof/>
                <w:webHidden/>
              </w:rPr>
              <w:tab/>
            </w:r>
            <w:r w:rsidR="0079789D">
              <w:rPr>
                <w:noProof/>
                <w:webHidden/>
              </w:rPr>
              <w:fldChar w:fldCharType="begin"/>
            </w:r>
            <w:r w:rsidR="0079789D">
              <w:rPr>
                <w:noProof/>
                <w:webHidden/>
              </w:rPr>
              <w:instrText xml:space="preserve"> PAGEREF _Toc130306827 \h </w:instrText>
            </w:r>
            <w:r w:rsidR="0079789D">
              <w:rPr>
                <w:noProof/>
                <w:webHidden/>
              </w:rPr>
            </w:r>
            <w:r w:rsidR="0079789D">
              <w:rPr>
                <w:noProof/>
                <w:webHidden/>
              </w:rPr>
              <w:fldChar w:fldCharType="separate"/>
            </w:r>
            <w:r w:rsidR="00145F94">
              <w:rPr>
                <w:noProof/>
                <w:webHidden/>
              </w:rPr>
              <w:t>16</w:t>
            </w:r>
            <w:r w:rsidR="0079789D">
              <w:rPr>
                <w:noProof/>
                <w:webHidden/>
              </w:rPr>
              <w:fldChar w:fldCharType="end"/>
            </w:r>
          </w:hyperlink>
        </w:p>
        <w:p w14:paraId="700D1513" w14:textId="72DC4A29" w:rsidR="0079789D" w:rsidRDefault="00000000">
          <w:pPr>
            <w:pStyle w:val="TOC1"/>
            <w:tabs>
              <w:tab w:val="left" w:pos="660"/>
              <w:tab w:val="right" w:leader="dot" w:pos="9911"/>
            </w:tabs>
            <w:rPr>
              <w:rFonts w:asciiTheme="minorHAnsi" w:eastAsiaTheme="minorEastAsia" w:hAnsiTheme="minorHAnsi" w:cstheme="minorBidi"/>
              <w:bCs w:val="0"/>
              <w:iCs w:val="0"/>
              <w:noProof/>
              <w:sz w:val="22"/>
              <w:szCs w:val="22"/>
              <w:lang w:val="en-US" w:eastAsia="en-US"/>
            </w:rPr>
          </w:pPr>
          <w:hyperlink w:anchor="_Toc130306828" w:history="1">
            <w:r w:rsidR="0079789D" w:rsidRPr="00243CDF">
              <w:rPr>
                <w:rStyle w:val="Hyperlink"/>
                <w:rFonts w:ascii="Futura LT Book" w:hAnsi="Futura LT Book"/>
                <w:noProof/>
              </w:rPr>
              <w:t>VI.</w:t>
            </w:r>
            <w:r w:rsidR="0079789D">
              <w:rPr>
                <w:rFonts w:asciiTheme="minorHAnsi" w:eastAsiaTheme="minorEastAsia" w:hAnsiTheme="minorHAnsi" w:cstheme="minorBidi"/>
                <w:bCs w:val="0"/>
                <w:iCs w:val="0"/>
                <w:noProof/>
                <w:sz w:val="22"/>
                <w:szCs w:val="22"/>
                <w:lang w:val="en-US" w:eastAsia="en-US"/>
              </w:rPr>
              <w:tab/>
            </w:r>
            <w:r w:rsidR="0079789D" w:rsidRPr="00243CDF">
              <w:rPr>
                <w:rStyle w:val="Hyperlink"/>
                <w:rFonts w:ascii="Futura LT Book" w:hAnsi="Futura LT Book"/>
                <w:noProof/>
              </w:rPr>
              <w:t>Conclusions and Recommendations</w:t>
            </w:r>
            <w:r w:rsidR="0079789D">
              <w:rPr>
                <w:noProof/>
                <w:webHidden/>
              </w:rPr>
              <w:tab/>
            </w:r>
            <w:r w:rsidR="0079789D">
              <w:rPr>
                <w:noProof/>
                <w:webHidden/>
              </w:rPr>
              <w:fldChar w:fldCharType="begin"/>
            </w:r>
            <w:r w:rsidR="0079789D">
              <w:rPr>
                <w:noProof/>
                <w:webHidden/>
              </w:rPr>
              <w:instrText xml:space="preserve"> PAGEREF _Toc130306828 \h </w:instrText>
            </w:r>
            <w:r w:rsidR="0079789D">
              <w:rPr>
                <w:noProof/>
                <w:webHidden/>
              </w:rPr>
            </w:r>
            <w:r w:rsidR="0079789D">
              <w:rPr>
                <w:noProof/>
                <w:webHidden/>
              </w:rPr>
              <w:fldChar w:fldCharType="separate"/>
            </w:r>
            <w:r w:rsidR="00145F94">
              <w:rPr>
                <w:noProof/>
                <w:webHidden/>
              </w:rPr>
              <w:t>17</w:t>
            </w:r>
            <w:r w:rsidR="0079789D">
              <w:rPr>
                <w:noProof/>
                <w:webHidden/>
              </w:rPr>
              <w:fldChar w:fldCharType="end"/>
            </w:r>
          </w:hyperlink>
        </w:p>
        <w:p w14:paraId="40EE7A68" w14:textId="4EF8C8F7"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29" w:history="1">
            <w:r w:rsidR="0079789D" w:rsidRPr="00243CDF">
              <w:rPr>
                <w:rStyle w:val="Hyperlink"/>
                <w:rFonts w:ascii="Futura LT Book" w:hAnsi="Futura LT Book"/>
                <w:noProof/>
              </w:rPr>
              <w:t>BIBLIOGRAPHY</w:t>
            </w:r>
            <w:r w:rsidR="0079789D">
              <w:rPr>
                <w:noProof/>
                <w:webHidden/>
              </w:rPr>
              <w:tab/>
            </w:r>
            <w:r w:rsidR="0079789D">
              <w:rPr>
                <w:noProof/>
                <w:webHidden/>
              </w:rPr>
              <w:fldChar w:fldCharType="begin"/>
            </w:r>
            <w:r w:rsidR="0079789D">
              <w:rPr>
                <w:noProof/>
                <w:webHidden/>
              </w:rPr>
              <w:instrText xml:space="preserve"> PAGEREF _Toc130306829 \h </w:instrText>
            </w:r>
            <w:r w:rsidR="0079789D">
              <w:rPr>
                <w:noProof/>
                <w:webHidden/>
              </w:rPr>
            </w:r>
            <w:r w:rsidR="0079789D">
              <w:rPr>
                <w:noProof/>
                <w:webHidden/>
              </w:rPr>
              <w:fldChar w:fldCharType="separate"/>
            </w:r>
            <w:r w:rsidR="00145F94">
              <w:rPr>
                <w:noProof/>
                <w:webHidden/>
              </w:rPr>
              <w:t>18</w:t>
            </w:r>
            <w:r w:rsidR="0079789D">
              <w:rPr>
                <w:noProof/>
                <w:webHidden/>
              </w:rPr>
              <w:fldChar w:fldCharType="end"/>
            </w:r>
          </w:hyperlink>
        </w:p>
        <w:p w14:paraId="17DAAF0A" w14:textId="49331664"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30" w:history="1">
            <w:r w:rsidR="0079789D" w:rsidRPr="00243CDF">
              <w:rPr>
                <w:rStyle w:val="Hyperlink"/>
                <w:rFonts w:ascii="Futura LT Book" w:hAnsi="Futura LT Book"/>
                <w:noProof/>
              </w:rPr>
              <w:t>APPENDIX I</w:t>
            </w:r>
            <w:r w:rsidR="0079789D">
              <w:rPr>
                <w:noProof/>
                <w:webHidden/>
              </w:rPr>
              <w:tab/>
            </w:r>
            <w:r w:rsidR="0079789D">
              <w:rPr>
                <w:noProof/>
                <w:webHidden/>
              </w:rPr>
              <w:fldChar w:fldCharType="begin"/>
            </w:r>
            <w:r w:rsidR="0079789D">
              <w:rPr>
                <w:noProof/>
                <w:webHidden/>
              </w:rPr>
              <w:instrText xml:space="preserve"> PAGEREF _Toc130306830 \h </w:instrText>
            </w:r>
            <w:r w:rsidR="0079789D">
              <w:rPr>
                <w:noProof/>
                <w:webHidden/>
              </w:rPr>
            </w:r>
            <w:r w:rsidR="0079789D">
              <w:rPr>
                <w:noProof/>
                <w:webHidden/>
              </w:rPr>
              <w:fldChar w:fldCharType="separate"/>
            </w:r>
            <w:r w:rsidR="00145F94">
              <w:rPr>
                <w:noProof/>
                <w:webHidden/>
              </w:rPr>
              <w:t>19</w:t>
            </w:r>
            <w:r w:rsidR="0079789D">
              <w:rPr>
                <w:noProof/>
                <w:webHidden/>
              </w:rPr>
              <w:fldChar w:fldCharType="end"/>
            </w:r>
          </w:hyperlink>
        </w:p>
        <w:p w14:paraId="3B79E282" w14:textId="2FDE2C57"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31" w:history="1">
            <w:r w:rsidR="0079789D" w:rsidRPr="00243CDF">
              <w:rPr>
                <w:rStyle w:val="Hyperlink"/>
                <w:rFonts w:ascii="Futura LT Book" w:hAnsi="Futura LT Book"/>
                <w:noProof/>
              </w:rPr>
              <w:t>Project Programs / Codes / Flowcharts</w:t>
            </w:r>
            <w:r w:rsidR="0079789D">
              <w:rPr>
                <w:noProof/>
                <w:webHidden/>
              </w:rPr>
              <w:tab/>
            </w:r>
            <w:r w:rsidR="0079789D">
              <w:rPr>
                <w:noProof/>
                <w:webHidden/>
              </w:rPr>
              <w:fldChar w:fldCharType="begin"/>
            </w:r>
            <w:r w:rsidR="0079789D">
              <w:rPr>
                <w:noProof/>
                <w:webHidden/>
              </w:rPr>
              <w:instrText xml:space="preserve"> PAGEREF _Toc130306831 \h </w:instrText>
            </w:r>
            <w:r w:rsidR="0079789D">
              <w:rPr>
                <w:noProof/>
                <w:webHidden/>
              </w:rPr>
            </w:r>
            <w:r w:rsidR="0079789D">
              <w:rPr>
                <w:noProof/>
                <w:webHidden/>
              </w:rPr>
              <w:fldChar w:fldCharType="separate"/>
            </w:r>
            <w:r w:rsidR="00145F94">
              <w:rPr>
                <w:noProof/>
                <w:webHidden/>
              </w:rPr>
              <w:t>19</w:t>
            </w:r>
            <w:r w:rsidR="0079789D">
              <w:rPr>
                <w:noProof/>
                <w:webHidden/>
              </w:rPr>
              <w:fldChar w:fldCharType="end"/>
            </w:r>
          </w:hyperlink>
        </w:p>
        <w:p w14:paraId="4DF360D4" w14:textId="3669C088"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32" w:history="1">
            <w:r w:rsidR="0079789D" w:rsidRPr="00243CDF">
              <w:rPr>
                <w:rStyle w:val="Hyperlink"/>
                <w:rFonts w:ascii="Futura LT Book" w:hAnsi="Futura LT Book"/>
                <w:noProof/>
              </w:rPr>
              <w:t>APPENDIX I (Cont.)</w:t>
            </w:r>
            <w:r w:rsidR="0079789D">
              <w:rPr>
                <w:noProof/>
                <w:webHidden/>
              </w:rPr>
              <w:tab/>
            </w:r>
            <w:r w:rsidR="0079789D">
              <w:rPr>
                <w:noProof/>
                <w:webHidden/>
              </w:rPr>
              <w:fldChar w:fldCharType="begin"/>
            </w:r>
            <w:r w:rsidR="0079789D">
              <w:rPr>
                <w:noProof/>
                <w:webHidden/>
              </w:rPr>
              <w:instrText xml:space="preserve"> PAGEREF _Toc130306832 \h </w:instrText>
            </w:r>
            <w:r w:rsidR="0079789D">
              <w:rPr>
                <w:noProof/>
                <w:webHidden/>
              </w:rPr>
            </w:r>
            <w:r w:rsidR="0079789D">
              <w:rPr>
                <w:noProof/>
                <w:webHidden/>
              </w:rPr>
              <w:fldChar w:fldCharType="separate"/>
            </w:r>
            <w:r w:rsidR="00145F94">
              <w:rPr>
                <w:noProof/>
                <w:webHidden/>
              </w:rPr>
              <w:t>20</w:t>
            </w:r>
            <w:r w:rsidR="0079789D">
              <w:rPr>
                <w:noProof/>
                <w:webHidden/>
              </w:rPr>
              <w:fldChar w:fldCharType="end"/>
            </w:r>
          </w:hyperlink>
        </w:p>
        <w:p w14:paraId="0CD6896C" w14:textId="71EEA354"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33" w:history="1">
            <w:r w:rsidR="0079789D" w:rsidRPr="00243CDF">
              <w:rPr>
                <w:rStyle w:val="Hyperlink"/>
                <w:rFonts w:ascii="Futura LT Book" w:hAnsi="Futura LT Book"/>
                <w:noProof/>
              </w:rPr>
              <w:t>Project Programs / Codes / Flowcharts</w:t>
            </w:r>
            <w:r w:rsidR="0079789D">
              <w:rPr>
                <w:noProof/>
                <w:webHidden/>
              </w:rPr>
              <w:tab/>
            </w:r>
            <w:r w:rsidR="0079789D">
              <w:rPr>
                <w:noProof/>
                <w:webHidden/>
              </w:rPr>
              <w:fldChar w:fldCharType="begin"/>
            </w:r>
            <w:r w:rsidR="0079789D">
              <w:rPr>
                <w:noProof/>
                <w:webHidden/>
              </w:rPr>
              <w:instrText xml:space="preserve"> PAGEREF _Toc130306833 \h </w:instrText>
            </w:r>
            <w:r w:rsidR="0079789D">
              <w:rPr>
                <w:noProof/>
                <w:webHidden/>
              </w:rPr>
            </w:r>
            <w:r w:rsidR="0079789D">
              <w:rPr>
                <w:noProof/>
                <w:webHidden/>
              </w:rPr>
              <w:fldChar w:fldCharType="separate"/>
            </w:r>
            <w:r w:rsidR="00145F94">
              <w:rPr>
                <w:noProof/>
                <w:webHidden/>
              </w:rPr>
              <w:t>20</w:t>
            </w:r>
            <w:r w:rsidR="0079789D">
              <w:rPr>
                <w:noProof/>
                <w:webHidden/>
              </w:rPr>
              <w:fldChar w:fldCharType="end"/>
            </w:r>
          </w:hyperlink>
        </w:p>
        <w:p w14:paraId="1D62B6FF" w14:textId="0069D237"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34" w:history="1">
            <w:r w:rsidR="0079789D" w:rsidRPr="00243CDF">
              <w:rPr>
                <w:rStyle w:val="Hyperlink"/>
                <w:rFonts w:ascii="Futura LT Book" w:hAnsi="Futura LT Book"/>
                <w:noProof/>
              </w:rPr>
              <w:t>APPENDIX II</w:t>
            </w:r>
            <w:r w:rsidR="0079789D">
              <w:rPr>
                <w:noProof/>
                <w:webHidden/>
              </w:rPr>
              <w:tab/>
            </w:r>
            <w:r w:rsidR="0079789D">
              <w:rPr>
                <w:noProof/>
                <w:webHidden/>
              </w:rPr>
              <w:fldChar w:fldCharType="begin"/>
            </w:r>
            <w:r w:rsidR="0079789D">
              <w:rPr>
                <w:noProof/>
                <w:webHidden/>
              </w:rPr>
              <w:instrText xml:space="preserve"> PAGEREF _Toc130306834 \h </w:instrText>
            </w:r>
            <w:r w:rsidR="0079789D">
              <w:rPr>
                <w:noProof/>
                <w:webHidden/>
              </w:rPr>
            </w:r>
            <w:r w:rsidR="0079789D">
              <w:rPr>
                <w:noProof/>
                <w:webHidden/>
              </w:rPr>
              <w:fldChar w:fldCharType="separate"/>
            </w:r>
            <w:r w:rsidR="00145F94">
              <w:rPr>
                <w:noProof/>
                <w:webHidden/>
              </w:rPr>
              <w:t>21</w:t>
            </w:r>
            <w:r w:rsidR="0079789D">
              <w:rPr>
                <w:noProof/>
                <w:webHidden/>
              </w:rPr>
              <w:fldChar w:fldCharType="end"/>
            </w:r>
          </w:hyperlink>
        </w:p>
        <w:p w14:paraId="6F132867" w14:textId="2D01DBCD"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35" w:history="1">
            <w:r w:rsidR="0079789D" w:rsidRPr="00243CDF">
              <w:rPr>
                <w:rStyle w:val="Hyperlink"/>
                <w:rFonts w:ascii="Futura LT Book" w:hAnsi="Futura LT Book"/>
                <w:noProof/>
              </w:rPr>
              <w:t>Project Members Role</w:t>
            </w:r>
            <w:r w:rsidR="0079789D">
              <w:rPr>
                <w:noProof/>
                <w:webHidden/>
              </w:rPr>
              <w:tab/>
            </w:r>
            <w:r w:rsidR="0079789D">
              <w:rPr>
                <w:noProof/>
                <w:webHidden/>
              </w:rPr>
              <w:fldChar w:fldCharType="begin"/>
            </w:r>
            <w:r w:rsidR="0079789D">
              <w:rPr>
                <w:noProof/>
                <w:webHidden/>
              </w:rPr>
              <w:instrText xml:space="preserve"> PAGEREF _Toc130306835 \h </w:instrText>
            </w:r>
            <w:r w:rsidR="0079789D">
              <w:rPr>
                <w:noProof/>
                <w:webHidden/>
              </w:rPr>
            </w:r>
            <w:r w:rsidR="0079789D">
              <w:rPr>
                <w:noProof/>
                <w:webHidden/>
              </w:rPr>
              <w:fldChar w:fldCharType="separate"/>
            </w:r>
            <w:r w:rsidR="00145F94">
              <w:rPr>
                <w:noProof/>
                <w:webHidden/>
              </w:rPr>
              <w:t>21</w:t>
            </w:r>
            <w:r w:rsidR="0079789D">
              <w:rPr>
                <w:noProof/>
                <w:webHidden/>
              </w:rPr>
              <w:fldChar w:fldCharType="end"/>
            </w:r>
          </w:hyperlink>
        </w:p>
        <w:p w14:paraId="4D01FA78" w14:textId="0AC596DC"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36" w:history="1">
            <w:r w:rsidR="0079789D" w:rsidRPr="00243CDF">
              <w:rPr>
                <w:rStyle w:val="Hyperlink"/>
                <w:rFonts w:ascii="Futura LT Book" w:hAnsi="Futura LT Book"/>
                <w:noProof/>
              </w:rPr>
              <w:t>APPENDIX III</w:t>
            </w:r>
            <w:r w:rsidR="0079789D">
              <w:rPr>
                <w:noProof/>
                <w:webHidden/>
              </w:rPr>
              <w:tab/>
            </w:r>
            <w:r w:rsidR="0079789D">
              <w:rPr>
                <w:noProof/>
                <w:webHidden/>
              </w:rPr>
              <w:fldChar w:fldCharType="begin"/>
            </w:r>
            <w:r w:rsidR="0079789D">
              <w:rPr>
                <w:noProof/>
                <w:webHidden/>
              </w:rPr>
              <w:instrText xml:space="preserve"> PAGEREF _Toc130306836 \h </w:instrText>
            </w:r>
            <w:r w:rsidR="0079789D">
              <w:rPr>
                <w:noProof/>
                <w:webHidden/>
              </w:rPr>
            </w:r>
            <w:r w:rsidR="0079789D">
              <w:rPr>
                <w:noProof/>
                <w:webHidden/>
              </w:rPr>
              <w:fldChar w:fldCharType="separate"/>
            </w:r>
            <w:r w:rsidR="00145F94">
              <w:rPr>
                <w:noProof/>
                <w:webHidden/>
              </w:rPr>
              <w:t>22</w:t>
            </w:r>
            <w:r w:rsidR="0079789D">
              <w:rPr>
                <w:noProof/>
                <w:webHidden/>
              </w:rPr>
              <w:fldChar w:fldCharType="end"/>
            </w:r>
          </w:hyperlink>
        </w:p>
        <w:p w14:paraId="5FF29B98" w14:textId="024370BB" w:rsidR="0079789D" w:rsidRDefault="00000000">
          <w:pPr>
            <w:pStyle w:val="TOC1"/>
            <w:tabs>
              <w:tab w:val="right" w:leader="dot" w:pos="9911"/>
            </w:tabs>
            <w:rPr>
              <w:rFonts w:asciiTheme="minorHAnsi" w:eastAsiaTheme="minorEastAsia" w:hAnsiTheme="minorHAnsi" w:cstheme="minorBidi"/>
              <w:bCs w:val="0"/>
              <w:iCs w:val="0"/>
              <w:noProof/>
              <w:sz w:val="22"/>
              <w:szCs w:val="22"/>
              <w:lang w:val="en-US" w:eastAsia="en-US"/>
            </w:rPr>
          </w:pPr>
          <w:hyperlink w:anchor="_Toc130306837" w:history="1">
            <w:r w:rsidR="0079789D" w:rsidRPr="00243CDF">
              <w:rPr>
                <w:rStyle w:val="Hyperlink"/>
                <w:rFonts w:ascii="Futura LT Book" w:hAnsi="Futura LT Book"/>
                <w:noProof/>
              </w:rPr>
              <w:t>Project Schedule</w:t>
            </w:r>
            <w:r w:rsidR="0079789D">
              <w:rPr>
                <w:noProof/>
                <w:webHidden/>
              </w:rPr>
              <w:tab/>
            </w:r>
            <w:r w:rsidR="0079789D">
              <w:rPr>
                <w:noProof/>
                <w:webHidden/>
              </w:rPr>
              <w:fldChar w:fldCharType="begin"/>
            </w:r>
            <w:r w:rsidR="0079789D">
              <w:rPr>
                <w:noProof/>
                <w:webHidden/>
              </w:rPr>
              <w:instrText xml:space="preserve"> PAGEREF _Toc130306837 \h </w:instrText>
            </w:r>
            <w:r w:rsidR="0079789D">
              <w:rPr>
                <w:noProof/>
                <w:webHidden/>
              </w:rPr>
            </w:r>
            <w:r w:rsidR="0079789D">
              <w:rPr>
                <w:noProof/>
                <w:webHidden/>
              </w:rPr>
              <w:fldChar w:fldCharType="separate"/>
            </w:r>
            <w:r w:rsidR="00145F94">
              <w:rPr>
                <w:noProof/>
                <w:webHidden/>
              </w:rPr>
              <w:t>22</w:t>
            </w:r>
            <w:r w:rsidR="0079789D">
              <w:rPr>
                <w:noProof/>
                <w:webHidden/>
              </w:rPr>
              <w:fldChar w:fldCharType="end"/>
            </w:r>
          </w:hyperlink>
        </w:p>
        <w:p w14:paraId="2563DACE" w14:textId="77777777" w:rsidR="00F574AC" w:rsidRDefault="00F574AC" w:rsidP="00261875">
          <w:pPr>
            <w:spacing w:line="276" w:lineRule="auto"/>
            <w:rPr>
              <w:b/>
              <w:bCs/>
              <w:noProof/>
              <w:lang w:val="en-GB"/>
            </w:rPr>
          </w:pPr>
          <w:r w:rsidRPr="000A4688">
            <w:rPr>
              <w:rFonts w:asciiTheme="majorBidi" w:hAnsiTheme="majorBidi" w:cstheme="majorBidi"/>
              <w:bCs/>
              <w:i/>
              <w:sz w:val="28"/>
              <w:szCs w:val="28"/>
              <w:lang w:val="en-GB"/>
            </w:rPr>
            <w:fldChar w:fldCharType="end"/>
          </w:r>
        </w:p>
      </w:sdtContent>
    </w:sdt>
    <w:p w14:paraId="637AC944" w14:textId="788826EB" w:rsidR="005F2D2B" w:rsidRDefault="005F2D2B" w:rsidP="0065314E">
      <w:pPr>
        <w:tabs>
          <w:tab w:val="left" w:pos="3300"/>
        </w:tabs>
        <w:rPr>
          <w:rtl/>
        </w:rPr>
      </w:pPr>
    </w:p>
    <w:p w14:paraId="772D99B1" w14:textId="77777777" w:rsidR="00321EF2" w:rsidRDefault="00321EF2" w:rsidP="0065314E">
      <w:pPr>
        <w:tabs>
          <w:tab w:val="left" w:pos="3300"/>
        </w:tabs>
      </w:pPr>
    </w:p>
    <w:p w14:paraId="1A49F0D2" w14:textId="21A86E0D" w:rsidR="005F2D2B" w:rsidRDefault="005F2D2B" w:rsidP="0065314E">
      <w:pPr>
        <w:tabs>
          <w:tab w:val="left" w:pos="3300"/>
        </w:tabs>
      </w:pPr>
    </w:p>
    <w:p w14:paraId="6A10CEDD" w14:textId="77777777" w:rsidR="00D9531F" w:rsidRPr="00F67D3A" w:rsidRDefault="00D9531F" w:rsidP="00D9531F"/>
    <w:p w14:paraId="29D22EC6" w14:textId="7E103D90" w:rsidR="00D9531F" w:rsidRPr="0000216C" w:rsidRDefault="00D9531F" w:rsidP="00D9531F">
      <w:pPr>
        <w:pStyle w:val="MyHeadtitle"/>
        <w:numPr>
          <w:ilvl w:val="0"/>
          <w:numId w:val="2"/>
        </w:numPr>
        <w:tabs>
          <w:tab w:val="left" w:pos="3300"/>
        </w:tabs>
        <w:ind w:left="567" w:hanging="425"/>
        <w:rPr>
          <w:rFonts w:ascii="Futura LT Book" w:hAnsi="Futura LT Book" w:cs="Times New Roman"/>
          <w:bCs w:val="0"/>
          <w:color w:val="FFFFFF"/>
          <w:sz w:val="50"/>
          <w:szCs w:val="50"/>
        </w:rPr>
      </w:pPr>
      <w:bookmarkStart w:id="22" w:name="_Toc130306816"/>
      <w:r w:rsidRPr="0000216C">
        <w:rPr>
          <w:rFonts w:ascii="Futura LT Book" w:hAnsi="Futura LT Book" w:cs="Times New Roman"/>
          <w:bCs w:val="0"/>
          <w:color w:val="FFFFFF"/>
          <w:sz w:val="50"/>
          <w:szCs w:val="50"/>
        </w:rPr>
        <w:t>Introduction</w:t>
      </w:r>
      <w:bookmarkEnd w:id="22"/>
    </w:p>
    <w:p w14:paraId="31FE6F37" w14:textId="77777777" w:rsidR="00D9531F" w:rsidRPr="00F67D3A" w:rsidRDefault="00D9531F" w:rsidP="00D9531F"/>
    <w:p w14:paraId="08FD6B7F" w14:textId="77777777" w:rsidR="00D9531F" w:rsidRPr="00F67D3A" w:rsidRDefault="00D9531F" w:rsidP="00D9531F"/>
    <w:p w14:paraId="1A409598" w14:textId="3AB7B95E" w:rsidR="005F2D2B" w:rsidRDefault="005F2D2B" w:rsidP="0065314E">
      <w:pPr>
        <w:tabs>
          <w:tab w:val="left" w:pos="3300"/>
        </w:tabs>
      </w:pPr>
    </w:p>
    <w:p w14:paraId="33286660" w14:textId="2FEC2F24" w:rsidR="005F2D2B" w:rsidRDefault="005F2D2B" w:rsidP="0065314E">
      <w:pPr>
        <w:tabs>
          <w:tab w:val="left" w:pos="3300"/>
        </w:tabs>
      </w:pPr>
    </w:p>
    <w:p w14:paraId="12D94FBF" w14:textId="35D519CB" w:rsidR="005F2D2B" w:rsidRDefault="005F2D2B" w:rsidP="0065314E">
      <w:pPr>
        <w:tabs>
          <w:tab w:val="left" w:pos="3300"/>
        </w:tabs>
      </w:pPr>
    </w:p>
    <w:p w14:paraId="184EC09F" w14:textId="20406297" w:rsidR="00E479DF" w:rsidRDefault="00E479DF" w:rsidP="0065314E">
      <w:pPr>
        <w:tabs>
          <w:tab w:val="left" w:pos="3300"/>
        </w:tabs>
      </w:pPr>
    </w:p>
    <w:p w14:paraId="2FB057F1" w14:textId="4E310083" w:rsidR="00133B10" w:rsidRPr="00133B10" w:rsidRDefault="00087385" w:rsidP="00133B10">
      <w:pPr>
        <w:tabs>
          <w:tab w:val="left" w:pos="3300"/>
        </w:tabs>
        <w:rPr>
          <w:sz w:val="28"/>
          <w:szCs w:val="28"/>
        </w:rPr>
      </w:pPr>
      <w:r>
        <w:rPr>
          <w:rFonts w:hint="cs"/>
          <w:sz w:val="28"/>
          <w:szCs w:val="28"/>
          <w:rtl/>
        </w:rPr>
        <w:t xml:space="preserve">     </w:t>
      </w:r>
      <w:r w:rsidR="00133B10" w:rsidRPr="00133B10">
        <w:rPr>
          <w:sz w:val="28"/>
          <w:szCs w:val="28"/>
        </w:rPr>
        <w:t>Millions of people in Egypt depend on agriculture as their primary source of income, and it contributes greatly to achieving food security. Egypt's economy, history, and culture are greatly influenced by agriculture. Egypt's rich agricultural history dates back thousands of years, and the fertile plains of the Nile River have supported civilization for thousands of years. Agriculture continues to play an important role in modern society, supporting rural livelihoods, employment and food security.</w:t>
      </w:r>
    </w:p>
    <w:p w14:paraId="1B2A7ED6" w14:textId="77777777" w:rsidR="00133B10" w:rsidRPr="00133B10" w:rsidRDefault="00133B10" w:rsidP="00133B10">
      <w:pPr>
        <w:tabs>
          <w:tab w:val="left" w:pos="3300"/>
        </w:tabs>
        <w:rPr>
          <w:sz w:val="28"/>
          <w:szCs w:val="28"/>
        </w:rPr>
      </w:pPr>
    </w:p>
    <w:p w14:paraId="485099C1" w14:textId="77777777" w:rsidR="00133B10" w:rsidRPr="00133B10" w:rsidRDefault="00133B10" w:rsidP="00133B10">
      <w:pPr>
        <w:tabs>
          <w:tab w:val="left" w:pos="3300"/>
        </w:tabs>
        <w:rPr>
          <w:sz w:val="28"/>
          <w:szCs w:val="28"/>
        </w:rPr>
      </w:pPr>
      <w:r w:rsidRPr="00133B10">
        <w:rPr>
          <w:sz w:val="28"/>
          <w:szCs w:val="28"/>
        </w:rPr>
        <w:t>Egyptian agriculture has many advantages, but it also faces many difficulties, such as water shortages, land degradation, climate change, and unstable markets. Farmers often lack experience in modern agriculture and in using modern irrigation methods such as drip irrigation and also using fertilizers in sufficient quantities. Use insecticides only as needed</w:t>
      </w:r>
    </w:p>
    <w:p w14:paraId="57275BED" w14:textId="77777777" w:rsidR="00133B10" w:rsidRPr="00133B10" w:rsidRDefault="00133B10" w:rsidP="00133B10">
      <w:pPr>
        <w:tabs>
          <w:tab w:val="left" w:pos="3300"/>
        </w:tabs>
        <w:rPr>
          <w:sz w:val="28"/>
          <w:szCs w:val="28"/>
        </w:rPr>
      </w:pPr>
    </w:p>
    <w:p w14:paraId="1BFE72A2" w14:textId="77777777" w:rsidR="00133B10" w:rsidRPr="00133B10" w:rsidRDefault="00133B10" w:rsidP="00133B10">
      <w:pPr>
        <w:tabs>
          <w:tab w:val="left" w:pos="3300"/>
        </w:tabs>
        <w:rPr>
          <w:sz w:val="28"/>
          <w:szCs w:val="28"/>
        </w:rPr>
      </w:pPr>
      <w:r w:rsidRPr="00133B10">
        <w:rPr>
          <w:sz w:val="28"/>
          <w:szCs w:val="28"/>
        </w:rPr>
        <w:t>All of these problems that exist in agriculture cause the lack of use of areas that can be cultivated and the low quality of agricultural crops. Also, due to the use of chemicals to make the plant grow, we cause harm to the general health of people. We can conclude that efficiency and flexibility in the face of environmental constraints are hampered by reliance on traditional agricultural practices and restricted access to contemporary agricultural technologies.</w:t>
      </w:r>
    </w:p>
    <w:p w14:paraId="0B807B09" w14:textId="77777777" w:rsidR="00133B10" w:rsidRPr="00133B10" w:rsidRDefault="00133B10" w:rsidP="00133B10">
      <w:pPr>
        <w:tabs>
          <w:tab w:val="left" w:pos="3300"/>
        </w:tabs>
        <w:rPr>
          <w:sz w:val="28"/>
          <w:szCs w:val="28"/>
        </w:rPr>
      </w:pPr>
    </w:p>
    <w:p w14:paraId="5AFCB500" w14:textId="77777777" w:rsidR="00133B10" w:rsidRPr="00133B10" w:rsidRDefault="00133B10" w:rsidP="00133B10">
      <w:pPr>
        <w:tabs>
          <w:tab w:val="left" w:pos="3300"/>
        </w:tabs>
        <w:rPr>
          <w:sz w:val="28"/>
          <w:szCs w:val="28"/>
        </w:rPr>
      </w:pPr>
      <w:r w:rsidRPr="00133B10">
        <w:rPr>
          <w:sz w:val="28"/>
          <w:szCs w:val="28"/>
        </w:rPr>
        <w:t>The agricultural problems facing Egypt require a multi-pronged strategy that includes market development, regulatory reform, water management, soil protection, and technology adoption. We decided to use a low-cost, solar-powered robot to protect the environment and address many issues related to agriculture by encouraging innovation, promoting sustainable practices, and improving cooperation among stakeholders. The robot is programmed with an Arduino chip and can identify agricultural crops. It determines the percentage of salts and water in the soil, determines whether the plant needs water or fertilizer, and can also identify and report dead plants.</w:t>
      </w:r>
    </w:p>
    <w:p w14:paraId="2BB8ABB3" w14:textId="77777777" w:rsidR="00133B10" w:rsidRPr="00133B10" w:rsidRDefault="00133B10" w:rsidP="00133B10">
      <w:pPr>
        <w:tabs>
          <w:tab w:val="left" w:pos="3300"/>
        </w:tabs>
        <w:rPr>
          <w:sz w:val="28"/>
          <w:szCs w:val="28"/>
        </w:rPr>
      </w:pPr>
    </w:p>
    <w:p w14:paraId="247BFCE1" w14:textId="669FBEAD" w:rsidR="00E479DF" w:rsidRPr="00133B10" w:rsidRDefault="00133B10" w:rsidP="00133B10">
      <w:pPr>
        <w:tabs>
          <w:tab w:val="left" w:pos="3300"/>
        </w:tabs>
        <w:rPr>
          <w:sz w:val="28"/>
          <w:szCs w:val="28"/>
          <w:rtl/>
        </w:rPr>
      </w:pPr>
      <w:r w:rsidRPr="00133B10">
        <w:rPr>
          <w:sz w:val="28"/>
          <w:szCs w:val="28"/>
        </w:rPr>
        <w:t>After employing this robot, it will solve many issues related to sustainable development goals, such as eliminating poverty and preserving the environment and climate, as well as increasing agricultural production, reducing pollution, protecting the amount of water in the Nile River, and will increase economic production due to the integration of agriculture and industry.</w:t>
      </w:r>
    </w:p>
    <w:p w14:paraId="25CD93A8" w14:textId="77777777" w:rsidR="009A2F58" w:rsidRDefault="009A2F58" w:rsidP="009A2F58"/>
    <w:p w14:paraId="7F2B20F2" w14:textId="77777777" w:rsidR="00321EF2" w:rsidRDefault="00321EF2" w:rsidP="009A2F58">
      <w:pPr>
        <w:rPr>
          <w:rtl/>
        </w:rPr>
      </w:pPr>
    </w:p>
    <w:p w14:paraId="64BCFB5D" w14:textId="77777777" w:rsidR="00E415BD" w:rsidRPr="00F67D3A" w:rsidRDefault="00E415BD" w:rsidP="009A2F58"/>
    <w:p w14:paraId="5AA64A6E" w14:textId="77777777" w:rsidR="009A2F58" w:rsidRPr="00F67D3A" w:rsidRDefault="009A2F58" w:rsidP="009A2F58"/>
    <w:p w14:paraId="388232DB" w14:textId="1310B851" w:rsidR="009A2F58" w:rsidRPr="0000216C" w:rsidRDefault="009A2F58" w:rsidP="009A2F58">
      <w:pPr>
        <w:pStyle w:val="MyHeadtitle"/>
        <w:numPr>
          <w:ilvl w:val="0"/>
          <w:numId w:val="2"/>
        </w:numPr>
        <w:tabs>
          <w:tab w:val="left" w:pos="709"/>
        </w:tabs>
        <w:ind w:left="567" w:hanging="425"/>
        <w:rPr>
          <w:rFonts w:ascii="Futura LT Book" w:hAnsi="Futura LT Book" w:cs="Times New Roman"/>
          <w:bCs w:val="0"/>
          <w:color w:val="FFFFFF"/>
          <w:sz w:val="50"/>
          <w:szCs w:val="50"/>
        </w:rPr>
      </w:pPr>
      <w:bookmarkStart w:id="23" w:name="_Toc130306817"/>
      <w:r w:rsidRPr="0000216C">
        <w:rPr>
          <w:rFonts w:ascii="Futura LT Book" w:hAnsi="Futura LT Book" w:cs="Times New Roman"/>
          <w:bCs w:val="0"/>
          <w:color w:val="FFFFFF"/>
          <w:sz w:val="50"/>
          <w:szCs w:val="50"/>
        </w:rPr>
        <w:t>Background</w:t>
      </w:r>
      <w:bookmarkEnd w:id="23"/>
    </w:p>
    <w:p w14:paraId="75E5CDAD" w14:textId="77777777" w:rsidR="009A2F58" w:rsidRPr="00F67D3A" w:rsidRDefault="009A2F58" w:rsidP="009A2F58"/>
    <w:p w14:paraId="0C10690D" w14:textId="77777777" w:rsidR="009A2F58" w:rsidRPr="00F67D3A" w:rsidRDefault="009A2F58" w:rsidP="009A2F58"/>
    <w:p w14:paraId="1609F32D" w14:textId="16C2B528" w:rsidR="00E479DF" w:rsidRDefault="00E479DF" w:rsidP="0065314E">
      <w:pPr>
        <w:tabs>
          <w:tab w:val="left" w:pos="3300"/>
        </w:tabs>
      </w:pPr>
    </w:p>
    <w:p w14:paraId="46AC6EA9" w14:textId="601E2CE6" w:rsidR="00E479DF" w:rsidRDefault="00E479DF" w:rsidP="0065314E">
      <w:pPr>
        <w:tabs>
          <w:tab w:val="left" w:pos="3300"/>
        </w:tabs>
      </w:pPr>
    </w:p>
    <w:p w14:paraId="3FF40349" w14:textId="251B00C6" w:rsidR="00321EF2" w:rsidRPr="00321EF2" w:rsidRDefault="00087385" w:rsidP="00321EF2">
      <w:pPr>
        <w:rPr>
          <w:sz w:val="26"/>
          <w:szCs w:val="26"/>
        </w:rPr>
      </w:pPr>
      <w:r>
        <w:rPr>
          <w:rFonts w:hint="cs"/>
          <w:sz w:val="26"/>
          <w:szCs w:val="26"/>
          <w:rtl/>
        </w:rPr>
        <w:t xml:space="preserve">    </w:t>
      </w:r>
      <w:r w:rsidR="00321EF2" w:rsidRPr="00321EF2">
        <w:rPr>
          <w:sz w:val="26"/>
          <w:szCs w:val="26"/>
        </w:rPr>
        <w:t>In Egypt, boosting agricultural yields is vital to ensuring food security and economic stability. However, there are many challenges facing the progress of agriculture, such as water scarcity in some places, the inability of farmers to cultivate and care for large areas of land at the same time, and also the lack of experience of most farmers in using modern irrigation methods.</w:t>
      </w:r>
    </w:p>
    <w:p w14:paraId="0F2EEB41" w14:textId="77777777" w:rsidR="00321EF2" w:rsidRPr="00321EF2" w:rsidRDefault="00321EF2" w:rsidP="00321EF2">
      <w:pPr>
        <w:rPr>
          <w:sz w:val="26"/>
          <w:szCs w:val="26"/>
        </w:rPr>
      </w:pPr>
      <w:r w:rsidRPr="00321EF2">
        <w:rPr>
          <w:sz w:val="26"/>
          <w:szCs w:val="26"/>
        </w:rPr>
        <w:t xml:space="preserve"> </w:t>
      </w:r>
    </w:p>
    <w:p w14:paraId="1603C707" w14:textId="77777777" w:rsidR="00321EF2" w:rsidRPr="00321EF2" w:rsidRDefault="00321EF2" w:rsidP="00321EF2">
      <w:pPr>
        <w:rPr>
          <w:sz w:val="26"/>
          <w:szCs w:val="26"/>
        </w:rPr>
      </w:pPr>
      <w:r w:rsidRPr="00321EF2">
        <w:rPr>
          <w:sz w:val="26"/>
          <w:szCs w:val="26"/>
        </w:rPr>
        <w:t>The use of traditional farming methods hinders agricultural progress. However, through innovations such as</w:t>
      </w:r>
    </w:p>
    <w:p w14:paraId="29F703AD" w14:textId="77777777" w:rsidR="00321EF2" w:rsidRPr="00321EF2" w:rsidRDefault="00321EF2" w:rsidP="00321EF2">
      <w:pPr>
        <w:rPr>
          <w:sz w:val="26"/>
          <w:szCs w:val="26"/>
        </w:rPr>
      </w:pPr>
      <w:r w:rsidRPr="00321EF2">
        <w:rPr>
          <w:sz w:val="26"/>
          <w:szCs w:val="26"/>
        </w:rPr>
        <w:t>With precision agriculture, biotechnology and the use of modern irrigation methods such as drip irrigation, Egypt aims to overcome these obstacles, paving the way for a more resilient and productive agricultural sector.</w:t>
      </w:r>
    </w:p>
    <w:p w14:paraId="0454DD2B" w14:textId="77777777" w:rsidR="00321EF2" w:rsidRPr="00321EF2" w:rsidRDefault="00321EF2" w:rsidP="00321EF2">
      <w:pPr>
        <w:rPr>
          <w:sz w:val="26"/>
          <w:szCs w:val="26"/>
        </w:rPr>
      </w:pPr>
    </w:p>
    <w:p w14:paraId="46B55B84" w14:textId="77777777" w:rsidR="00321EF2" w:rsidRPr="00321EF2" w:rsidRDefault="00321EF2" w:rsidP="00321EF2">
      <w:pPr>
        <w:rPr>
          <w:sz w:val="26"/>
          <w:szCs w:val="26"/>
        </w:rPr>
      </w:pPr>
      <w:r w:rsidRPr="00321EF2">
        <w:rPr>
          <w:sz w:val="26"/>
          <w:szCs w:val="26"/>
        </w:rPr>
        <w:t>Therefore, there are many previous solutions to solve this problem, such as:</w:t>
      </w:r>
    </w:p>
    <w:p w14:paraId="3684A6D4" w14:textId="77777777" w:rsidR="00321EF2" w:rsidRPr="00321EF2" w:rsidRDefault="00321EF2" w:rsidP="00321EF2">
      <w:pPr>
        <w:rPr>
          <w:sz w:val="26"/>
          <w:szCs w:val="26"/>
        </w:rPr>
      </w:pPr>
      <w:r w:rsidRPr="00321EF2">
        <w:rPr>
          <w:sz w:val="26"/>
          <w:szCs w:val="26"/>
        </w:rPr>
        <w:t>The first robot we will talk about is manufactured by Farm bot, and it is a robot capable of cultivating land with an area of 18 square meters. This robot can work completely autonomously, performing various tasks such as planting seeds, irrigation, eliminating harmful weeds, and controlling the appropriate amount of water for each plant.</w:t>
      </w:r>
    </w:p>
    <w:p w14:paraId="1A00DE9F" w14:textId="77777777" w:rsidR="00321EF2" w:rsidRPr="00321EF2" w:rsidRDefault="00321EF2" w:rsidP="00321EF2">
      <w:pPr>
        <w:rPr>
          <w:sz w:val="26"/>
          <w:szCs w:val="26"/>
        </w:rPr>
      </w:pPr>
      <w:r w:rsidRPr="00321EF2">
        <w:rPr>
          <w:sz w:val="26"/>
          <w:szCs w:val="26"/>
        </w:rPr>
        <w:t>But it has some disadvantages, such as the high cost, the maximum area it can cover is 18 metres, and it irrigate from the top of the plant, so it only grows ground plants and cannot plant trees or even water them.</w:t>
      </w:r>
    </w:p>
    <w:p w14:paraId="2E6937CE" w14:textId="77777777" w:rsidR="00321EF2" w:rsidRPr="00321EF2" w:rsidRDefault="00321EF2" w:rsidP="00321EF2">
      <w:pPr>
        <w:rPr>
          <w:sz w:val="26"/>
          <w:szCs w:val="26"/>
        </w:rPr>
      </w:pPr>
    </w:p>
    <w:p w14:paraId="158E9C9A" w14:textId="77777777" w:rsidR="00321EF2" w:rsidRPr="00321EF2" w:rsidRDefault="00321EF2" w:rsidP="00321EF2">
      <w:pPr>
        <w:rPr>
          <w:sz w:val="26"/>
          <w:szCs w:val="26"/>
        </w:rPr>
      </w:pPr>
      <w:r w:rsidRPr="00321EF2">
        <w:rPr>
          <w:sz w:val="26"/>
          <w:szCs w:val="26"/>
        </w:rPr>
        <w:t>The second robot is Avo, produced by Eco Robotics. One of the features of the robot is that it is self-driving, can be controlled by phone, charges itself using solar energy, and manages energy consumption independently. The best use of the robot is in agricultural lands of large areas, and its main ability lies in spraying pesticides with high efficiency to obtain healthy fruits that are less affected by chemicals. The robot runs on solar energy for 7 hours. The robot has the ability to survey 10 hectares of land within 24 hours. It weighs 750 kilograms.</w:t>
      </w:r>
    </w:p>
    <w:p w14:paraId="1B1A6D5B" w14:textId="77777777" w:rsidR="00321EF2" w:rsidRPr="00321EF2" w:rsidRDefault="00321EF2" w:rsidP="00321EF2">
      <w:pPr>
        <w:rPr>
          <w:sz w:val="26"/>
          <w:szCs w:val="26"/>
        </w:rPr>
      </w:pPr>
      <w:r w:rsidRPr="00321EF2">
        <w:rPr>
          <w:sz w:val="26"/>
          <w:szCs w:val="26"/>
        </w:rPr>
        <w:t>But it also faces disadvantages, such as its very heavy weight and requires constant maintenance. It is also relatively slow and unable to send soil data and fruit quality. Rather, it only uses irrigation and sprays pesticides.</w:t>
      </w:r>
    </w:p>
    <w:p w14:paraId="5FE1F261" w14:textId="77777777" w:rsidR="00321EF2" w:rsidRPr="00321EF2" w:rsidRDefault="00321EF2" w:rsidP="00321EF2">
      <w:pPr>
        <w:rPr>
          <w:sz w:val="26"/>
          <w:szCs w:val="26"/>
        </w:rPr>
      </w:pPr>
    </w:p>
    <w:p w14:paraId="7A1C6786" w14:textId="77777777" w:rsidR="00321EF2" w:rsidRPr="00321EF2" w:rsidRDefault="00321EF2" w:rsidP="00321EF2">
      <w:pPr>
        <w:rPr>
          <w:sz w:val="26"/>
          <w:szCs w:val="26"/>
        </w:rPr>
      </w:pPr>
      <w:r w:rsidRPr="00321EF2">
        <w:rPr>
          <w:sz w:val="26"/>
          <w:szCs w:val="26"/>
        </w:rPr>
        <w:t>The third robot is Ropion, manufactured by Octinion. The robot has the ability to</w:t>
      </w:r>
    </w:p>
    <w:p w14:paraId="2EBC7C49" w14:textId="77777777" w:rsidR="00321EF2" w:rsidRPr="00321EF2" w:rsidRDefault="00321EF2" w:rsidP="00321EF2">
      <w:pPr>
        <w:rPr>
          <w:sz w:val="26"/>
          <w:szCs w:val="26"/>
        </w:rPr>
      </w:pPr>
      <w:r w:rsidRPr="00321EF2">
        <w:rPr>
          <w:sz w:val="26"/>
          <w:szCs w:val="26"/>
        </w:rPr>
        <w:t>Identify and pick fresh fruits. Its most important uses are in picking strawberries. The robot has the ability to distinguish images and take new photos of fruits. It can be controlled by a phone application and also distinguishes the quality of the plant using artificial intelligence.</w:t>
      </w:r>
    </w:p>
    <w:p w14:paraId="7DCF368E" w14:textId="0FF8D90F" w:rsidR="00C47576" w:rsidRPr="006633DF" w:rsidRDefault="00321EF2" w:rsidP="00321EF2">
      <w:pPr>
        <w:rPr>
          <w:sz w:val="26"/>
          <w:szCs w:val="26"/>
        </w:rPr>
      </w:pPr>
      <w:r w:rsidRPr="00321EF2">
        <w:rPr>
          <w:sz w:val="26"/>
          <w:szCs w:val="26"/>
        </w:rPr>
        <w:t>It has defects, such as that it cannot determine the quality of the fruits of any plant except strawberries, and also that its harvesting method is not suitable for any plant except strawberries.</w:t>
      </w:r>
    </w:p>
    <w:p w14:paraId="116CE857" w14:textId="77777777" w:rsidR="00C47576" w:rsidRPr="00F67D3A" w:rsidRDefault="00C47576" w:rsidP="00C47576"/>
    <w:p w14:paraId="1A1A03BC" w14:textId="18A3CE48" w:rsidR="00C47576" w:rsidRPr="0000216C" w:rsidRDefault="00E47DA0" w:rsidP="00C47576">
      <w:pPr>
        <w:pStyle w:val="MyHeadtitle"/>
        <w:numPr>
          <w:ilvl w:val="0"/>
          <w:numId w:val="2"/>
        </w:numPr>
        <w:tabs>
          <w:tab w:val="left" w:pos="709"/>
          <w:tab w:val="left" w:pos="851"/>
        </w:tabs>
        <w:ind w:left="567" w:hanging="425"/>
        <w:rPr>
          <w:rFonts w:ascii="Futura LT Book" w:hAnsi="Futura LT Book" w:cs="Times New Roman"/>
          <w:bCs w:val="0"/>
          <w:color w:val="FFFFFF"/>
          <w:sz w:val="50"/>
          <w:szCs w:val="50"/>
        </w:rPr>
      </w:pPr>
      <w:bookmarkStart w:id="24" w:name="_Toc130306818"/>
      <w:r w:rsidRPr="0000216C">
        <w:rPr>
          <w:rFonts w:ascii="Futura LT Book" w:hAnsi="Futura LT Book" w:cs="Times New Roman"/>
          <w:bCs w:val="0"/>
          <w:color w:val="FFFFFF"/>
          <w:sz w:val="50"/>
          <w:szCs w:val="50"/>
        </w:rPr>
        <w:lastRenderedPageBreak/>
        <w:t>Proposed Work</w:t>
      </w:r>
      <w:bookmarkEnd w:id="24"/>
    </w:p>
    <w:p w14:paraId="730E0AA0" w14:textId="77777777" w:rsidR="00C47576" w:rsidRPr="00F67D3A" w:rsidRDefault="00C47576" w:rsidP="00C47576"/>
    <w:p w14:paraId="7CBA9954" w14:textId="77777777" w:rsidR="00C47576" w:rsidRPr="00F67D3A" w:rsidRDefault="00C47576" w:rsidP="00C47576"/>
    <w:p w14:paraId="775DBF31" w14:textId="627CBB00" w:rsidR="00C47576" w:rsidRDefault="00C47576" w:rsidP="0065314E">
      <w:pPr>
        <w:tabs>
          <w:tab w:val="left" w:pos="3300"/>
        </w:tabs>
      </w:pPr>
    </w:p>
    <w:p w14:paraId="661EE71C" w14:textId="4A94FD88" w:rsidR="00C47576" w:rsidRDefault="00C47576" w:rsidP="0065314E">
      <w:pPr>
        <w:tabs>
          <w:tab w:val="left" w:pos="3300"/>
        </w:tabs>
      </w:pPr>
    </w:p>
    <w:p w14:paraId="50CF1482" w14:textId="3352B1B8" w:rsidR="00C47576" w:rsidRDefault="00C47576" w:rsidP="0065314E">
      <w:pPr>
        <w:tabs>
          <w:tab w:val="left" w:pos="3300"/>
        </w:tabs>
      </w:pPr>
    </w:p>
    <w:p w14:paraId="0678A84E" w14:textId="5DDD5E40" w:rsidR="00C47576" w:rsidRDefault="00C47576" w:rsidP="0065314E">
      <w:pPr>
        <w:tabs>
          <w:tab w:val="left" w:pos="3300"/>
        </w:tabs>
      </w:pPr>
    </w:p>
    <w:p w14:paraId="107593A5" w14:textId="3AA89954" w:rsidR="00C47576" w:rsidRDefault="00087385" w:rsidP="0065314E">
      <w:pPr>
        <w:tabs>
          <w:tab w:val="left" w:pos="3300"/>
        </w:tabs>
        <w:rPr>
          <w:sz w:val="28"/>
          <w:szCs w:val="28"/>
        </w:rPr>
      </w:pPr>
      <w:r>
        <w:rPr>
          <w:rFonts w:hint="cs"/>
          <w:sz w:val="28"/>
          <w:szCs w:val="28"/>
          <w:rtl/>
        </w:rPr>
        <w:t xml:space="preserve">     </w:t>
      </w:r>
      <w:r w:rsidR="009B2862" w:rsidRPr="00B21139">
        <w:rPr>
          <w:sz w:val="28"/>
          <w:szCs w:val="28"/>
        </w:rPr>
        <w:t>Cultivation of agricultural lands faces many problems, such as that each plant has its own method of cultivation, that each plant needs a specific amount of water, and that most farmers perform flood irrigation, which causes a lot of loss in water resources. When farmers want to increase production instead of using machines Recently, they spray the plants with chemicals to make them grow faster, and they also spray them with pesticides in an exaggerated manner, which causes soil pollution without them knowing. During the picking stage, there are plants that they cannot pick in the correct way, such as hibiscus, which causes damage to most of the crop. To solve all these problems using a robot. There are several steps that we follow</w:t>
      </w:r>
      <w:r w:rsidR="009B2862" w:rsidRPr="00B21139">
        <w:rPr>
          <w:rFonts w:hint="cs"/>
          <w:sz w:val="28"/>
          <w:szCs w:val="28"/>
          <w:rtl/>
        </w:rPr>
        <w:t>.</w:t>
      </w:r>
    </w:p>
    <w:p w14:paraId="7C761AC2" w14:textId="77777777" w:rsidR="00B21139" w:rsidRDefault="00B21139" w:rsidP="0065314E">
      <w:pPr>
        <w:tabs>
          <w:tab w:val="left" w:pos="3300"/>
        </w:tabs>
        <w:rPr>
          <w:sz w:val="28"/>
          <w:szCs w:val="28"/>
        </w:rPr>
      </w:pPr>
    </w:p>
    <w:p w14:paraId="08D9809F" w14:textId="1B28090A" w:rsidR="00B21139" w:rsidRPr="00B21139" w:rsidRDefault="00B21139" w:rsidP="0065314E">
      <w:pPr>
        <w:tabs>
          <w:tab w:val="left" w:pos="3300"/>
        </w:tabs>
        <w:rPr>
          <w:rFonts w:asciiTheme="majorBidi" w:hAnsiTheme="majorBidi" w:cstheme="majorBidi"/>
          <w:b/>
          <w:bCs/>
          <w:rtl/>
        </w:rPr>
      </w:pPr>
      <w:r w:rsidRPr="00B21139">
        <w:rPr>
          <w:rFonts w:asciiTheme="majorBidi" w:hAnsiTheme="majorBidi" w:cstheme="majorBidi"/>
          <w:b/>
          <w:bCs/>
          <w:sz w:val="32"/>
          <w:szCs w:val="32"/>
          <w:lang w:val="en-GB"/>
        </w:rPr>
        <w:t>problem are you trying to solve</w:t>
      </w:r>
    </w:p>
    <w:p w14:paraId="0F65E13B" w14:textId="002E51AA" w:rsidR="00B21139" w:rsidRPr="00B21139" w:rsidRDefault="00B21139" w:rsidP="00B21139">
      <w:pPr>
        <w:pStyle w:val="ListParagraph"/>
        <w:numPr>
          <w:ilvl w:val="0"/>
          <w:numId w:val="11"/>
        </w:numPr>
        <w:tabs>
          <w:tab w:val="left" w:pos="3300"/>
        </w:tabs>
        <w:rPr>
          <w:sz w:val="28"/>
          <w:szCs w:val="28"/>
        </w:rPr>
      </w:pPr>
      <w:r w:rsidRPr="00B21139">
        <w:rPr>
          <w:sz w:val="28"/>
          <w:szCs w:val="28"/>
        </w:rPr>
        <w:t>Inefficient Crop Management: Traditional crop management techniques typically</w:t>
      </w:r>
    </w:p>
    <w:p w14:paraId="527E3DCB" w14:textId="459496A0" w:rsidR="00B21139" w:rsidRPr="00B21139" w:rsidRDefault="00B21139" w:rsidP="00B21139">
      <w:pPr>
        <w:tabs>
          <w:tab w:val="left" w:pos="3300"/>
        </w:tabs>
        <w:rPr>
          <w:sz w:val="28"/>
          <w:szCs w:val="28"/>
        </w:rPr>
      </w:pPr>
      <w:r>
        <w:rPr>
          <w:sz w:val="28"/>
          <w:szCs w:val="28"/>
        </w:rPr>
        <w:t xml:space="preserve">          </w:t>
      </w:r>
      <w:r w:rsidRPr="00B21139">
        <w:rPr>
          <w:sz w:val="28"/>
          <w:szCs w:val="28"/>
        </w:rPr>
        <w:t>depend on physical work and irregular checks, which results in ineffective use of</w:t>
      </w:r>
    </w:p>
    <w:p w14:paraId="501578C6" w14:textId="497AA522" w:rsidR="00B21139" w:rsidRPr="00B21139" w:rsidRDefault="00B21139" w:rsidP="00B21139">
      <w:pPr>
        <w:tabs>
          <w:tab w:val="left" w:pos="3300"/>
        </w:tabs>
        <w:rPr>
          <w:sz w:val="28"/>
          <w:szCs w:val="28"/>
        </w:rPr>
      </w:pPr>
      <w:r>
        <w:rPr>
          <w:sz w:val="28"/>
          <w:szCs w:val="28"/>
        </w:rPr>
        <w:t xml:space="preserve">          </w:t>
      </w:r>
      <w:r w:rsidRPr="00B21139">
        <w:rPr>
          <w:sz w:val="28"/>
          <w:szCs w:val="28"/>
        </w:rPr>
        <w:t>resources like fertilizer and water.</w:t>
      </w:r>
    </w:p>
    <w:p w14:paraId="132A301C" w14:textId="0CC6B7F0" w:rsidR="00B21139" w:rsidRPr="00B21139" w:rsidRDefault="00B21139" w:rsidP="00B21139">
      <w:pPr>
        <w:pStyle w:val="ListParagraph"/>
        <w:numPr>
          <w:ilvl w:val="0"/>
          <w:numId w:val="11"/>
        </w:numPr>
        <w:tabs>
          <w:tab w:val="left" w:pos="3300"/>
        </w:tabs>
        <w:rPr>
          <w:sz w:val="28"/>
          <w:szCs w:val="28"/>
        </w:rPr>
      </w:pPr>
      <w:r w:rsidRPr="00B21139">
        <w:rPr>
          <w:sz w:val="28"/>
          <w:szCs w:val="28"/>
        </w:rPr>
        <w:t>Poor Soil and Plant Health Monitoring: Farmers find it challenging to make quick and</w:t>
      </w:r>
      <w:r>
        <w:rPr>
          <w:sz w:val="28"/>
          <w:szCs w:val="28"/>
        </w:rPr>
        <w:t xml:space="preserve"> </w:t>
      </w:r>
      <w:r w:rsidRPr="00B21139">
        <w:rPr>
          <w:sz w:val="28"/>
          <w:szCs w:val="28"/>
        </w:rPr>
        <w:t>well-informed decisions on fertilization, watering, and crop protection due to a lack of</w:t>
      </w:r>
      <w:r>
        <w:rPr>
          <w:sz w:val="28"/>
          <w:szCs w:val="28"/>
        </w:rPr>
        <w:t xml:space="preserve"> </w:t>
      </w:r>
      <w:r w:rsidRPr="00B21139">
        <w:rPr>
          <w:sz w:val="28"/>
          <w:szCs w:val="28"/>
        </w:rPr>
        <w:t>real-time data on soil moisture, nutrient levels, and plant health.</w:t>
      </w:r>
    </w:p>
    <w:p w14:paraId="74B10925" w14:textId="3089483E" w:rsidR="00B21139" w:rsidRPr="00B21139" w:rsidRDefault="00B21139" w:rsidP="00B21139">
      <w:pPr>
        <w:pStyle w:val="ListParagraph"/>
        <w:numPr>
          <w:ilvl w:val="0"/>
          <w:numId w:val="11"/>
        </w:numPr>
        <w:tabs>
          <w:tab w:val="left" w:pos="3300"/>
        </w:tabs>
        <w:rPr>
          <w:sz w:val="28"/>
          <w:szCs w:val="28"/>
        </w:rPr>
      </w:pPr>
      <w:r w:rsidRPr="00B21139">
        <w:rPr>
          <w:sz w:val="28"/>
          <w:szCs w:val="28"/>
        </w:rPr>
        <w:t>Crop Damage from Wildlife and Insects: Farmers must make efforts to shield their</w:t>
      </w:r>
      <w:r>
        <w:rPr>
          <w:sz w:val="28"/>
          <w:szCs w:val="28"/>
        </w:rPr>
        <w:t xml:space="preserve"> </w:t>
      </w:r>
      <w:r w:rsidRPr="00B21139">
        <w:rPr>
          <w:sz w:val="28"/>
          <w:szCs w:val="28"/>
        </w:rPr>
        <w:t>crops from wildlife, insects, and birds that can harm them and reduce yields and profits.</w:t>
      </w:r>
    </w:p>
    <w:p w14:paraId="4FE7F5BF" w14:textId="3B6780D8" w:rsidR="009B2862" w:rsidRDefault="00B21139" w:rsidP="00B21139">
      <w:pPr>
        <w:pStyle w:val="ListParagraph"/>
        <w:numPr>
          <w:ilvl w:val="0"/>
          <w:numId w:val="11"/>
        </w:numPr>
        <w:tabs>
          <w:tab w:val="left" w:pos="3300"/>
        </w:tabs>
        <w:rPr>
          <w:sz w:val="28"/>
          <w:szCs w:val="28"/>
        </w:rPr>
      </w:pPr>
      <w:r w:rsidRPr="00B21139">
        <w:rPr>
          <w:sz w:val="28"/>
          <w:szCs w:val="28"/>
        </w:rPr>
        <w:t>Ineffective Water and Nutrient Delivery: Crop growth and production might be</w:t>
      </w:r>
      <w:r>
        <w:rPr>
          <w:sz w:val="28"/>
          <w:szCs w:val="28"/>
        </w:rPr>
        <w:t xml:space="preserve"> </w:t>
      </w:r>
      <w:r w:rsidRPr="00B21139">
        <w:rPr>
          <w:sz w:val="28"/>
          <w:szCs w:val="28"/>
        </w:rPr>
        <w:t>inefficient when there is insufficient watering and nutrient delivery, which lowers total</w:t>
      </w:r>
      <w:r>
        <w:rPr>
          <w:sz w:val="28"/>
          <w:szCs w:val="28"/>
        </w:rPr>
        <w:t xml:space="preserve"> </w:t>
      </w:r>
      <w:r w:rsidRPr="00B21139">
        <w:rPr>
          <w:sz w:val="28"/>
          <w:szCs w:val="28"/>
        </w:rPr>
        <w:t>farm productivity.</w:t>
      </w:r>
    </w:p>
    <w:p w14:paraId="3B937B32" w14:textId="77777777" w:rsidR="00E903C4" w:rsidRPr="00B21139" w:rsidRDefault="00E903C4" w:rsidP="00E903C4">
      <w:pPr>
        <w:pStyle w:val="ListParagraph"/>
        <w:tabs>
          <w:tab w:val="left" w:pos="3300"/>
        </w:tabs>
        <w:rPr>
          <w:sz w:val="28"/>
          <w:szCs w:val="28"/>
        </w:rPr>
      </w:pPr>
    </w:p>
    <w:p w14:paraId="197DCF1F" w14:textId="55E54C04" w:rsidR="009B2862" w:rsidRPr="00B21139" w:rsidRDefault="009B2862" w:rsidP="0065314E">
      <w:pPr>
        <w:tabs>
          <w:tab w:val="left" w:pos="3300"/>
        </w:tabs>
        <w:rPr>
          <w:b/>
          <w:bCs/>
          <w:sz w:val="32"/>
          <w:szCs w:val="32"/>
        </w:rPr>
      </w:pPr>
      <w:r w:rsidRPr="00B21139">
        <w:rPr>
          <w:b/>
          <w:bCs/>
          <w:sz w:val="32"/>
          <w:szCs w:val="32"/>
        </w:rPr>
        <w:t>Design requirements</w:t>
      </w:r>
    </w:p>
    <w:p w14:paraId="77BE9D65" w14:textId="5009A93E" w:rsidR="00B21139" w:rsidRPr="00B21139" w:rsidRDefault="00087385" w:rsidP="00B21139">
      <w:pPr>
        <w:tabs>
          <w:tab w:val="left" w:pos="3300"/>
        </w:tabs>
        <w:rPr>
          <w:sz w:val="28"/>
          <w:szCs w:val="28"/>
          <w:lang w:bidi="ar-EG"/>
        </w:rPr>
      </w:pPr>
      <w:r>
        <w:rPr>
          <w:rFonts w:hint="cs"/>
          <w:sz w:val="28"/>
          <w:szCs w:val="28"/>
          <w:rtl/>
          <w:lang w:bidi="ar-EG"/>
        </w:rPr>
        <w:t xml:space="preserve">   </w:t>
      </w:r>
      <w:r w:rsidR="00B21139" w:rsidRPr="00B21139">
        <w:rPr>
          <w:sz w:val="28"/>
          <w:szCs w:val="28"/>
          <w:lang w:bidi="ar-EG"/>
        </w:rPr>
        <w:t>In our robot, we made its length about 35 cm so that it can easily move between plants without getting stuck in them. We can also use wheels to walk on or use chains depending on the type of soil, sandy or clay, and the type of plant that we are tracking.</w:t>
      </w:r>
    </w:p>
    <w:p w14:paraId="66A913FD" w14:textId="77777777" w:rsidR="00B21139" w:rsidRPr="00B21139" w:rsidRDefault="00B21139" w:rsidP="00B21139">
      <w:pPr>
        <w:tabs>
          <w:tab w:val="left" w:pos="3300"/>
        </w:tabs>
        <w:rPr>
          <w:sz w:val="28"/>
          <w:szCs w:val="28"/>
          <w:lang w:bidi="ar-EG"/>
        </w:rPr>
      </w:pPr>
      <w:r w:rsidRPr="00B21139">
        <w:rPr>
          <w:sz w:val="28"/>
          <w:szCs w:val="28"/>
          <w:lang w:bidi="ar-EG"/>
        </w:rPr>
        <w:t>As for the body, we decided that it should be made of acrylic and plastic, and that the hook and corners should be made of iron, so that the robot is characterized by solidity, flexibility, and speed.</w:t>
      </w:r>
    </w:p>
    <w:p w14:paraId="7F70CB1D" w14:textId="77777777" w:rsidR="00B21139" w:rsidRPr="00B21139" w:rsidRDefault="00B21139" w:rsidP="00B21139">
      <w:pPr>
        <w:tabs>
          <w:tab w:val="left" w:pos="3300"/>
        </w:tabs>
        <w:rPr>
          <w:sz w:val="28"/>
          <w:szCs w:val="28"/>
          <w:lang w:bidi="ar-EG"/>
        </w:rPr>
      </w:pPr>
      <w:r w:rsidRPr="00B21139">
        <w:rPr>
          <w:sz w:val="28"/>
          <w:szCs w:val="28"/>
          <w:lang w:bidi="ar-EG"/>
        </w:rPr>
        <w:t>As for the sensors, they are installed at the bottom of the robot so that it is close to the plant and soil, and we can take readings in an accurate manner.</w:t>
      </w:r>
    </w:p>
    <w:p w14:paraId="252D218E" w14:textId="77777777" w:rsidR="00B21139" w:rsidRPr="00B21139" w:rsidRDefault="00B21139" w:rsidP="00B21139">
      <w:pPr>
        <w:tabs>
          <w:tab w:val="left" w:pos="3300"/>
        </w:tabs>
        <w:rPr>
          <w:sz w:val="28"/>
          <w:szCs w:val="28"/>
          <w:lang w:bidi="ar-EG"/>
        </w:rPr>
      </w:pPr>
      <w:r w:rsidRPr="00B21139">
        <w:rPr>
          <w:sz w:val="28"/>
          <w:szCs w:val="28"/>
          <w:lang w:bidi="ar-EG"/>
        </w:rPr>
        <w:t>As for the camera, it is mounted on a servo motor so that we can move it left and right and see in clearer quality.</w:t>
      </w:r>
    </w:p>
    <w:p w14:paraId="5E04CB9A" w14:textId="23E9EE6E" w:rsidR="00C737BB" w:rsidRPr="00E903C4" w:rsidRDefault="00B21139" w:rsidP="00E903C4">
      <w:pPr>
        <w:tabs>
          <w:tab w:val="left" w:pos="3300"/>
        </w:tabs>
        <w:rPr>
          <w:rStyle w:val="sowc"/>
          <w:sz w:val="28"/>
          <w:szCs w:val="28"/>
          <w:lang w:bidi="ar-EG"/>
        </w:rPr>
      </w:pPr>
      <w:r w:rsidRPr="00B21139">
        <w:rPr>
          <w:sz w:val="28"/>
          <w:szCs w:val="28"/>
          <w:lang w:bidi="ar-EG"/>
        </w:rPr>
        <w:t>As for Bluetooth, it is at the top of the robot so that we can easily connect the phone to it</w:t>
      </w:r>
    </w:p>
    <w:p w14:paraId="7903ADD5" w14:textId="77777777" w:rsidR="00C737BB" w:rsidRPr="00F67D3A" w:rsidRDefault="00C737BB" w:rsidP="00C737BB"/>
    <w:p w14:paraId="1D30AAE2" w14:textId="77777777" w:rsidR="00C737BB" w:rsidRPr="00F67D3A" w:rsidRDefault="00C737BB" w:rsidP="00C737BB"/>
    <w:p w14:paraId="6F186628" w14:textId="34924889" w:rsidR="00C737BB" w:rsidRPr="0000216C" w:rsidRDefault="00C737BB" w:rsidP="00C737BB">
      <w:pPr>
        <w:pStyle w:val="MyHeadtitle"/>
        <w:tabs>
          <w:tab w:val="left" w:pos="709"/>
          <w:tab w:val="left" w:pos="851"/>
        </w:tabs>
        <w:ind w:left="567"/>
        <w:rPr>
          <w:rFonts w:ascii="Futura LT Book" w:hAnsi="Futura LT Book" w:cs="Times New Roman"/>
          <w:bCs w:val="0"/>
          <w:color w:val="FFFFFF"/>
          <w:sz w:val="50"/>
          <w:szCs w:val="50"/>
        </w:rPr>
      </w:pPr>
      <w:bookmarkStart w:id="25" w:name="_Toc129698609"/>
      <w:bookmarkStart w:id="26" w:name="_Toc129698776"/>
      <w:bookmarkStart w:id="27" w:name="_Toc130306819"/>
      <w:r w:rsidRPr="0000216C">
        <w:rPr>
          <w:rFonts w:ascii="Futura LT Book" w:hAnsi="Futura LT Book" w:cs="Times New Roman"/>
          <w:bCs w:val="0"/>
          <w:color w:val="FFFFFF"/>
          <w:sz w:val="50"/>
          <w:szCs w:val="50"/>
        </w:rPr>
        <w:t>Proposed Work (Cont.)</w:t>
      </w:r>
      <w:bookmarkEnd w:id="25"/>
      <w:bookmarkEnd w:id="26"/>
      <w:bookmarkEnd w:id="27"/>
    </w:p>
    <w:p w14:paraId="1614065E" w14:textId="77777777" w:rsidR="00C737BB" w:rsidRPr="00F67D3A" w:rsidRDefault="00C737BB" w:rsidP="00C737BB"/>
    <w:p w14:paraId="1945051D" w14:textId="77777777" w:rsidR="00C737BB" w:rsidRPr="00F67D3A" w:rsidRDefault="00C737BB" w:rsidP="00C737BB"/>
    <w:p w14:paraId="4BBA0F1D" w14:textId="3BE2A560" w:rsidR="00E479DF" w:rsidRDefault="00E479DF" w:rsidP="0065314E">
      <w:pPr>
        <w:tabs>
          <w:tab w:val="left" w:pos="3300"/>
        </w:tabs>
      </w:pPr>
    </w:p>
    <w:p w14:paraId="7945D601" w14:textId="77777777" w:rsidR="00E903C4" w:rsidRDefault="00E903C4" w:rsidP="00E903C4">
      <w:pPr>
        <w:tabs>
          <w:tab w:val="left" w:pos="3300"/>
        </w:tabs>
        <w:rPr>
          <w:b/>
          <w:bCs/>
          <w:sz w:val="32"/>
          <w:szCs w:val="32"/>
          <w:rtl/>
        </w:rPr>
      </w:pPr>
      <w:r w:rsidRPr="00B21139">
        <w:rPr>
          <w:b/>
          <w:bCs/>
          <w:sz w:val="32"/>
          <w:szCs w:val="32"/>
        </w:rPr>
        <w:t>Software</w:t>
      </w:r>
    </w:p>
    <w:p w14:paraId="072FDD74" w14:textId="0CD071F4" w:rsidR="00E903C4" w:rsidRPr="00B21139" w:rsidRDefault="00087385" w:rsidP="00E903C4">
      <w:pPr>
        <w:tabs>
          <w:tab w:val="left" w:pos="3300"/>
        </w:tabs>
        <w:rPr>
          <w:sz w:val="28"/>
          <w:szCs w:val="28"/>
        </w:rPr>
      </w:pPr>
      <w:r>
        <w:rPr>
          <w:rFonts w:hint="cs"/>
          <w:sz w:val="28"/>
          <w:szCs w:val="28"/>
          <w:rtl/>
        </w:rPr>
        <w:t xml:space="preserve">    </w:t>
      </w:r>
      <w:r w:rsidR="00E903C4" w:rsidRPr="00B21139">
        <w:rPr>
          <w:sz w:val="28"/>
          <w:szCs w:val="28"/>
        </w:rPr>
        <w:t>To program the robot, we use the C++ language on the Arduino program. We program each sensor individually, make sure that it works on the Serial Mentor, and transfer the camera code to the ESP 32 cam.</w:t>
      </w:r>
    </w:p>
    <w:p w14:paraId="524F4CA2" w14:textId="77777777" w:rsidR="00E903C4" w:rsidRPr="00B21139" w:rsidRDefault="00E903C4" w:rsidP="00E903C4">
      <w:pPr>
        <w:tabs>
          <w:tab w:val="left" w:pos="3300"/>
        </w:tabs>
        <w:rPr>
          <w:sz w:val="28"/>
          <w:szCs w:val="28"/>
        </w:rPr>
      </w:pPr>
      <w:r w:rsidRPr="00B21139">
        <w:rPr>
          <w:sz w:val="28"/>
          <w:szCs w:val="28"/>
        </w:rPr>
        <w:t>To program the mobile phone program, we use the Macintosh Institute application maker so that we can program it without writing codes through the puzzle. We connect it to Bluetooth and program it to transmit the readings of the sensors, camera, and LCD screen.</w:t>
      </w:r>
    </w:p>
    <w:p w14:paraId="473BC41C" w14:textId="77777777" w:rsidR="00E903C4" w:rsidRDefault="00E903C4" w:rsidP="00E903C4">
      <w:pPr>
        <w:tabs>
          <w:tab w:val="left" w:pos="3300"/>
        </w:tabs>
        <w:rPr>
          <w:sz w:val="28"/>
          <w:szCs w:val="28"/>
        </w:rPr>
      </w:pPr>
      <w:r w:rsidRPr="00B21139">
        <w:rPr>
          <w:sz w:val="28"/>
          <w:szCs w:val="28"/>
        </w:rPr>
        <w:t>We program the website using HTML and CSS to teach people about the dangers of the environment and correct agricultural methods, and to teach children not to neglect agriculture and reduce urban sprawl.</w:t>
      </w:r>
    </w:p>
    <w:p w14:paraId="11FFA3DC" w14:textId="77777777" w:rsidR="00E903C4" w:rsidRPr="00B21139" w:rsidRDefault="00E903C4" w:rsidP="00E903C4">
      <w:pPr>
        <w:tabs>
          <w:tab w:val="left" w:pos="3300"/>
        </w:tabs>
        <w:rPr>
          <w:sz w:val="28"/>
          <w:szCs w:val="28"/>
        </w:rPr>
      </w:pPr>
    </w:p>
    <w:p w14:paraId="00EF258D" w14:textId="6858E5B7" w:rsidR="00E479DF" w:rsidRDefault="00E903C4" w:rsidP="0065314E">
      <w:pPr>
        <w:tabs>
          <w:tab w:val="left" w:pos="3300"/>
        </w:tabs>
        <w:rPr>
          <w:b/>
          <w:bCs/>
          <w:sz w:val="32"/>
          <w:szCs w:val="32"/>
        </w:rPr>
      </w:pPr>
      <w:r>
        <w:rPr>
          <w:b/>
          <w:bCs/>
          <w:sz w:val="32"/>
          <w:szCs w:val="32"/>
        </w:rPr>
        <w:t>T</w:t>
      </w:r>
      <w:r w:rsidRPr="00E903C4">
        <w:rPr>
          <w:b/>
          <w:bCs/>
          <w:sz w:val="32"/>
          <w:szCs w:val="32"/>
        </w:rPr>
        <w:t>he benefits</w:t>
      </w:r>
      <w:r>
        <w:rPr>
          <w:b/>
          <w:bCs/>
          <w:sz w:val="32"/>
          <w:szCs w:val="32"/>
        </w:rPr>
        <w:t xml:space="preserve"> of the robot</w:t>
      </w:r>
    </w:p>
    <w:p w14:paraId="5F8AB8F9" w14:textId="65074799" w:rsidR="00E903C4" w:rsidRPr="00F024BB" w:rsidRDefault="00E903C4" w:rsidP="00F024BB">
      <w:pPr>
        <w:pStyle w:val="ListParagraph"/>
        <w:numPr>
          <w:ilvl w:val="0"/>
          <w:numId w:val="12"/>
        </w:numPr>
        <w:tabs>
          <w:tab w:val="left" w:pos="3300"/>
        </w:tabs>
        <w:rPr>
          <w:rFonts w:hint="cs"/>
          <w:sz w:val="28"/>
          <w:szCs w:val="28"/>
          <w:rtl/>
          <w:lang w:bidi="ar-EG"/>
        </w:rPr>
      </w:pPr>
      <w:r w:rsidRPr="00F024BB">
        <w:rPr>
          <w:sz w:val="28"/>
          <w:szCs w:val="28"/>
          <w:lang w:bidi="ar-EG"/>
        </w:rPr>
        <w:t>A lightweight, easy-to-transport, fast-moving robot that can move within agricultural crops easily</w:t>
      </w:r>
    </w:p>
    <w:p w14:paraId="089C3AF8" w14:textId="5CDB56DE" w:rsidR="00E479DF" w:rsidRPr="00F024BB" w:rsidRDefault="00E903C4" w:rsidP="00F024BB">
      <w:pPr>
        <w:pStyle w:val="ListParagraph"/>
        <w:numPr>
          <w:ilvl w:val="0"/>
          <w:numId w:val="12"/>
        </w:numPr>
        <w:tabs>
          <w:tab w:val="left" w:pos="3300"/>
        </w:tabs>
        <w:rPr>
          <w:sz w:val="28"/>
          <w:szCs w:val="28"/>
          <w:rtl/>
        </w:rPr>
      </w:pPr>
      <w:r w:rsidRPr="00F024BB">
        <w:rPr>
          <w:sz w:val="28"/>
          <w:szCs w:val="28"/>
        </w:rPr>
        <w:t>It runs on solar energy and is environmentally friendly and does not pollute it. It can work during the day and at night because it stores excess electricity in batteries.</w:t>
      </w:r>
    </w:p>
    <w:p w14:paraId="57A68F70" w14:textId="79E50090" w:rsidR="00E903C4" w:rsidRPr="00F024BB" w:rsidRDefault="00E903C4" w:rsidP="00F024BB">
      <w:pPr>
        <w:pStyle w:val="ListParagraph"/>
        <w:numPr>
          <w:ilvl w:val="0"/>
          <w:numId w:val="12"/>
        </w:numPr>
        <w:tabs>
          <w:tab w:val="left" w:pos="3300"/>
        </w:tabs>
        <w:rPr>
          <w:sz w:val="28"/>
          <w:szCs w:val="28"/>
          <w:rtl/>
        </w:rPr>
      </w:pPr>
      <w:r w:rsidRPr="00F024BB">
        <w:rPr>
          <w:sz w:val="28"/>
          <w:szCs w:val="28"/>
        </w:rPr>
        <w:t>It can harvest agricultural crops quickly without causing any damage due to the use of more than one servo motor, so its movement is precise.</w:t>
      </w:r>
    </w:p>
    <w:p w14:paraId="5CAC5230" w14:textId="4AEBE6CB" w:rsidR="00E903C4" w:rsidRPr="00F024BB" w:rsidRDefault="00E903C4" w:rsidP="00F024BB">
      <w:pPr>
        <w:pStyle w:val="ListParagraph"/>
        <w:numPr>
          <w:ilvl w:val="0"/>
          <w:numId w:val="12"/>
        </w:numPr>
        <w:tabs>
          <w:tab w:val="left" w:pos="3300"/>
        </w:tabs>
        <w:rPr>
          <w:sz w:val="28"/>
          <w:szCs w:val="28"/>
          <w:rtl/>
        </w:rPr>
      </w:pPr>
      <w:r w:rsidRPr="00F024BB">
        <w:rPr>
          <w:sz w:val="28"/>
          <w:szCs w:val="28"/>
        </w:rPr>
        <w:t>We can connect it to the mobile phone via the HC-05 Bluetooth chip included in it</w:t>
      </w:r>
    </w:p>
    <w:p w14:paraId="01BE9FC5" w14:textId="7AAC5E2D" w:rsidR="00F024BB" w:rsidRDefault="00F024BB" w:rsidP="00F024BB">
      <w:pPr>
        <w:pStyle w:val="ListParagraph"/>
        <w:numPr>
          <w:ilvl w:val="0"/>
          <w:numId w:val="12"/>
        </w:numPr>
        <w:tabs>
          <w:tab w:val="left" w:pos="3300"/>
        </w:tabs>
        <w:rPr>
          <w:sz w:val="28"/>
          <w:szCs w:val="28"/>
        </w:rPr>
      </w:pPr>
      <w:r w:rsidRPr="00F024BB">
        <w:rPr>
          <w:sz w:val="28"/>
          <w:szCs w:val="28"/>
        </w:rPr>
        <w:t>Easy to maintain and cheap</w:t>
      </w:r>
    </w:p>
    <w:p w14:paraId="76191A4C" w14:textId="1A453ECF" w:rsidR="00F024BB" w:rsidRPr="00F024BB" w:rsidRDefault="00F024BB" w:rsidP="00F024BB">
      <w:pPr>
        <w:pStyle w:val="ListParagraph"/>
        <w:numPr>
          <w:ilvl w:val="0"/>
          <w:numId w:val="12"/>
        </w:numPr>
        <w:tabs>
          <w:tab w:val="left" w:pos="3300"/>
        </w:tabs>
        <w:rPr>
          <w:sz w:val="28"/>
          <w:szCs w:val="28"/>
        </w:rPr>
      </w:pPr>
      <w:r w:rsidRPr="00F024BB">
        <w:rPr>
          <w:sz w:val="28"/>
          <w:szCs w:val="28"/>
        </w:rPr>
        <w:t>Using a camera programmed by artificial intelligence, he can identify ripe and spoiled fruits by their color, which makes it easier for the farmer and saves him a lot of time.</w:t>
      </w:r>
    </w:p>
    <w:p w14:paraId="7E45F091" w14:textId="34831CCD" w:rsidR="005F2D2B" w:rsidRDefault="005F2D2B" w:rsidP="0065314E">
      <w:pPr>
        <w:tabs>
          <w:tab w:val="left" w:pos="3300"/>
        </w:tabs>
      </w:pPr>
    </w:p>
    <w:p w14:paraId="3803FF99" w14:textId="01693114" w:rsidR="00AE2914" w:rsidRPr="00614430" w:rsidRDefault="00614430" w:rsidP="00087385">
      <w:pPr>
        <w:tabs>
          <w:tab w:val="left" w:pos="3300"/>
        </w:tabs>
        <w:rPr>
          <w:b/>
          <w:bCs/>
          <w:sz w:val="32"/>
          <w:szCs w:val="32"/>
          <w:lang w:bidi="ar-EG"/>
        </w:rPr>
      </w:pPr>
      <w:r w:rsidRPr="00614430">
        <w:rPr>
          <w:b/>
          <w:bCs/>
          <w:sz w:val="32"/>
          <w:szCs w:val="32"/>
          <w:lang w:bidi="ar-EG"/>
        </w:rPr>
        <w:t>User segment</w:t>
      </w:r>
    </w:p>
    <w:p w14:paraId="3230B65B" w14:textId="77777777" w:rsidR="00087385" w:rsidRPr="00087385" w:rsidRDefault="00087385" w:rsidP="00087385">
      <w:pPr>
        <w:pStyle w:val="ListParagraph"/>
        <w:numPr>
          <w:ilvl w:val="0"/>
          <w:numId w:val="13"/>
        </w:numPr>
        <w:tabs>
          <w:tab w:val="left" w:pos="3300"/>
        </w:tabs>
        <w:rPr>
          <w:sz w:val="28"/>
          <w:szCs w:val="28"/>
        </w:rPr>
      </w:pPr>
      <w:r w:rsidRPr="00087385">
        <w:rPr>
          <w:sz w:val="28"/>
          <w:szCs w:val="28"/>
        </w:rPr>
        <w:t>There are many people who will benefit from this robot, such as:</w:t>
      </w:r>
    </w:p>
    <w:p w14:paraId="11D09B6D" w14:textId="77777777" w:rsidR="00087385" w:rsidRPr="00087385" w:rsidRDefault="00087385" w:rsidP="00087385">
      <w:pPr>
        <w:pStyle w:val="ListParagraph"/>
        <w:numPr>
          <w:ilvl w:val="0"/>
          <w:numId w:val="13"/>
        </w:numPr>
        <w:tabs>
          <w:tab w:val="left" w:pos="3300"/>
        </w:tabs>
        <w:rPr>
          <w:sz w:val="28"/>
          <w:szCs w:val="28"/>
        </w:rPr>
      </w:pPr>
      <w:r w:rsidRPr="00087385">
        <w:rPr>
          <w:sz w:val="28"/>
          <w:szCs w:val="28"/>
        </w:rPr>
        <w:t>Farmers and their farms</w:t>
      </w:r>
    </w:p>
    <w:p w14:paraId="0AE75A53" w14:textId="77777777" w:rsidR="00087385" w:rsidRPr="00087385" w:rsidRDefault="00087385" w:rsidP="00087385">
      <w:pPr>
        <w:pStyle w:val="ListParagraph"/>
        <w:numPr>
          <w:ilvl w:val="0"/>
          <w:numId w:val="13"/>
        </w:numPr>
        <w:tabs>
          <w:tab w:val="left" w:pos="3300"/>
        </w:tabs>
        <w:rPr>
          <w:sz w:val="28"/>
          <w:szCs w:val="28"/>
        </w:rPr>
      </w:pPr>
      <w:r w:rsidRPr="00087385">
        <w:rPr>
          <w:sz w:val="28"/>
          <w:szCs w:val="28"/>
        </w:rPr>
        <w:t>Companies that rely on food products such as ISIS tea</w:t>
      </w:r>
    </w:p>
    <w:p w14:paraId="6880DEB1" w14:textId="77777777" w:rsidR="00087385" w:rsidRPr="00087385" w:rsidRDefault="00087385" w:rsidP="00087385">
      <w:pPr>
        <w:pStyle w:val="ListParagraph"/>
        <w:numPr>
          <w:ilvl w:val="0"/>
          <w:numId w:val="13"/>
        </w:numPr>
        <w:tabs>
          <w:tab w:val="left" w:pos="3300"/>
        </w:tabs>
        <w:rPr>
          <w:sz w:val="28"/>
          <w:szCs w:val="28"/>
        </w:rPr>
      </w:pPr>
      <w:r w:rsidRPr="00087385">
        <w:rPr>
          <w:sz w:val="28"/>
          <w:szCs w:val="28"/>
        </w:rPr>
        <w:t>People who have a garden in their home</w:t>
      </w:r>
    </w:p>
    <w:p w14:paraId="32EC2383" w14:textId="77777777" w:rsidR="00087385" w:rsidRPr="00087385" w:rsidRDefault="00087385" w:rsidP="00087385">
      <w:pPr>
        <w:pStyle w:val="ListParagraph"/>
        <w:numPr>
          <w:ilvl w:val="0"/>
          <w:numId w:val="13"/>
        </w:numPr>
        <w:tabs>
          <w:tab w:val="left" w:pos="3300"/>
        </w:tabs>
        <w:rPr>
          <w:sz w:val="28"/>
          <w:szCs w:val="28"/>
        </w:rPr>
      </w:pPr>
      <w:r w:rsidRPr="00087385">
        <w:rPr>
          <w:sz w:val="28"/>
          <w:szCs w:val="28"/>
        </w:rPr>
        <w:t>Public parks located in the streets</w:t>
      </w:r>
    </w:p>
    <w:p w14:paraId="6AD9EF43" w14:textId="281B320E" w:rsidR="00AE2914" w:rsidRPr="00087385" w:rsidRDefault="00087385" w:rsidP="00087385">
      <w:pPr>
        <w:pStyle w:val="ListParagraph"/>
        <w:numPr>
          <w:ilvl w:val="0"/>
          <w:numId w:val="13"/>
        </w:numPr>
        <w:tabs>
          <w:tab w:val="left" w:pos="3300"/>
        </w:tabs>
        <w:rPr>
          <w:sz w:val="28"/>
          <w:szCs w:val="28"/>
        </w:rPr>
      </w:pPr>
      <w:r w:rsidRPr="00087385">
        <w:rPr>
          <w:sz w:val="28"/>
          <w:szCs w:val="28"/>
        </w:rPr>
        <w:t>Fruit and vegetable farms</w:t>
      </w:r>
    </w:p>
    <w:p w14:paraId="66F49D79" w14:textId="77777777" w:rsidR="00AE2914" w:rsidRPr="00F67D3A" w:rsidRDefault="00AE2914" w:rsidP="00AE2914">
      <w:pPr>
        <w:pStyle w:val="My"/>
        <w:jc w:val="right"/>
        <w:rPr>
          <w:rStyle w:val="sowc"/>
          <w:color w:val="333333"/>
          <w:lang w:val="en-US"/>
        </w:rPr>
      </w:pPr>
    </w:p>
    <w:p w14:paraId="514A0F23" w14:textId="77777777" w:rsidR="00AE2914" w:rsidRPr="00F67D3A" w:rsidRDefault="00AE2914" w:rsidP="00AE2914"/>
    <w:p w14:paraId="213385F0" w14:textId="77777777" w:rsidR="00AE2914" w:rsidRPr="00F67D3A" w:rsidRDefault="00AE2914" w:rsidP="00AE2914"/>
    <w:p w14:paraId="50A601F5" w14:textId="77777777" w:rsidR="00AE2914" w:rsidRPr="0000216C" w:rsidRDefault="00AE2914" w:rsidP="00AE2914">
      <w:pPr>
        <w:pStyle w:val="MyHeadtitle"/>
        <w:tabs>
          <w:tab w:val="left" w:pos="709"/>
          <w:tab w:val="left" w:pos="851"/>
        </w:tabs>
        <w:ind w:left="567"/>
        <w:rPr>
          <w:rFonts w:ascii="Futura LT Book" w:hAnsi="Futura LT Book" w:cs="Times New Roman"/>
          <w:bCs w:val="0"/>
          <w:color w:val="FFFFFF"/>
          <w:sz w:val="50"/>
          <w:szCs w:val="50"/>
        </w:rPr>
      </w:pPr>
      <w:bookmarkStart w:id="28" w:name="_Toc129698610"/>
      <w:bookmarkStart w:id="29" w:name="_Toc129698777"/>
      <w:bookmarkStart w:id="30" w:name="_Toc130306820"/>
      <w:r w:rsidRPr="0000216C">
        <w:rPr>
          <w:rFonts w:ascii="Futura LT Book" w:hAnsi="Futura LT Book" w:cs="Times New Roman"/>
          <w:bCs w:val="0"/>
          <w:color w:val="FFFFFF"/>
          <w:sz w:val="50"/>
          <w:szCs w:val="50"/>
        </w:rPr>
        <w:lastRenderedPageBreak/>
        <w:t>Proposed Work (Cont.)</w:t>
      </w:r>
      <w:bookmarkEnd w:id="28"/>
      <w:bookmarkEnd w:id="29"/>
      <w:bookmarkEnd w:id="30"/>
    </w:p>
    <w:p w14:paraId="0BA5EF92" w14:textId="77777777" w:rsidR="00AE2914" w:rsidRPr="00F67D3A" w:rsidRDefault="00AE2914" w:rsidP="00AE2914"/>
    <w:p w14:paraId="77E4662A" w14:textId="77777777" w:rsidR="00AE2914" w:rsidRPr="00F67D3A" w:rsidRDefault="00AE2914" w:rsidP="00AE2914"/>
    <w:p w14:paraId="75338137" w14:textId="53F10A53" w:rsidR="00AE2914" w:rsidRDefault="00AE2914" w:rsidP="0065314E">
      <w:pPr>
        <w:tabs>
          <w:tab w:val="left" w:pos="3300"/>
        </w:tabs>
      </w:pPr>
    </w:p>
    <w:p w14:paraId="6125E8FE" w14:textId="0668461F" w:rsidR="00AE2914" w:rsidRDefault="00AE2914" w:rsidP="0065314E">
      <w:pPr>
        <w:tabs>
          <w:tab w:val="left" w:pos="3300"/>
        </w:tabs>
        <w:rPr>
          <w:rtl/>
        </w:rPr>
      </w:pPr>
    </w:p>
    <w:p w14:paraId="2190B188" w14:textId="77777777" w:rsidR="00087385" w:rsidRDefault="00087385" w:rsidP="0065314E">
      <w:pPr>
        <w:tabs>
          <w:tab w:val="left" w:pos="3300"/>
        </w:tabs>
        <w:rPr>
          <w:rtl/>
        </w:rPr>
      </w:pPr>
    </w:p>
    <w:p w14:paraId="1DA6536E" w14:textId="77777777" w:rsidR="00087385" w:rsidRDefault="00087385" w:rsidP="0065314E">
      <w:pPr>
        <w:tabs>
          <w:tab w:val="left" w:pos="3300"/>
        </w:tabs>
        <w:rPr>
          <w:rtl/>
        </w:rPr>
      </w:pPr>
    </w:p>
    <w:p w14:paraId="492E1CC2" w14:textId="77777777" w:rsidR="00087385" w:rsidRDefault="00087385" w:rsidP="0065314E">
      <w:pPr>
        <w:tabs>
          <w:tab w:val="left" w:pos="3300"/>
        </w:tabs>
        <w:rPr>
          <w:rtl/>
        </w:rPr>
      </w:pPr>
    </w:p>
    <w:p w14:paraId="6956D1AD" w14:textId="6BAAF6AD" w:rsidR="00AE2914" w:rsidRPr="00087385" w:rsidRDefault="00087385" w:rsidP="0065314E">
      <w:pPr>
        <w:tabs>
          <w:tab w:val="left" w:pos="3300"/>
        </w:tabs>
        <w:rPr>
          <w:b/>
          <w:bCs/>
          <w:sz w:val="32"/>
          <w:szCs w:val="32"/>
        </w:rPr>
      </w:pPr>
      <w:r w:rsidRPr="00087385">
        <w:rPr>
          <w:b/>
          <w:bCs/>
          <w:sz w:val="32"/>
          <w:szCs w:val="32"/>
        </w:rPr>
        <w:t>The martials</w:t>
      </w:r>
    </w:p>
    <w:p w14:paraId="77DB844D" w14:textId="3B6F82E5" w:rsidR="00AE2914" w:rsidRDefault="00AE2914" w:rsidP="0065314E">
      <w:pPr>
        <w:tabs>
          <w:tab w:val="left" w:pos="3300"/>
        </w:tabs>
      </w:pPr>
    </w:p>
    <w:tbl>
      <w:tblPr>
        <w:tblStyle w:val="TableGrid"/>
        <w:tblW w:w="0" w:type="auto"/>
        <w:tblLook w:val="04A0" w:firstRow="1" w:lastRow="0" w:firstColumn="1" w:lastColumn="0" w:noHBand="0" w:noVBand="1"/>
      </w:tblPr>
      <w:tblGrid>
        <w:gridCol w:w="1538"/>
        <w:gridCol w:w="2437"/>
        <w:gridCol w:w="1057"/>
        <w:gridCol w:w="2331"/>
        <w:gridCol w:w="1147"/>
        <w:gridCol w:w="1401"/>
      </w:tblGrid>
      <w:tr w:rsidR="00722672" w:rsidRPr="00F024BB" w14:paraId="0C82A679" w14:textId="77777777" w:rsidTr="00442C49">
        <w:trPr>
          <w:trHeight w:val="332"/>
        </w:trPr>
        <w:tc>
          <w:tcPr>
            <w:tcW w:w="1538" w:type="dxa"/>
          </w:tcPr>
          <w:p w14:paraId="6375ED4F" w14:textId="77777777" w:rsidR="00F024BB" w:rsidRPr="00F024BB" w:rsidRDefault="00F024BB" w:rsidP="00515F5F">
            <w:pPr>
              <w:jc w:val="center"/>
              <w:rPr>
                <w:b/>
                <w:bCs/>
                <w:sz w:val="32"/>
                <w:szCs w:val="32"/>
                <w:lang w:bidi="ar-EG"/>
              </w:rPr>
            </w:pPr>
            <w:r w:rsidRPr="00F024BB">
              <w:rPr>
                <w:b/>
                <w:bCs/>
                <w:sz w:val="32"/>
                <w:szCs w:val="32"/>
                <w:lang w:bidi="ar-EG"/>
              </w:rPr>
              <w:t>Items</w:t>
            </w:r>
          </w:p>
        </w:tc>
        <w:tc>
          <w:tcPr>
            <w:tcW w:w="2437" w:type="dxa"/>
          </w:tcPr>
          <w:p w14:paraId="3E1DE902" w14:textId="77777777" w:rsidR="00F024BB" w:rsidRPr="00F024BB" w:rsidRDefault="00F024BB" w:rsidP="00515F5F">
            <w:pPr>
              <w:jc w:val="center"/>
              <w:rPr>
                <w:b/>
                <w:bCs/>
                <w:sz w:val="32"/>
                <w:szCs w:val="32"/>
                <w:lang w:bidi="ar-EG"/>
              </w:rPr>
            </w:pPr>
            <w:r w:rsidRPr="00F024BB">
              <w:rPr>
                <w:b/>
                <w:bCs/>
                <w:sz w:val="32"/>
                <w:szCs w:val="32"/>
                <w:lang w:bidi="ar-EG"/>
              </w:rPr>
              <w:t>Function</w:t>
            </w:r>
          </w:p>
        </w:tc>
        <w:tc>
          <w:tcPr>
            <w:tcW w:w="1057" w:type="dxa"/>
          </w:tcPr>
          <w:p w14:paraId="1C80CE7E" w14:textId="77777777" w:rsidR="00F024BB" w:rsidRPr="00F024BB" w:rsidRDefault="00F024BB" w:rsidP="00515F5F">
            <w:pPr>
              <w:jc w:val="center"/>
              <w:rPr>
                <w:b/>
                <w:bCs/>
                <w:sz w:val="32"/>
                <w:szCs w:val="32"/>
                <w:lang w:bidi="ar-EG"/>
              </w:rPr>
            </w:pPr>
            <w:r w:rsidRPr="00F024BB">
              <w:rPr>
                <w:b/>
                <w:bCs/>
                <w:sz w:val="32"/>
                <w:szCs w:val="32"/>
                <w:lang w:bidi="ar-EG"/>
              </w:rPr>
              <w:t>Price</w:t>
            </w:r>
          </w:p>
        </w:tc>
        <w:tc>
          <w:tcPr>
            <w:tcW w:w="2331" w:type="dxa"/>
          </w:tcPr>
          <w:p w14:paraId="147E664F" w14:textId="77777777" w:rsidR="00F024BB" w:rsidRPr="00F024BB" w:rsidRDefault="00F024BB" w:rsidP="00515F5F">
            <w:pPr>
              <w:jc w:val="center"/>
              <w:rPr>
                <w:b/>
                <w:bCs/>
                <w:sz w:val="32"/>
                <w:szCs w:val="32"/>
                <w:lang w:bidi="ar-EG"/>
              </w:rPr>
            </w:pPr>
            <w:r w:rsidRPr="00F024BB">
              <w:rPr>
                <w:b/>
                <w:bCs/>
                <w:sz w:val="32"/>
                <w:szCs w:val="32"/>
                <w:lang w:bidi="ar-EG"/>
              </w:rPr>
              <w:t>Picture</w:t>
            </w:r>
          </w:p>
        </w:tc>
        <w:tc>
          <w:tcPr>
            <w:tcW w:w="1147" w:type="dxa"/>
          </w:tcPr>
          <w:p w14:paraId="50279075" w14:textId="77777777" w:rsidR="00F024BB" w:rsidRPr="00F024BB" w:rsidRDefault="00F024BB" w:rsidP="00515F5F">
            <w:pPr>
              <w:jc w:val="center"/>
              <w:rPr>
                <w:b/>
                <w:bCs/>
                <w:sz w:val="32"/>
                <w:szCs w:val="32"/>
                <w:lang w:bidi="ar-EG"/>
              </w:rPr>
            </w:pPr>
            <w:r w:rsidRPr="00F024BB">
              <w:rPr>
                <w:rFonts w:ascii="Averta Regular" w:hAnsi="Averta Regular" w:cs="Arial"/>
                <w:b/>
                <w:bCs/>
                <w:sz w:val="32"/>
                <w:szCs w:val="32"/>
                <w:lang w:val="en-GB"/>
              </w:rPr>
              <w:t>No. of Items</w:t>
            </w:r>
          </w:p>
        </w:tc>
        <w:tc>
          <w:tcPr>
            <w:tcW w:w="1401" w:type="dxa"/>
          </w:tcPr>
          <w:p w14:paraId="18DDB558" w14:textId="77777777" w:rsidR="00F024BB" w:rsidRPr="00F024BB" w:rsidRDefault="00F024BB" w:rsidP="00515F5F">
            <w:pPr>
              <w:jc w:val="center"/>
              <w:rPr>
                <w:rFonts w:ascii="Averta Regular" w:hAnsi="Averta Regular" w:cs="Arial"/>
                <w:b/>
                <w:bCs/>
                <w:sz w:val="32"/>
                <w:szCs w:val="32"/>
                <w:lang w:val="en-GB"/>
              </w:rPr>
            </w:pPr>
            <w:r w:rsidRPr="00F024BB">
              <w:rPr>
                <w:rFonts w:ascii="Averta Regular" w:hAnsi="Averta Regular" w:cs="Arial"/>
                <w:b/>
                <w:bCs/>
                <w:sz w:val="32"/>
                <w:szCs w:val="32"/>
                <w:lang w:val="en-GB"/>
              </w:rPr>
              <w:t>Total Cost of Items</w:t>
            </w:r>
          </w:p>
        </w:tc>
      </w:tr>
      <w:tr w:rsidR="00722672" w:rsidRPr="00722672" w14:paraId="170E15AF" w14:textId="77777777" w:rsidTr="00442C49">
        <w:trPr>
          <w:trHeight w:val="944"/>
        </w:trPr>
        <w:tc>
          <w:tcPr>
            <w:tcW w:w="1538" w:type="dxa"/>
          </w:tcPr>
          <w:p w14:paraId="0B391799" w14:textId="77777777" w:rsidR="00F024BB" w:rsidRPr="0027597A" w:rsidRDefault="00F024BB" w:rsidP="00722672">
            <w:pPr>
              <w:spacing w:after="160" w:line="259" w:lineRule="auto"/>
              <w:jc w:val="center"/>
              <w:rPr>
                <w:rFonts w:asciiTheme="majorBidi" w:hAnsiTheme="majorBidi" w:cstheme="majorBidi"/>
                <w:sz w:val="32"/>
                <w:szCs w:val="32"/>
                <w:lang w:bidi="ar-EG"/>
              </w:rPr>
            </w:pPr>
            <w:r w:rsidRPr="0027597A">
              <w:rPr>
                <w:rFonts w:asciiTheme="majorBidi" w:hAnsiTheme="majorBidi" w:cstheme="majorBidi"/>
                <w:sz w:val="32"/>
                <w:szCs w:val="32"/>
                <w:lang w:bidi="ar-EG"/>
              </w:rPr>
              <w:t>Arduino mega</w:t>
            </w:r>
          </w:p>
        </w:tc>
        <w:tc>
          <w:tcPr>
            <w:tcW w:w="2437" w:type="dxa"/>
          </w:tcPr>
          <w:p w14:paraId="284AFF6E" w14:textId="77777777" w:rsidR="00F024BB" w:rsidRPr="0027597A" w:rsidRDefault="00F024BB" w:rsidP="00515F5F">
            <w:pPr>
              <w:rPr>
                <w:rFonts w:asciiTheme="majorBidi" w:hAnsiTheme="majorBidi" w:cstheme="majorBidi"/>
                <w:color w:val="000000" w:themeColor="text1"/>
                <w:sz w:val="26"/>
                <w:szCs w:val="28"/>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597A">
              <w:rPr>
                <w:rFonts w:asciiTheme="majorBidi" w:hAnsiTheme="majorBidi" w:cstheme="majorBidi"/>
                <w:color w:val="000000" w:themeColor="text1"/>
                <w:sz w:val="26"/>
                <w:szCs w:val="28"/>
                <w:lang w:val="en-GB"/>
              </w:rPr>
              <w:t>The main control board</w:t>
            </w:r>
          </w:p>
        </w:tc>
        <w:tc>
          <w:tcPr>
            <w:tcW w:w="1057" w:type="dxa"/>
          </w:tcPr>
          <w:p w14:paraId="6035F74D" w14:textId="03F852E0" w:rsidR="00F024BB" w:rsidRPr="0027597A" w:rsidRDefault="00F024BB" w:rsidP="00722672">
            <w:pPr>
              <w:jc w:val="center"/>
              <w:rPr>
                <w:rFonts w:asciiTheme="majorBidi" w:hAnsiTheme="majorBidi" w:cstheme="majorBidi"/>
                <w:sz w:val="28"/>
                <w:szCs w:val="32"/>
                <w:lang w:bidi="ar-EG"/>
              </w:rPr>
            </w:pPr>
            <w:r w:rsidRPr="0027597A">
              <w:rPr>
                <w:rFonts w:asciiTheme="majorBidi" w:hAnsiTheme="majorBidi" w:cstheme="majorBidi"/>
                <w:sz w:val="28"/>
                <w:szCs w:val="32"/>
                <w:lang w:val="en-GB"/>
              </w:rPr>
              <w:t>500</w:t>
            </w:r>
          </w:p>
        </w:tc>
        <w:tc>
          <w:tcPr>
            <w:tcW w:w="2331" w:type="dxa"/>
          </w:tcPr>
          <w:p w14:paraId="115D24BC" w14:textId="77777777" w:rsidR="00F024BB" w:rsidRPr="0027597A" w:rsidRDefault="00F024BB" w:rsidP="00515F5F">
            <w:pPr>
              <w:rPr>
                <w:rFonts w:asciiTheme="majorBidi" w:hAnsiTheme="majorBidi" w:cstheme="majorBidi"/>
                <w:sz w:val="22"/>
                <w:szCs w:val="22"/>
                <w:lang w:bidi="ar-EG"/>
              </w:rPr>
            </w:pPr>
            <w:r w:rsidRPr="0027597A">
              <w:rPr>
                <w:rFonts w:asciiTheme="majorBidi" w:hAnsiTheme="majorBidi" w:cstheme="majorBidi"/>
                <w:noProof/>
                <w:sz w:val="22"/>
                <w:szCs w:val="22"/>
              </w:rPr>
              <w:drawing>
                <wp:anchor distT="0" distB="0" distL="114300" distR="114300" simplePos="0" relativeHeight="251684864" behindDoc="1" locked="0" layoutInCell="1" allowOverlap="1" wp14:anchorId="7C1F019E" wp14:editId="30EEA83A">
                  <wp:simplePos x="0" y="0"/>
                  <wp:positionH relativeFrom="column">
                    <wp:posOffset>184595</wp:posOffset>
                  </wp:positionH>
                  <wp:positionV relativeFrom="paragraph">
                    <wp:posOffset>5080</wp:posOffset>
                  </wp:positionV>
                  <wp:extent cx="800025" cy="800025"/>
                  <wp:effectExtent l="0" t="0" r="635" b="635"/>
                  <wp:wrapTight wrapText="bothSides">
                    <wp:wrapPolygon edited="0">
                      <wp:start x="13897" y="0"/>
                      <wp:lineTo x="515" y="8750"/>
                      <wp:lineTo x="0" y="10294"/>
                      <wp:lineTo x="0" y="15956"/>
                      <wp:lineTo x="4632" y="21102"/>
                      <wp:lineTo x="7720" y="21102"/>
                      <wp:lineTo x="8235" y="20073"/>
                      <wp:lineTo x="21102" y="10809"/>
                      <wp:lineTo x="21102" y="4118"/>
                      <wp:lineTo x="16470" y="0"/>
                      <wp:lineTo x="13897" y="0"/>
                    </wp:wrapPolygon>
                  </wp:wrapTight>
                  <wp:docPr id="1600729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0025" cy="800025"/>
                          </a:xfrm>
                          <a:prstGeom prst="rect">
                            <a:avLst/>
                          </a:prstGeom>
                          <a:noFill/>
                          <a:ln>
                            <a:noFill/>
                          </a:ln>
                        </pic:spPr>
                      </pic:pic>
                    </a:graphicData>
                  </a:graphic>
                </wp:anchor>
              </w:drawing>
            </w:r>
          </w:p>
        </w:tc>
        <w:tc>
          <w:tcPr>
            <w:tcW w:w="1147" w:type="dxa"/>
          </w:tcPr>
          <w:p w14:paraId="3D56F905" w14:textId="10A41978" w:rsidR="00F024BB" w:rsidRPr="0027597A" w:rsidRDefault="00F024BB" w:rsidP="00722672">
            <w:pPr>
              <w:jc w:val="center"/>
              <w:rPr>
                <w:rFonts w:asciiTheme="majorBidi" w:hAnsiTheme="majorBidi" w:cstheme="majorBidi"/>
                <w:noProof/>
                <w:sz w:val="28"/>
                <w:szCs w:val="28"/>
              </w:rPr>
            </w:pPr>
            <w:r w:rsidRPr="0027597A">
              <w:rPr>
                <w:rFonts w:asciiTheme="majorBidi" w:hAnsiTheme="majorBidi" w:cstheme="majorBidi"/>
                <w:noProof/>
                <w:sz w:val="28"/>
                <w:szCs w:val="28"/>
              </w:rPr>
              <w:t>1</w:t>
            </w:r>
          </w:p>
        </w:tc>
        <w:tc>
          <w:tcPr>
            <w:tcW w:w="1401" w:type="dxa"/>
          </w:tcPr>
          <w:p w14:paraId="4C9BFB8C" w14:textId="50EC7DD7" w:rsidR="00F024BB" w:rsidRPr="0027597A" w:rsidRDefault="00F024BB" w:rsidP="00722672">
            <w:pPr>
              <w:jc w:val="center"/>
              <w:rPr>
                <w:rFonts w:asciiTheme="majorBidi" w:hAnsiTheme="majorBidi" w:cstheme="majorBidi"/>
                <w:noProof/>
                <w:sz w:val="28"/>
                <w:szCs w:val="28"/>
                <w:rtl/>
              </w:rPr>
            </w:pPr>
            <w:r w:rsidRPr="0027597A">
              <w:rPr>
                <w:rFonts w:asciiTheme="majorBidi" w:hAnsiTheme="majorBidi" w:cstheme="majorBidi"/>
                <w:noProof/>
                <w:sz w:val="28"/>
                <w:szCs w:val="28"/>
              </w:rPr>
              <w:t>500</w:t>
            </w:r>
          </w:p>
        </w:tc>
      </w:tr>
      <w:tr w:rsidR="00722672" w:rsidRPr="00722672" w14:paraId="746CD5A2" w14:textId="77777777" w:rsidTr="00442C49">
        <w:trPr>
          <w:trHeight w:val="1016"/>
        </w:trPr>
        <w:tc>
          <w:tcPr>
            <w:tcW w:w="1538" w:type="dxa"/>
          </w:tcPr>
          <w:p w14:paraId="12629CAA" w14:textId="36407742" w:rsidR="00F024BB" w:rsidRPr="0027597A" w:rsidRDefault="00F024BB" w:rsidP="00722672">
            <w:pPr>
              <w:spacing w:after="160" w:line="259" w:lineRule="auto"/>
              <w:jc w:val="center"/>
              <w:rPr>
                <w:rFonts w:asciiTheme="majorBidi" w:hAnsiTheme="majorBidi" w:cstheme="majorBidi"/>
                <w:sz w:val="32"/>
                <w:szCs w:val="32"/>
                <w:lang w:bidi="ar-EG"/>
              </w:rPr>
            </w:pPr>
            <w:r w:rsidRPr="0027597A">
              <w:rPr>
                <w:rFonts w:asciiTheme="majorBidi" w:hAnsiTheme="majorBidi" w:cstheme="majorBidi"/>
                <w:sz w:val="32"/>
                <w:szCs w:val="32"/>
                <w:lang w:bidi="ar-EG"/>
              </w:rPr>
              <w:t>LEDs</w:t>
            </w:r>
          </w:p>
        </w:tc>
        <w:tc>
          <w:tcPr>
            <w:tcW w:w="2437" w:type="dxa"/>
          </w:tcPr>
          <w:p w14:paraId="6C20E12C" w14:textId="77777777" w:rsidR="00F024BB" w:rsidRPr="0027597A" w:rsidRDefault="00F024BB" w:rsidP="00515F5F">
            <w:pPr>
              <w:rPr>
                <w:rFonts w:asciiTheme="majorBidi" w:hAnsiTheme="majorBidi" w:cstheme="majorBidi"/>
                <w:sz w:val="26"/>
                <w:szCs w:val="28"/>
                <w:lang w:bidi="ar-EG"/>
              </w:rPr>
            </w:pPr>
            <w:r w:rsidRPr="0027597A">
              <w:rPr>
                <w:rFonts w:asciiTheme="majorBidi" w:hAnsiTheme="majorBidi" w:cstheme="majorBidi"/>
                <w:color w:val="040C28"/>
                <w:sz w:val="26"/>
                <w:szCs w:val="28"/>
              </w:rPr>
              <w:t>produce light up to 90% more efficiently than incandescent light bulbs</w:t>
            </w:r>
          </w:p>
        </w:tc>
        <w:tc>
          <w:tcPr>
            <w:tcW w:w="1057" w:type="dxa"/>
          </w:tcPr>
          <w:p w14:paraId="446B56C3" w14:textId="68901A03" w:rsidR="00F024BB" w:rsidRPr="0027597A" w:rsidRDefault="00F024BB" w:rsidP="00722672">
            <w:pPr>
              <w:jc w:val="center"/>
              <w:rPr>
                <w:rFonts w:asciiTheme="majorBidi" w:hAnsiTheme="majorBidi" w:cstheme="majorBidi"/>
                <w:sz w:val="28"/>
                <w:szCs w:val="32"/>
                <w:lang w:bidi="ar-EG"/>
              </w:rPr>
            </w:pPr>
            <w:r w:rsidRPr="0027597A">
              <w:rPr>
                <w:rFonts w:asciiTheme="majorBidi" w:hAnsiTheme="majorBidi" w:cstheme="majorBidi"/>
                <w:sz w:val="28"/>
                <w:szCs w:val="32"/>
                <w:lang w:bidi="ar-EG"/>
              </w:rPr>
              <w:t>.75</w:t>
            </w:r>
          </w:p>
        </w:tc>
        <w:tc>
          <w:tcPr>
            <w:tcW w:w="2331" w:type="dxa"/>
          </w:tcPr>
          <w:p w14:paraId="64EC4164" w14:textId="77777777" w:rsidR="00F024BB" w:rsidRPr="0027597A" w:rsidRDefault="00F024BB" w:rsidP="00515F5F">
            <w:pPr>
              <w:rPr>
                <w:rFonts w:asciiTheme="majorBidi" w:hAnsiTheme="majorBidi" w:cstheme="majorBidi"/>
                <w:sz w:val="22"/>
                <w:szCs w:val="22"/>
                <w:lang w:bidi="ar-EG"/>
              </w:rPr>
            </w:pPr>
            <w:r w:rsidRPr="0027597A">
              <w:rPr>
                <w:rFonts w:asciiTheme="majorBidi" w:hAnsiTheme="majorBidi" w:cstheme="majorBidi"/>
                <w:noProof/>
                <w:sz w:val="22"/>
                <w:szCs w:val="22"/>
              </w:rPr>
              <w:drawing>
                <wp:anchor distT="0" distB="0" distL="114300" distR="114300" simplePos="0" relativeHeight="251685888" behindDoc="0" locked="0" layoutInCell="1" allowOverlap="1" wp14:anchorId="015EBA81" wp14:editId="14D118CD">
                  <wp:simplePos x="0" y="0"/>
                  <wp:positionH relativeFrom="column">
                    <wp:posOffset>245439</wp:posOffset>
                  </wp:positionH>
                  <wp:positionV relativeFrom="paragraph">
                    <wp:posOffset>239</wp:posOffset>
                  </wp:positionV>
                  <wp:extent cx="735965" cy="735965"/>
                  <wp:effectExtent l="0" t="0" r="6985" b="6985"/>
                  <wp:wrapSquare wrapText="bothSides"/>
                  <wp:docPr id="420146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5965" cy="7359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47" w:type="dxa"/>
          </w:tcPr>
          <w:p w14:paraId="56958F44" w14:textId="0271BE61" w:rsidR="00F024BB" w:rsidRPr="0027597A" w:rsidRDefault="00F024BB" w:rsidP="00722672">
            <w:pPr>
              <w:jc w:val="center"/>
              <w:rPr>
                <w:rFonts w:asciiTheme="majorBidi" w:hAnsiTheme="majorBidi" w:cstheme="majorBidi"/>
                <w:noProof/>
                <w:sz w:val="28"/>
                <w:szCs w:val="28"/>
              </w:rPr>
            </w:pPr>
            <w:r w:rsidRPr="0027597A">
              <w:rPr>
                <w:rFonts w:asciiTheme="majorBidi" w:hAnsiTheme="majorBidi" w:cstheme="majorBidi"/>
                <w:noProof/>
                <w:sz w:val="28"/>
                <w:szCs w:val="28"/>
              </w:rPr>
              <w:t>6</w:t>
            </w:r>
          </w:p>
        </w:tc>
        <w:tc>
          <w:tcPr>
            <w:tcW w:w="1401" w:type="dxa"/>
          </w:tcPr>
          <w:p w14:paraId="42A5F9CC" w14:textId="1BA47541" w:rsidR="00F024BB" w:rsidRPr="0027597A" w:rsidRDefault="00F024BB" w:rsidP="00722672">
            <w:pPr>
              <w:jc w:val="center"/>
              <w:rPr>
                <w:rFonts w:asciiTheme="majorBidi" w:hAnsiTheme="majorBidi" w:cstheme="majorBidi"/>
                <w:noProof/>
                <w:sz w:val="28"/>
                <w:szCs w:val="28"/>
                <w:rtl/>
              </w:rPr>
            </w:pPr>
            <w:r w:rsidRPr="0027597A">
              <w:rPr>
                <w:rFonts w:asciiTheme="majorBidi" w:hAnsiTheme="majorBidi" w:cstheme="majorBidi"/>
                <w:noProof/>
                <w:sz w:val="28"/>
                <w:szCs w:val="28"/>
              </w:rPr>
              <w:t>5</w:t>
            </w:r>
          </w:p>
        </w:tc>
      </w:tr>
      <w:tr w:rsidR="00722672" w:rsidRPr="00722672" w14:paraId="66F0E1DC" w14:textId="77777777" w:rsidTr="00442C49">
        <w:tc>
          <w:tcPr>
            <w:tcW w:w="1538" w:type="dxa"/>
          </w:tcPr>
          <w:p w14:paraId="0E4C8F7B" w14:textId="77777777" w:rsidR="00F024BB" w:rsidRPr="0027597A" w:rsidRDefault="00F024BB" w:rsidP="00722672">
            <w:pPr>
              <w:jc w:val="center"/>
              <w:rPr>
                <w:rFonts w:asciiTheme="majorBidi" w:hAnsiTheme="majorBidi" w:cstheme="majorBidi"/>
                <w:sz w:val="32"/>
                <w:szCs w:val="32"/>
                <w:lang w:bidi="ar-EG"/>
              </w:rPr>
            </w:pPr>
            <w:r w:rsidRPr="0027597A">
              <w:rPr>
                <w:rFonts w:asciiTheme="majorBidi" w:hAnsiTheme="majorBidi" w:cstheme="majorBidi"/>
                <w:sz w:val="32"/>
                <w:szCs w:val="32"/>
                <w:lang w:bidi="ar-EG"/>
              </w:rPr>
              <w:t>Buzzer</w:t>
            </w:r>
          </w:p>
        </w:tc>
        <w:tc>
          <w:tcPr>
            <w:tcW w:w="2437" w:type="dxa"/>
          </w:tcPr>
          <w:p w14:paraId="2A291D41" w14:textId="77777777" w:rsidR="00F024BB" w:rsidRPr="0027597A" w:rsidRDefault="00F024BB" w:rsidP="00515F5F">
            <w:pPr>
              <w:rPr>
                <w:rFonts w:asciiTheme="majorBidi" w:hAnsiTheme="majorBidi" w:cstheme="majorBidi"/>
                <w:sz w:val="26"/>
                <w:szCs w:val="28"/>
                <w:lang w:bidi="ar-EG"/>
              </w:rPr>
            </w:pPr>
            <w:r w:rsidRPr="0027597A">
              <w:rPr>
                <w:rFonts w:asciiTheme="majorBidi" w:hAnsiTheme="majorBidi" w:cstheme="majorBidi"/>
                <w:color w:val="040C28"/>
                <w:sz w:val="26"/>
                <w:szCs w:val="28"/>
              </w:rPr>
              <w:t>provide an audible alert or notification</w:t>
            </w:r>
            <w:r w:rsidRPr="0027597A">
              <w:rPr>
                <w:rFonts w:asciiTheme="majorBidi" w:hAnsiTheme="majorBidi" w:cstheme="majorBidi"/>
                <w:color w:val="1F1F1F"/>
                <w:sz w:val="26"/>
                <w:szCs w:val="28"/>
                <w:shd w:val="clear" w:color="auto" w:fill="FFFFFF"/>
              </w:rPr>
              <w:t> </w:t>
            </w:r>
          </w:p>
        </w:tc>
        <w:tc>
          <w:tcPr>
            <w:tcW w:w="1057" w:type="dxa"/>
          </w:tcPr>
          <w:p w14:paraId="0654099A" w14:textId="7B42DF98" w:rsidR="00F024BB" w:rsidRPr="0027597A" w:rsidRDefault="00F024BB" w:rsidP="00722672">
            <w:pPr>
              <w:jc w:val="center"/>
              <w:rPr>
                <w:rFonts w:asciiTheme="majorBidi" w:hAnsiTheme="majorBidi" w:cstheme="majorBidi"/>
                <w:sz w:val="28"/>
                <w:szCs w:val="32"/>
                <w:lang w:bidi="ar-EG"/>
              </w:rPr>
            </w:pPr>
            <w:r w:rsidRPr="0027597A">
              <w:rPr>
                <w:rFonts w:asciiTheme="majorBidi" w:hAnsiTheme="majorBidi" w:cstheme="majorBidi"/>
                <w:sz w:val="28"/>
                <w:szCs w:val="32"/>
                <w:lang w:bidi="ar-EG"/>
              </w:rPr>
              <w:t>5</w:t>
            </w:r>
          </w:p>
        </w:tc>
        <w:tc>
          <w:tcPr>
            <w:tcW w:w="2331" w:type="dxa"/>
          </w:tcPr>
          <w:p w14:paraId="61011B41" w14:textId="77777777" w:rsidR="00F024BB" w:rsidRPr="0027597A" w:rsidRDefault="00F024BB" w:rsidP="00515F5F">
            <w:pPr>
              <w:rPr>
                <w:rFonts w:asciiTheme="majorBidi" w:hAnsiTheme="majorBidi" w:cstheme="majorBidi"/>
                <w:sz w:val="22"/>
                <w:szCs w:val="22"/>
                <w:lang w:bidi="ar-EG"/>
              </w:rPr>
            </w:pPr>
            <w:r w:rsidRPr="0027597A">
              <w:rPr>
                <w:rFonts w:asciiTheme="majorBidi" w:hAnsiTheme="majorBidi" w:cstheme="majorBidi"/>
                <w:noProof/>
                <w:sz w:val="22"/>
                <w:szCs w:val="22"/>
              </w:rPr>
              <w:drawing>
                <wp:anchor distT="0" distB="0" distL="114300" distR="114300" simplePos="0" relativeHeight="251688960" behindDoc="0" locked="0" layoutInCell="1" allowOverlap="1" wp14:anchorId="00D81F30" wp14:editId="0C45D7A8">
                  <wp:simplePos x="0" y="0"/>
                  <wp:positionH relativeFrom="column">
                    <wp:posOffset>110671</wp:posOffset>
                  </wp:positionH>
                  <wp:positionV relativeFrom="paragraph">
                    <wp:posOffset>67638</wp:posOffset>
                  </wp:positionV>
                  <wp:extent cx="997527" cy="646476"/>
                  <wp:effectExtent l="0" t="0" r="0" b="0"/>
                  <wp:wrapSquare wrapText="bothSides"/>
                  <wp:docPr id="1962470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t="19730" b="15431"/>
                          <a:stretch/>
                        </pic:blipFill>
                        <pic:spPr bwMode="auto">
                          <a:xfrm>
                            <a:off x="0" y="0"/>
                            <a:ext cx="997527" cy="6464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147" w:type="dxa"/>
          </w:tcPr>
          <w:p w14:paraId="027F834E" w14:textId="60A1420A" w:rsidR="00F024BB" w:rsidRPr="0027597A" w:rsidRDefault="00F024BB" w:rsidP="00722672">
            <w:pPr>
              <w:jc w:val="center"/>
              <w:rPr>
                <w:rFonts w:asciiTheme="majorBidi" w:hAnsiTheme="majorBidi" w:cstheme="majorBidi"/>
                <w:noProof/>
                <w:sz w:val="28"/>
                <w:szCs w:val="28"/>
              </w:rPr>
            </w:pPr>
            <w:r w:rsidRPr="0027597A">
              <w:rPr>
                <w:rFonts w:asciiTheme="majorBidi" w:hAnsiTheme="majorBidi" w:cstheme="majorBidi"/>
                <w:noProof/>
                <w:sz w:val="28"/>
                <w:szCs w:val="28"/>
              </w:rPr>
              <w:t>1</w:t>
            </w:r>
          </w:p>
        </w:tc>
        <w:tc>
          <w:tcPr>
            <w:tcW w:w="1401" w:type="dxa"/>
          </w:tcPr>
          <w:p w14:paraId="70DCF005" w14:textId="0F32F16B" w:rsidR="00F024BB" w:rsidRPr="0027597A" w:rsidRDefault="00F024BB" w:rsidP="00722672">
            <w:pPr>
              <w:jc w:val="center"/>
              <w:rPr>
                <w:rFonts w:asciiTheme="majorBidi" w:hAnsiTheme="majorBidi" w:cstheme="majorBidi"/>
                <w:noProof/>
                <w:sz w:val="28"/>
                <w:szCs w:val="28"/>
              </w:rPr>
            </w:pPr>
            <w:r w:rsidRPr="0027597A">
              <w:rPr>
                <w:rFonts w:asciiTheme="majorBidi" w:hAnsiTheme="majorBidi" w:cstheme="majorBidi"/>
                <w:noProof/>
                <w:sz w:val="28"/>
                <w:szCs w:val="28"/>
              </w:rPr>
              <w:t>5</w:t>
            </w:r>
          </w:p>
        </w:tc>
      </w:tr>
      <w:tr w:rsidR="00722672" w:rsidRPr="00722672" w14:paraId="1FA9EDED" w14:textId="77777777" w:rsidTr="00442C49">
        <w:tc>
          <w:tcPr>
            <w:tcW w:w="1538" w:type="dxa"/>
          </w:tcPr>
          <w:p w14:paraId="42159102" w14:textId="77777777" w:rsidR="00F024BB" w:rsidRPr="0027597A" w:rsidRDefault="00F024BB" w:rsidP="00722672">
            <w:pPr>
              <w:spacing w:after="160" w:line="259" w:lineRule="auto"/>
              <w:jc w:val="center"/>
              <w:rPr>
                <w:rFonts w:asciiTheme="majorBidi" w:hAnsiTheme="majorBidi" w:cstheme="majorBidi"/>
                <w:sz w:val="32"/>
                <w:szCs w:val="32"/>
                <w:lang w:bidi="ar-EG"/>
              </w:rPr>
            </w:pPr>
            <w:r w:rsidRPr="0027597A">
              <w:rPr>
                <w:rFonts w:asciiTheme="majorBidi" w:hAnsiTheme="majorBidi" w:cstheme="majorBidi"/>
                <w:sz w:val="32"/>
                <w:szCs w:val="32"/>
                <w:lang w:bidi="ar-EG"/>
              </w:rPr>
              <w:t>Relay</w:t>
            </w:r>
          </w:p>
        </w:tc>
        <w:tc>
          <w:tcPr>
            <w:tcW w:w="2437" w:type="dxa"/>
          </w:tcPr>
          <w:p w14:paraId="5068DCA2" w14:textId="77777777" w:rsidR="00F024BB" w:rsidRPr="0027597A" w:rsidRDefault="00F024BB" w:rsidP="00515F5F">
            <w:pPr>
              <w:rPr>
                <w:rFonts w:asciiTheme="majorBidi" w:hAnsiTheme="majorBidi" w:cstheme="majorBidi"/>
                <w:sz w:val="26"/>
                <w:szCs w:val="28"/>
                <w:lang w:bidi="ar-EG"/>
              </w:rPr>
            </w:pPr>
            <w:r w:rsidRPr="0027597A">
              <w:rPr>
                <w:rFonts w:asciiTheme="majorBidi" w:hAnsiTheme="majorBidi" w:cstheme="majorBidi"/>
                <w:color w:val="040C28"/>
                <w:sz w:val="26"/>
                <w:szCs w:val="28"/>
              </w:rPr>
              <w:t>allow low-power microcontrollers to handle circuits that uses much higher power than what the board can handle directly</w:t>
            </w:r>
          </w:p>
        </w:tc>
        <w:tc>
          <w:tcPr>
            <w:tcW w:w="1057" w:type="dxa"/>
          </w:tcPr>
          <w:p w14:paraId="61E503B3" w14:textId="4F88C9BF" w:rsidR="00F024BB" w:rsidRPr="0027597A" w:rsidRDefault="00F024BB" w:rsidP="00722672">
            <w:pPr>
              <w:jc w:val="center"/>
              <w:rPr>
                <w:rFonts w:asciiTheme="majorBidi" w:hAnsiTheme="majorBidi" w:cstheme="majorBidi"/>
                <w:sz w:val="28"/>
                <w:szCs w:val="32"/>
                <w:lang w:bidi="ar-EG"/>
              </w:rPr>
            </w:pPr>
            <w:r w:rsidRPr="0027597A">
              <w:rPr>
                <w:rFonts w:asciiTheme="majorBidi" w:hAnsiTheme="majorBidi" w:cstheme="majorBidi"/>
                <w:sz w:val="28"/>
                <w:szCs w:val="32"/>
                <w:lang w:bidi="ar-EG"/>
              </w:rPr>
              <w:t>20</w:t>
            </w:r>
          </w:p>
        </w:tc>
        <w:tc>
          <w:tcPr>
            <w:tcW w:w="2331" w:type="dxa"/>
          </w:tcPr>
          <w:p w14:paraId="29CBC37E" w14:textId="77777777" w:rsidR="00F024BB" w:rsidRPr="0027597A" w:rsidRDefault="00F024BB" w:rsidP="00515F5F">
            <w:pPr>
              <w:rPr>
                <w:rFonts w:asciiTheme="majorBidi" w:hAnsiTheme="majorBidi" w:cstheme="majorBidi"/>
                <w:sz w:val="22"/>
                <w:szCs w:val="22"/>
                <w:lang w:bidi="ar-EG"/>
              </w:rPr>
            </w:pPr>
            <w:r w:rsidRPr="0027597A">
              <w:rPr>
                <w:rFonts w:asciiTheme="majorBidi" w:hAnsiTheme="majorBidi" w:cstheme="majorBidi"/>
                <w:noProof/>
                <w:sz w:val="22"/>
                <w:szCs w:val="22"/>
              </w:rPr>
              <w:drawing>
                <wp:anchor distT="0" distB="0" distL="114300" distR="114300" simplePos="0" relativeHeight="251686912" behindDoc="1" locked="0" layoutInCell="1" allowOverlap="1" wp14:anchorId="3C69998D" wp14:editId="19E50CE4">
                  <wp:simplePos x="0" y="0"/>
                  <wp:positionH relativeFrom="column">
                    <wp:posOffset>219141</wp:posOffset>
                  </wp:positionH>
                  <wp:positionV relativeFrom="paragraph">
                    <wp:posOffset>362</wp:posOffset>
                  </wp:positionV>
                  <wp:extent cx="902335" cy="902335"/>
                  <wp:effectExtent l="0" t="0" r="0" b="0"/>
                  <wp:wrapTight wrapText="bothSides">
                    <wp:wrapPolygon edited="0">
                      <wp:start x="12312" y="1824"/>
                      <wp:lineTo x="5016" y="4104"/>
                      <wp:lineTo x="3192" y="5472"/>
                      <wp:lineTo x="3192" y="10032"/>
                      <wp:lineTo x="5472" y="17329"/>
                      <wp:lineTo x="6840" y="19153"/>
                      <wp:lineTo x="9120" y="19153"/>
                      <wp:lineTo x="9576" y="17329"/>
                      <wp:lineTo x="14593" y="17329"/>
                      <wp:lineTo x="18697" y="13681"/>
                      <wp:lineTo x="18241" y="10032"/>
                      <wp:lineTo x="15049" y="1824"/>
                      <wp:lineTo x="12312" y="1824"/>
                    </wp:wrapPolygon>
                  </wp:wrapTight>
                  <wp:docPr id="14580666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2335" cy="9023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47" w:type="dxa"/>
          </w:tcPr>
          <w:p w14:paraId="09178DF8" w14:textId="256F5952" w:rsidR="00F024BB" w:rsidRPr="0027597A" w:rsidRDefault="00F024BB" w:rsidP="00722672">
            <w:pPr>
              <w:jc w:val="center"/>
              <w:rPr>
                <w:rFonts w:asciiTheme="majorBidi" w:hAnsiTheme="majorBidi" w:cstheme="majorBidi"/>
                <w:noProof/>
                <w:sz w:val="28"/>
                <w:szCs w:val="28"/>
              </w:rPr>
            </w:pPr>
            <w:r w:rsidRPr="0027597A">
              <w:rPr>
                <w:rFonts w:asciiTheme="majorBidi" w:hAnsiTheme="majorBidi" w:cstheme="majorBidi"/>
                <w:noProof/>
                <w:sz w:val="28"/>
                <w:szCs w:val="28"/>
              </w:rPr>
              <w:t>1</w:t>
            </w:r>
          </w:p>
        </w:tc>
        <w:tc>
          <w:tcPr>
            <w:tcW w:w="1401" w:type="dxa"/>
          </w:tcPr>
          <w:p w14:paraId="67AE2AB9" w14:textId="30644F31" w:rsidR="00F024BB" w:rsidRPr="0027597A" w:rsidRDefault="00F024BB" w:rsidP="00722672">
            <w:pPr>
              <w:jc w:val="center"/>
              <w:rPr>
                <w:rFonts w:asciiTheme="majorBidi" w:hAnsiTheme="majorBidi" w:cstheme="majorBidi"/>
                <w:noProof/>
                <w:sz w:val="28"/>
                <w:szCs w:val="28"/>
              </w:rPr>
            </w:pPr>
            <w:r w:rsidRPr="0027597A">
              <w:rPr>
                <w:rFonts w:asciiTheme="majorBidi" w:hAnsiTheme="majorBidi" w:cstheme="majorBidi"/>
                <w:noProof/>
                <w:sz w:val="28"/>
                <w:szCs w:val="28"/>
              </w:rPr>
              <w:t>20</w:t>
            </w:r>
          </w:p>
        </w:tc>
      </w:tr>
      <w:tr w:rsidR="00722672" w:rsidRPr="00722672" w14:paraId="25F19DDD" w14:textId="77777777" w:rsidTr="00442C49">
        <w:tc>
          <w:tcPr>
            <w:tcW w:w="1538" w:type="dxa"/>
          </w:tcPr>
          <w:p w14:paraId="55195418" w14:textId="77777777" w:rsidR="00F024BB" w:rsidRPr="0027597A" w:rsidRDefault="00F024BB" w:rsidP="00722672">
            <w:pPr>
              <w:spacing w:after="160" w:line="259" w:lineRule="auto"/>
              <w:jc w:val="center"/>
              <w:rPr>
                <w:rFonts w:asciiTheme="majorBidi" w:hAnsiTheme="majorBidi" w:cstheme="majorBidi"/>
                <w:sz w:val="32"/>
                <w:szCs w:val="32"/>
                <w:lang w:bidi="ar-EG"/>
              </w:rPr>
            </w:pPr>
            <w:r w:rsidRPr="0027597A">
              <w:rPr>
                <w:rFonts w:asciiTheme="majorBidi" w:hAnsiTheme="majorBidi" w:cstheme="majorBidi"/>
                <w:sz w:val="32"/>
                <w:szCs w:val="32"/>
                <w:lang w:bidi="ar-EG"/>
              </w:rPr>
              <w:t>Solar panels</w:t>
            </w:r>
          </w:p>
        </w:tc>
        <w:tc>
          <w:tcPr>
            <w:tcW w:w="2437" w:type="dxa"/>
          </w:tcPr>
          <w:p w14:paraId="47BC02FF" w14:textId="77777777" w:rsidR="00F024BB" w:rsidRPr="0027597A" w:rsidRDefault="00F024BB" w:rsidP="00515F5F">
            <w:pPr>
              <w:rPr>
                <w:rFonts w:asciiTheme="majorBidi" w:hAnsiTheme="majorBidi" w:cstheme="majorBidi"/>
                <w:sz w:val="26"/>
                <w:szCs w:val="28"/>
                <w:lang w:bidi="ar-EG"/>
              </w:rPr>
            </w:pPr>
            <w:r w:rsidRPr="0027597A">
              <w:rPr>
                <w:rFonts w:asciiTheme="majorBidi" w:hAnsiTheme="majorBidi" w:cstheme="majorBidi"/>
                <w:color w:val="040C28"/>
                <w:sz w:val="26"/>
                <w:szCs w:val="28"/>
              </w:rPr>
              <w:t>convert sunlight into electrical energy</w:t>
            </w:r>
            <w:r w:rsidRPr="0027597A">
              <w:rPr>
                <w:rFonts w:asciiTheme="majorBidi" w:hAnsiTheme="majorBidi" w:cstheme="majorBidi"/>
                <w:color w:val="1F1F1F"/>
                <w:sz w:val="26"/>
                <w:szCs w:val="28"/>
                <w:shd w:val="clear" w:color="auto" w:fill="FFFFFF"/>
              </w:rPr>
              <w:t> </w:t>
            </w:r>
          </w:p>
        </w:tc>
        <w:tc>
          <w:tcPr>
            <w:tcW w:w="1057" w:type="dxa"/>
          </w:tcPr>
          <w:p w14:paraId="12CBC828" w14:textId="4DB08438" w:rsidR="00F024BB" w:rsidRPr="0027597A" w:rsidRDefault="00F024BB" w:rsidP="00722672">
            <w:pPr>
              <w:jc w:val="center"/>
              <w:rPr>
                <w:rFonts w:asciiTheme="majorBidi" w:hAnsiTheme="majorBidi" w:cstheme="majorBidi"/>
                <w:sz w:val="28"/>
                <w:szCs w:val="32"/>
                <w:lang w:bidi="ar-EG"/>
              </w:rPr>
            </w:pPr>
            <w:r w:rsidRPr="0027597A">
              <w:rPr>
                <w:rFonts w:asciiTheme="majorBidi" w:hAnsiTheme="majorBidi" w:cstheme="majorBidi"/>
                <w:sz w:val="28"/>
                <w:szCs w:val="32"/>
                <w:lang w:bidi="ar-EG"/>
              </w:rPr>
              <w:t>150</w:t>
            </w:r>
          </w:p>
        </w:tc>
        <w:tc>
          <w:tcPr>
            <w:tcW w:w="2331" w:type="dxa"/>
          </w:tcPr>
          <w:p w14:paraId="2ECA6001" w14:textId="77777777" w:rsidR="00F024BB" w:rsidRPr="0027597A" w:rsidRDefault="00F024BB" w:rsidP="00515F5F">
            <w:pPr>
              <w:rPr>
                <w:rFonts w:asciiTheme="majorBidi" w:hAnsiTheme="majorBidi" w:cstheme="majorBidi"/>
                <w:sz w:val="22"/>
                <w:szCs w:val="22"/>
                <w:lang w:bidi="ar-EG"/>
              </w:rPr>
            </w:pPr>
            <w:r w:rsidRPr="0027597A">
              <w:rPr>
                <w:rFonts w:asciiTheme="majorBidi" w:hAnsiTheme="majorBidi" w:cstheme="majorBidi"/>
                <w:noProof/>
                <w:sz w:val="22"/>
                <w:szCs w:val="22"/>
              </w:rPr>
              <w:drawing>
                <wp:anchor distT="0" distB="0" distL="114300" distR="114300" simplePos="0" relativeHeight="251689984" behindDoc="0" locked="0" layoutInCell="1" allowOverlap="1" wp14:anchorId="0D2B8BA0" wp14:editId="552C48A5">
                  <wp:simplePos x="0" y="0"/>
                  <wp:positionH relativeFrom="column">
                    <wp:posOffset>342265</wp:posOffset>
                  </wp:positionH>
                  <wp:positionV relativeFrom="paragraph">
                    <wp:posOffset>-194945</wp:posOffset>
                  </wp:positionV>
                  <wp:extent cx="612140" cy="1029335"/>
                  <wp:effectExtent l="952" t="0" r="0" b="0"/>
                  <wp:wrapSquare wrapText="bothSides"/>
                  <wp:docPr id="4064225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8">
                            <a:extLst>
                              <a:ext uri="{28A0092B-C50C-407E-A947-70E740481C1C}">
                                <a14:useLocalDpi xmlns:a14="http://schemas.microsoft.com/office/drawing/2010/main" val="0"/>
                              </a:ext>
                            </a:extLst>
                          </a:blip>
                          <a:srcRect l="12393" t="9685" r="24454" b="822"/>
                          <a:stretch/>
                        </pic:blipFill>
                        <pic:spPr bwMode="auto">
                          <a:xfrm rot="5400000">
                            <a:off x="0" y="0"/>
                            <a:ext cx="612140" cy="1029335"/>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147" w:type="dxa"/>
          </w:tcPr>
          <w:p w14:paraId="24D1C60E" w14:textId="3BC2678C" w:rsidR="00F024BB" w:rsidRPr="0027597A" w:rsidRDefault="00F024BB" w:rsidP="00722672">
            <w:pPr>
              <w:jc w:val="center"/>
              <w:rPr>
                <w:rFonts w:asciiTheme="majorBidi" w:hAnsiTheme="majorBidi" w:cstheme="majorBidi"/>
                <w:noProof/>
                <w:sz w:val="28"/>
                <w:szCs w:val="28"/>
              </w:rPr>
            </w:pPr>
            <w:r w:rsidRPr="0027597A">
              <w:rPr>
                <w:rFonts w:asciiTheme="majorBidi" w:hAnsiTheme="majorBidi" w:cstheme="majorBidi"/>
                <w:noProof/>
                <w:sz w:val="28"/>
                <w:szCs w:val="28"/>
              </w:rPr>
              <w:t>1</w:t>
            </w:r>
          </w:p>
        </w:tc>
        <w:tc>
          <w:tcPr>
            <w:tcW w:w="1401" w:type="dxa"/>
          </w:tcPr>
          <w:p w14:paraId="1EA7C9B3" w14:textId="133EE2EB" w:rsidR="00F024BB" w:rsidRPr="0027597A" w:rsidRDefault="00F024BB" w:rsidP="00722672">
            <w:pPr>
              <w:jc w:val="center"/>
              <w:rPr>
                <w:rFonts w:asciiTheme="majorBidi" w:hAnsiTheme="majorBidi" w:cstheme="majorBidi"/>
                <w:noProof/>
                <w:sz w:val="28"/>
                <w:szCs w:val="28"/>
              </w:rPr>
            </w:pPr>
            <w:r w:rsidRPr="0027597A">
              <w:rPr>
                <w:rFonts w:asciiTheme="majorBidi" w:hAnsiTheme="majorBidi" w:cstheme="majorBidi"/>
                <w:noProof/>
                <w:sz w:val="28"/>
                <w:szCs w:val="28"/>
              </w:rPr>
              <w:t>150</w:t>
            </w:r>
          </w:p>
        </w:tc>
      </w:tr>
      <w:tr w:rsidR="00722672" w:rsidRPr="00722672" w14:paraId="404DEC26" w14:textId="77777777" w:rsidTr="00442C49">
        <w:tc>
          <w:tcPr>
            <w:tcW w:w="1538" w:type="dxa"/>
          </w:tcPr>
          <w:p w14:paraId="4141E5DA" w14:textId="77777777" w:rsidR="00F024BB" w:rsidRPr="0027597A" w:rsidRDefault="00F024BB" w:rsidP="00722672">
            <w:pPr>
              <w:spacing w:after="160" w:line="259" w:lineRule="auto"/>
              <w:jc w:val="center"/>
              <w:rPr>
                <w:rFonts w:asciiTheme="majorBidi" w:hAnsiTheme="majorBidi" w:cstheme="majorBidi"/>
                <w:sz w:val="32"/>
                <w:szCs w:val="32"/>
                <w:lang w:bidi="ar-EG"/>
              </w:rPr>
            </w:pPr>
            <w:r w:rsidRPr="0027597A">
              <w:rPr>
                <w:rFonts w:asciiTheme="majorBidi" w:hAnsiTheme="majorBidi" w:cstheme="majorBidi"/>
                <w:sz w:val="32"/>
                <w:szCs w:val="32"/>
                <w:lang w:bidi="ar-EG"/>
              </w:rPr>
              <w:t>Soil moisture sensor</w:t>
            </w:r>
          </w:p>
        </w:tc>
        <w:tc>
          <w:tcPr>
            <w:tcW w:w="2437" w:type="dxa"/>
          </w:tcPr>
          <w:p w14:paraId="181BA960" w14:textId="77777777" w:rsidR="00F024BB" w:rsidRPr="0027597A" w:rsidRDefault="00F024BB" w:rsidP="00515F5F">
            <w:pPr>
              <w:rPr>
                <w:rFonts w:asciiTheme="majorBidi" w:hAnsiTheme="majorBidi" w:cstheme="majorBidi"/>
                <w:sz w:val="26"/>
                <w:szCs w:val="28"/>
                <w:lang w:bidi="ar-EG"/>
              </w:rPr>
            </w:pPr>
            <w:r w:rsidRPr="0027597A">
              <w:rPr>
                <w:rFonts w:asciiTheme="majorBidi" w:hAnsiTheme="majorBidi" w:cstheme="majorBidi"/>
                <w:color w:val="040C28"/>
                <w:sz w:val="26"/>
                <w:szCs w:val="28"/>
              </w:rPr>
              <w:t>indicates whether the soil moisture level is within the limit</w:t>
            </w:r>
          </w:p>
        </w:tc>
        <w:tc>
          <w:tcPr>
            <w:tcW w:w="1057" w:type="dxa"/>
          </w:tcPr>
          <w:p w14:paraId="783D7ECB" w14:textId="07CD3E66" w:rsidR="00F024BB" w:rsidRPr="0027597A" w:rsidRDefault="00F024BB" w:rsidP="00722672">
            <w:pPr>
              <w:jc w:val="center"/>
              <w:rPr>
                <w:rFonts w:asciiTheme="majorBidi" w:hAnsiTheme="majorBidi" w:cstheme="majorBidi"/>
                <w:sz w:val="28"/>
                <w:szCs w:val="32"/>
                <w:lang w:bidi="ar-EG"/>
              </w:rPr>
            </w:pPr>
            <w:r w:rsidRPr="0027597A">
              <w:rPr>
                <w:rFonts w:asciiTheme="majorBidi" w:hAnsiTheme="majorBidi" w:cstheme="majorBidi"/>
                <w:sz w:val="28"/>
                <w:szCs w:val="32"/>
                <w:lang w:bidi="ar-EG"/>
              </w:rPr>
              <w:t>50</w:t>
            </w:r>
          </w:p>
        </w:tc>
        <w:tc>
          <w:tcPr>
            <w:tcW w:w="2331" w:type="dxa"/>
          </w:tcPr>
          <w:p w14:paraId="6A36376A" w14:textId="77777777" w:rsidR="00F024BB" w:rsidRPr="0027597A" w:rsidRDefault="00F024BB" w:rsidP="00515F5F">
            <w:pPr>
              <w:rPr>
                <w:rFonts w:asciiTheme="majorBidi" w:hAnsiTheme="majorBidi" w:cstheme="majorBidi"/>
                <w:sz w:val="22"/>
                <w:szCs w:val="22"/>
                <w:lang w:bidi="ar-EG"/>
              </w:rPr>
            </w:pPr>
            <w:r w:rsidRPr="0027597A">
              <w:rPr>
                <w:rFonts w:asciiTheme="majorBidi" w:hAnsiTheme="majorBidi" w:cstheme="majorBidi"/>
                <w:noProof/>
                <w:sz w:val="22"/>
                <w:szCs w:val="22"/>
              </w:rPr>
              <w:drawing>
                <wp:anchor distT="0" distB="0" distL="114300" distR="114300" simplePos="0" relativeHeight="251691008" behindDoc="0" locked="0" layoutInCell="1" allowOverlap="1" wp14:anchorId="1D66856D" wp14:editId="612C7743">
                  <wp:simplePos x="0" y="0"/>
                  <wp:positionH relativeFrom="column">
                    <wp:posOffset>312750</wp:posOffset>
                  </wp:positionH>
                  <wp:positionV relativeFrom="paragraph">
                    <wp:posOffset>84022</wp:posOffset>
                  </wp:positionV>
                  <wp:extent cx="688340" cy="688340"/>
                  <wp:effectExtent l="0" t="0" r="0" b="0"/>
                  <wp:wrapSquare wrapText="bothSides"/>
                  <wp:docPr id="585997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340" cy="6883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47" w:type="dxa"/>
          </w:tcPr>
          <w:p w14:paraId="3CF8DF82" w14:textId="2C0B27A6" w:rsidR="00F024BB" w:rsidRPr="0027597A" w:rsidRDefault="00F024BB" w:rsidP="00722672">
            <w:pPr>
              <w:jc w:val="center"/>
              <w:rPr>
                <w:rFonts w:asciiTheme="majorBidi" w:hAnsiTheme="majorBidi" w:cstheme="majorBidi"/>
                <w:noProof/>
                <w:sz w:val="28"/>
                <w:szCs w:val="28"/>
              </w:rPr>
            </w:pPr>
            <w:r w:rsidRPr="0027597A">
              <w:rPr>
                <w:rFonts w:asciiTheme="majorBidi" w:hAnsiTheme="majorBidi" w:cstheme="majorBidi"/>
                <w:noProof/>
                <w:sz w:val="28"/>
                <w:szCs w:val="28"/>
              </w:rPr>
              <w:t>1</w:t>
            </w:r>
          </w:p>
        </w:tc>
        <w:tc>
          <w:tcPr>
            <w:tcW w:w="1401" w:type="dxa"/>
          </w:tcPr>
          <w:p w14:paraId="32A35DB0" w14:textId="6E941C39" w:rsidR="00F024BB" w:rsidRPr="0027597A" w:rsidRDefault="00F024BB" w:rsidP="00722672">
            <w:pPr>
              <w:jc w:val="center"/>
              <w:rPr>
                <w:rFonts w:asciiTheme="majorBidi" w:hAnsiTheme="majorBidi" w:cstheme="majorBidi"/>
                <w:noProof/>
                <w:sz w:val="28"/>
                <w:szCs w:val="28"/>
              </w:rPr>
            </w:pPr>
            <w:r w:rsidRPr="0027597A">
              <w:rPr>
                <w:rFonts w:asciiTheme="majorBidi" w:hAnsiTheme="majorBidi" w:cstheme="majorBidi"/>
                <w:noProof/>
                <w:sz w:val="28"/>
                <w:szCs w:val="28"/>
              </w:rPr>
              <w:t>50</w:t>
            </w:r>
          </w:p>
        </w:tc>
      </w:tr>
    </w:tbl>
    <w:p w14:paraId="6AC903BE" w14:textId="3CA18B35" w:rsidR="00D0019D" w:rsidRDefault="00D0019D" w:rsidP="0065314E">
      <w:pPr>
        <w:tabs>
          <w:tab w:val="left" w:pos="3300"/>
        </w:tabs>
        <w:rPr>
          <w:sz w:val="44"/>
          <w:szCs w:val="44"/>
        </w:rPr>
      </w:pPr>
    </w:p>
    <w:p w14:paraId="798B407D" w14:textId="77777777" w:rsidR="00D0019D" w:rsidRDefault="00D0019D" w:rsidP="00D0019D">
      <w:pPr>
        <w:pStyle w:val="My"/>
        <w:jc w:val="right"/>
        <w:rPr>
          <w:rStyle w:val="sowc"/>
          <w:color w:val="333333"/>
          <w:lang w:val="en-US"/>
        </w:rPr>
      </w:pPr>
    </w:p>
    <w:p w14:paraId="1CC1E24A" w14:textId="77777777" w:rsidR="00442C49" w:rsidRPr="00F67D3A" w:rsidRDefault="00442C49" w:rsidP="00D0019D">
      <w:pPr>
        <w:pStyle w:val="My"/>
        <w:jc w:val="right"/>
        <w:rPr>
          <w:rStyle w:val="sowc"/>
          <w:color w:val="333333"/>
          <w:lang w:val="en-US"/>
        </w:rPr>
      </w:pPr>
    </w:p>
    <w:p w14:paraId="6E35EF2C" w14:textId="77777777" w:rsidR="00D0019D" w:rsidRDefault="00D0019D" w:rsidP="00D0019D"/>
    <w:p w14:paraId="526D5C78" w14:textId="77777777" w:rsidR="00442C49" w:rsidRDefault="00442C49" w:rsidP="00D0019D"/>
    <w:p w14:paraId="26255D40" w14:textId="77777777" w:rsidR="00D0019D" w:rsidRPr="00F67D3A" w:rsidRDefault="00D0019D" w:rsidP="00D0019D"/>
    <w:p w14:paraId="02773A3E" w14:textId="77777777" w:rsidR="00D0019D" w:rsidRPr="0000216C" w:rsidRDefault="00D0019D" w:rsidP="00D0019D">
      <w:pPr>
        <w:pStyle w:val="MyHeadtitle"/>
        <w:tabs>
          <w:tab w:val="left" w:pos="709"/>
          <w:tab w:val="left" w:pos="851"/>
        </w:tabs>
        <w:ind w:left="567"/>
        <w:rPr>
          <w:rFonts w:ascii="Futura LT Book" w:hAnsi="Futura LT Book" w:cs="Times New Roman"/>
          <w:bCs w:val="0"/>
          <w:color w:val="FFFFFF"/>
          <w:sz w:val="50"/>
          <w:szCs w:val="50"/>
        </w:rPr>
      </w:pPr>
      <w:bookmarkStart w:id="31" w:name="_Toc129698611"/>
      <w:bookmarkStart w:id="32" w:name="_Toc129698778"/>
      <w:bookmarkStart w:id="33" w:name="_Toc130306821"/>
      <w:r w:rsidRPr="0000216C">
        <w:rPr>
          <w:rFonts w:ascii="Futura LT Book" w:hAnsi="Futura LT Book" w:cs="Times New Roman"/>
          <w:bCs w:val="0"/>
          <w:color w:val="FFFFFF"/>
          <w:sz w:val="50"/>
          <w:szCs w:val="50"/>
        </w:rPr>
        <w:t>Proposed Work (Cont.)</w:t>
      </w:r>
      <w:bookmarkEnd w:id="31"/>
      <w:bookmarkEnd w:id="32"/>
      <w:bookmarkEnd w:id="33"/>
    </w:p>
    <w:p w14:paraId="330215C5" w14:textId="77777777" w:rsidR="00D0019D" w:rsidRPr="00F67D3A" w:rsidRDefault="00D0019D" w:rsidP="00D0019D"/>
    <w:p w14:paraId="7209F7B7" w14:textId="77777777" w:rsidR="00D0019D" w:rsidRPr="00F67D3A" w:rsidRDefault="00D0019D" w:rsidP="00D0019D"/>
    <w:p w14:paraId="79B35085" w14:textId="6F250350" w:rsidR="00D0019D" w:rsidRDefault="00D0019D" w:rsidP="0065314E">
      <w:pPr>
        <w:tabs>
          <w:tab w:val="left" w:pos="3300"/>
        </w:tabs>
      </w:pPr>
    </w:p>
    <w:p w14:paraId="79FCFDC8" w14:textId="79A0ED3F" w:rsidR="00D0019D" w:rsidRDefault="00D0019D" w:rsidP="0065314E">
      <w:pPr>
        <w:tabs>
          <w:tab w:val="left" w:pos="3300"/>
        </w:tabs>
      </w:pPr>
    </w:p>
    <w:p w14:paraId="33E3F0E8" w14:textId="77777777" w:rsidR="00614430" w:rsidRDefault="00614430" w:rsidP="0065314E">
      <w:pPr>
        <w:tabs>
          <w:tab w:val="left" w:pos="3300"/>
        </w:tabs>
      </w:pPr>
    </w:p>
    <w:p w14:paraId="228EF1B9" w14:textId="77777777" w:rsidR="00614430" w:rsidRDefault="00614430" w:rsidP="0065314E">
      <w:pPr>
        <w:tabs>
          <w:tab w:val="left" w:pos="3300"/>
        </w:tabs>
      </w:pPr>
    </w:p>
    <w:p w14:paraId="2DBA7303" w14:textId="473C3612" w:rsidR="00D0019D" w:rsidRDefault="00D0019D" w:rsidP="0065314E">
      <w:pPr>
        <w:tabs>
          <w:tab w:val="left" w:pos="3300"/>
        </w:tabs>
      </w:pPr>
    </w:p>
    <w:tbl>
      <w:tblPr>
        <w:tblStyle w:val="TableGrid"/>
        <w:tblW w:w="0" w:type="auto"/>
        <w:tblLayout w:type="fixed"/>
        <w:tblLook w:val="04A0" w:firstRow="1" w:lastRow="0" w:firstColumn="1" w:lastColumn="0" w:noHBand="0" w:noVBand="1"/>
      </w:tblPr>
      <w:tblGrid>
        <w:gridCol w:w="1885"/>
        <w:gridCol w:w="2880"/>
        <w:gridCol w:w="990"/>
        <w:gridCol w:w="2079"/>
        <w:gridCol w:w="746"/>
        <w:gridCol w:w="1331"/>
      </w:tblGrid>
      <w:tr w:rsidR="007F0C47" w14:paraId="65339920" w14:textId="77777777" w:rsidTr="0027597A">
        <w:tc>
          <w:tcPr>
            <w:tcW w:w="1885" w:type="dxa"/>
          </w:tcPr>
          <w:p w14:paraId="1FFED462" w14:textId="77777777" w:rsidR="007F0C47" w:rsidRPr="0027597A" w:rsidRDefault="007F0C47" w:rsidP="00515F5F">
            <w:pPr>
              <w:spacing w:after="160" w:line="259" w:lineRule="auto"/>
              <w:rPr>
                <w:rFonts w:asciiTheme="majorBidi" w:hAnsiTheme="majorBidi" w:cstheme="majorBidi"/>
                <w:sz w:val="32"/>
                <w:szCs w:val="32"/>
                <w:lang w:bidi="ar-EG"/>
              </w:rPr>
            </w:pPr>
            <w:r w:rsidRPr="0027597A">
              <w:rPr>
                <w:rFonts w:asciiTheme="majorBidi" w:hAnsiTheme="majorBidi" w:cstheme="majorBidi"/>
                <w:sz w:val="32"/>
                <w:szCs w:val="32"/>
                <w:lang w:bidi="ar-EG"/>
              </w:rPr>
              <w:t>Servo motors</w:t>
            </w:r>
          </w:p>
        </w:tc>
        <w:tc>
          <w:tcPr>
            <w:tcW w:w="2880" w:type="dxa"/>
          </w:tcPr>
          <w:p w14:paraId="0E2671B8" w14:textId="77777777" w:rsidR="007F0C47" w:rsidRPr="0027597A" w:rsidRDefault="007F0C47" w:rsidP="00515F5F">
            <w:pPr>
              <w:rPr>
                <w:rFonts w:asciiTheme="majorBidi" w:hAnsiTheme="majorBidi" w:cstheme="majorBidi"/>
                <w:sz w:val="28"/>
                <w:szCs w:val="28"/>
                <w:lang w:bidi="ar-EG"/>
              </w:rPr>
            </w:pPr>
            <w:r w:rsidRPr="0027597A">
              <w:rPr>
                <w:rFonts w:asciiTheme="majorBidi" w:hAnsiTheme="majorBidi" w:cstheme="majorBidi"/>
                <w:color w:val="040C28"/>
                <w:sz w:val="28"/>
                <w:szCs w:val="28"/>
              </w:rPr>
              <w:t>turn to a specified position</w:t>
            </w:r>
          </w:p>
        </w:tc>
        <w:tc>
          <w:tcPr>
            <w:tcW w:w="990" w:type="dxa"/>
          </w:tcPr>
          <w:p w14:paraId="73E56992" w14:textId="01BAC30E" w:rsidR="007F0C47" w:rsidRPr="0027597A" w:rsidRDefault="007F0C47" w:rsidP="0027597A">
            <w:pPr>
              <w:jc w:val="center"/>
              <w:rPr>
                <w:rFonts w:asciiTheme="majorBidi" w:hAnsiTheme="majorBidi" w:cstheme="majorBidi"/>
                <w:sz w:val="28"/>
                <w:szCs w:val="28"/>
                <w:lang w:bidi="ar-EG"/>
              </w:rPr>
            </w:pPr>
            <w:r w:rsidRPr="0027597A">
              <w:rPr>
                <w:rFonts w:asciiTheme="majorBidi" w:hAnsiTheme="majorBidi" w:cstheme="majorBidi"/>
                <w:sz w:val="28"/>
                <w:szCs w:val="28"/>
                <w:lang w:bidi="ar-EG"/>
              </w:rPr>
              <w:t>85</w:t>
            </w:r>
          </w:p>
        </w:tc>
        <w:tc>
          <w:tcPr>
            <w:tcW w:w="2079" w:type="dxa"/>
          </w:tcPr>
          <w:p w14:paraId="430FFC0D" w14:textId="77777777" w:rsidR="007F0C47" w:rsidRPr="0027597A" w:rsidRDefault="007F0C47" w:rsidP="0027597A">
            <w:pPr>
              <w:jc w:val="center"/>
              <w:rPr>
                <w:rFonts w:asciiTheme="majorBidi" w:hAnsiTheme="majorBidi" w:cstheme="majorBidi"/>
                <w:sz w:val="28"/>
                <w:szCs w:val="28"/>
                <w:lang w:bidi="ar-EG"/>
              </w:rPr>
            </w:pPr>
            <w:r w:rsidRPr="0027597A">
              <w:rPr>
                <w:rFonts w:asciiTheme="majorBidi" w:hAnsiTheme="majorBidi" w:cstheme="majorBidi"/>
                <w:noProof/>
                <w:sz w:val="28"/>
                <w:szCs w:val="28"/>
              </w:rPr>
              <w:drawing>
                <wp:inline distT="0" distB="0" distL="0" distR="0" wp14:anchorId="535036A2" wp14:editId="474CBED7">
                  <wp:extent cx="954405" cy="954405"/>
                  <wp:effectExtent l="0" t="0" r="0" b="0"/>
                  <wp:docPr id="11184244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tc>
        <w:tc>
          <w:tcPr>
            <w:tcW w:w="746" w:type="dxa"/>
          </w:tcPr>
          <w:p w14:paraId="57455BDC" w14:textId="0F900D41" w:rsidR="007F0C47" w:rsidRPr="0027597A" w:rsidRDefault="007F0C47" w:rsidP="0027597A">
            <w:pPr>
              <w:jc w:val="center"/>
              <w:rPr>
                <w:rFonts w:asciiTheme="majorBidi" w:hAnsiTheme="majorBidi" w:cstheme="majorBidi"/>
                <w:noProof/>
                <w:sz w:val="28"/>
                <w:szCs w:val="28"/>
              </w:rPr>
            </w:pPr>
            <w:r w:rsidRPr="0027597A">
              <w:rPr>
                <w:rFonts w:asciiTheme="majorBidi" w:hAnsiTheme="majorBidi" w:cstheme="majorBidi"/>
                <w:noProof/>
                <w:sz w:val="28"/>
                <w:szCs w:val="28"/>
              </w:rPr>
              <w:t>3</w:t>
            </w:r>
          </w:p>
        </w:tc>
        <w:tc>
          <w:tcPr>
            <w:tcW w:w="1331" w:type="dxa"/>
          </w:tcPr>
          <w:p w14:paraId="1AE1D84C" w14:textId="7653D287" w:rsidR="007F0C47" w:rsidRPr="0027597A" w:rsidRDefault="007F0C47" w:rsidP="0027597A">
            <w:pPr>
              <w:jc w:val="center"/>
              <w:rPr>
                <w:rFonts w:asciiTheme="majorBidi" w:hAnsiTheme="majorBidi" w:cstheme="majorBidi"/>
                <w:noProof/>
                <w:sz w:val="28"/>
                <w:szCs w:val="28"/>
              </w:rPr>
            </w:pPr>
            <w:r w:rsidRPr="0027597A">
              <w:rPr>
                <w:rFonts w:asciiTheme="majorBidi" w:hAnsiTheme="majorBidi" w:cstheme="majorBidi"/>
                <w:noProof/>
                <w:sz w:val="28"/>
                <w:szCs w:val="28"/>
              </w:rPr>
              <w:t>225</w:t>
            </w:r>
          </w:p>
        </w:tc>
      </w:tr>
      <w:tr w:rsidR="007F0C47" w14:paraId="6B8737E7" w14:textId="77777777" w:rsidTr="0027597A">
        <w:tc>
          <w:tcPr>
            <w:tcW w:w="1885" w:type="dxa"/>
          </w:tcPr>
          <w:p w14:paraId="07863F57" w14:textId="77777777" w:rsidR="007F0C47" w:rsidRPr="0027597A" w:rsidRDefault="007F0C47" w:rsidP="00515F5F">
            <w:pPr>
              <w:spacing w:after="160" w:line="259" w:lineRule="auto"/>
              <w:rPr>
                <w:rFonts w:asciiTheme="majorBidi" w:hAnsiTheme="majorBidi" w:cstheme="majorBidi"/>
                <w:sz w:val="32"/>
                <w:szCs w:val="32"/>
                <w:lang w:bidi="ar-EG"/>
              </w:rPr>
            </w:pPr>
            <w:r w:rsidRPr="0027597A">
              <w:rPr>
                <w:rFonts w:asciiTheme="majorBidi" w:hAnsiTheme="majorBidi" w:cstheme="majorBidi"/>
                <w:sz w:val="32"/>
                <w:szCs w:val="32"/>
                <w:lang w:bidi="ar-EG"/>
              </w:rPr>
              <w:t>Esp32cam</w:t>
            </w:r>
          </w:p>
        </w:tc>
        <w:tc>
          <w:tcPr>
            <w:tcW w:w="2880" w:type="dxa"/>
          </w:tcPr>
          <w:p w14:paraId="4438907F" w14:textId="77777777" w:rsidR="007F0C47" w:rsidRPr="0027597A" w:rsidRDefault="007F0C47" w:rsidP="00515F5F">
            <w:pPr>
              <w:rPr>
                <w:rFonts w:asciiTheme="majorBidi" w:hAnsiTheme="majorBidi" w:cstheme="majorBidi"/>
                <w:sz w:val="28"/>
                <w:szCs w:val="28"/>
                <w:lang w:bidi="ar-EG"/>
              </w:rPr>
            </w:pPr>
            <w:r w:rsidRPr="0027597A">
              <w:rPr>
                <w:rFonts w:asciiTheme="majorBidi" w:hAnsiTheme="majorBidi" w:cstheme="majorBidi"/>
                <w:color w:val="040C28"/>
                <w:sz w:val="28"/>
                <w:szCs w:val="28"/>
              </w:rPr>
              <w:t>wireless video monitoring,Wi-Fi image upload, QR identification</w:t>
            </w:r>
          </w:p>
        </w:tc>
        <w:tc>
          <w:tcPr>
            <w:tcW w:w="990" w:type="dxa"/>
          </w:tcPr>
          <w:p w14:paraId="490C3233" w14:textId="74D9AE0C" w:rsidR="007F0C47" w:rsidRPr="0027597A" w:rsidRDefault="007F0C47" w:rsidP="0027597A">
            <w:pPr>
              <w:jc w:val="center"/>
              <w:rPr>
                <w:rFonts w:asciiTheme="majorBidi" w:hAnsiTheme="majorBidi" w:cstheme="majorBidi"/>
                <w:sz w:val="28"/>
                <w:szCs w:val="28"/>
                <w:lang w:bidi="ar-EG"/>
              </w:rPr>
            </w:pPr>
            <w:r w:rsidRPr="0027597A">
              <w:rPr>
                <w:rFonts w:asciiTheme="majorBidi" w:hAnsiTheme="majorBidi" w:cstheme="majorBidi"/>
                <w:sz w:val="28"/>
                <w:szCs w:val="28"/>
                <w:lang w:bidi="ar-EG"/>
              </w:rPr>
              <w:t>400</w:t>
            </w:r>
          </w:p>
        </w:tc>
        <w:tc>
          <w:tcPr>
            <w:tcW w:w="2079" w:type="dxa"/>
          </w:tcPr>
          <w:p w14:paraId="73EEB51A" w14:textId="77777777" w:rsidR="007F0C47" w:rsidRPr="0027597A" w:rsidRDefault="007F0C47" w:rsidP="0027597A">
            <w:pPr>
              <w:jc w:val="center"/>
              <w:rPr>
                <w:rFonts w:asciiTheme="majorBidi" w:hAnsiTheme="majorBidi" w:cstheme="majorBidi"/>
                <w:sz w:val="28"/>
                <w:szCs w:val="28"/>
                <w:lang w:bidi="ar-EG"/>
              </w:rPr>
            </w:pPr>
            <w:r w:rsidRPr="0027597A">
              <w:rPr>
                <w:rFonts w:asciiTheme="majorBidi" w:hAnsiTheme="majorBidi" w:cstheme="majorBidi"/>
                <w:noProof/>
                <w:sz w:val="28"/>
                <w:szCs w:val="28"/>
              </w:rPr>
              <w:drawing>
                <wp:inline distT="0" distB="0" distL="0" distR="0" wp14:anchorId="66421DB6" wp14:editId="117AC6A2">
                  <wp:extent cx="954405" cy="954405"/>
                  <wp:effectExtent l="0" t="0" r="0" b="0"/>
                  <wp:docPr id="4558934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tc>
        <w:tc>
          <w:tcPr>
            <w:tcW w:w="746" w:type="dxa"/>
          </w:tcPr>
          <w:p w14:paraId="27A699D6" w14:textId="24593136" w:rsidR="007F0C47" w:rsidRPr="0027597A" w:rsidRDefault="007F0C47" w:rsidP="0027597A">
            <w:pPr>
              <w:jc w:val="center"/>
              <w:rPr>
                <w:rFonts w:asciiTheme="majorBidi" w:hAnsiTheme="majorBidi" w:cstheme="majorBidi"/>
                <w:noProof/>
                <w:sz w:val="28"/>
                <w:szCs w:val="28"/>
              </w:rPr>
            </w:pPr>
            <w:r w:rsidRPr="0027597A">
              <w:rPr>
                <w:rFonts w:asciiTheme="majorBidi" w:hAnsiTheme="majorBidi" w:cstheme="majorBidi"/>
                <w:noProof/>
                <w:sz w:val="28"/>
                <w:szCs w:val="28"/>
              </w:rPr>
              <w:t>1</w:t>
            </w:r>
          </w:p>
        </w:tc>
        <w:tc>
          <w:tcPr>
            <w:tcW w:w="1331" w:type="dxa"/>
          </w:tcPr>
          <w:p w14:paraId="3D687617" w14:textId="08C07BCF" w:rsidR="007F0C47" w:rsidRPr="0027597A" w:rsidRDefault="007F0C47" w:rsidP="0027597A">
            <w:pPr>
              <w:jc w:val="center"/>
              <w:rPr>
                <w:rFonts w:asciiTheme="majorBidi" w:hAnsiTheme="majorBidi" w:cstheme="majorBidi"/>
                <w:noProof/>
                <w:sz w:val="28"/>
                <w:szCs w:val="28"/>
              </w:rPr>
            </w:pPr>
            <w:r w:rsidRPr="0027597A">
              <w:rPr>
                <w:rFonts w:asciiTheme="majorBidi" w:hAnsiTheme="majorBidi" w:cstheme="majorBidi"/>
                <w:noProof/>
                <w:sz w:val="28"/>
                <w:szCs w:val="28"/>
              </w:rPr>
              <w:t>400</w:t>
            </w:r>
          </w:p>
        </w:tc>
      </w:tr>
      <w:tr w:rsidR="007F0C47" w14:paraId="6DA6F157" w14:textId="77777777" w:rsidTr="0027597A">
        <w:tc>
          <w:tcPr>
            <w:tcW w:w="1885" w:type="dxa"/>
          </w:tcPr>
          <w:p w14:paraId="3D789A2B" w14:textId="77777777" w:rsidR="007F0C47" w:rsidRPr="0027597A" w:rsidRDefault="007F0C47" w:rsidP="00515F5F">
            <w:pPr>
              <w:spacing w:after="160" w:line="259" w:lineRule="auto"/>
              <w:rPr>
                <w:rFonts w:asciiTheme="majorBidi" w:hAnsiTheme="majorBidi" w:cstheme="majorBidi"/>
                <w:sz w:val="32"/>
                <w:szCs w:val="32"/>
                <w:lang w:bidi="ar-EG"/>
              </w:rPr>
            </w:pPr>
            <w:r w:rsidRPr="0027597A">
              <w:rPr>
                <w:rFonts w:asciiTheme="majorBidi" w:hAnsiTheme="majorBidi" w:cstheme="majorBidi"/>
                <w:sz w:val="32"/>
                <w:szCs w:val="32"/>
                <w:lang w:bidi="ar-EG"/>
              </w:rPr>
              <w:t>MQ gas sensor</w:t>
            </w:r>
          </w:p>
        </w:tc>
        <w:tc>
          <w:tcPr>
            <w:tcW w:w="2880" w:type="dxa"/>
          </w:tcPr>
          <w:p w14:paraId="56BF4A32" w14:textId="77777777" w:rsidR="007F0C47" w:rsidRPr="0027597A" w:rsidRDefault="007F0C47" w:rsidP="00515F5F">
            <w:pPr>
              <w:rPr>
                <w:rFonts w:asciiTheme="majorBidi" w:hAnsiTheme="majorBidi" w:cstheme="majorBidi"/>
                <w:sz w:val="28"/>
                <w:szCs w:val="28"/>
                <w:lang w:bidi="ar-EG"/>
              </w:rPr>
            </w:pPr>
            <w:r w:rsidRPr="0027597A">
              <w:rPr>
                <w:rFonts w:asciiTheme="majorBidi" w:hAnsiTheme="majorBidi" w:cstheme="majorBidi"/>
                <w:color w:val="040C28"/>
                <w:sz w:val="28"/>
                <w:szCs w:val="28"/>
              </w:rPr>
              <w:t>to detect a wide variety of gases like alcohol, smoke, methane, LPG, hydrogen, NH3, Benzene, Propane etc</w:t>
            </w:r>
            <w:r w:rsidRPr="0027597A">
              <w:rPr>
                <w:rFonts w:asciiTheme="majorBidi" w:hAnsiTheme="majorBidi" w:cstheme="majorBidi"/>
                <w:color w:val="1F1F1F"/>
                <w:sz w:val="28"/>
                <w:szCs w:val="28"/>
                <w:shd w:val="clear" w:color="auto" w:fill="FFFFFF"/>
              </w:rPr>
              <w:t>.</w:t>
            </w:r>
          </w:p>
        </w:tc>
        <w:tc>
          <w:tcPr>
            <w:tcW w:w="990" w:type="dxa"/>
          </w:tcPr>
          <w:p w14:paraId="038E538F" w14:textId="5DF70AE1" w:rsidR="007F0C47" w:rsidRPr="0027597A" w:rsidRDefault="007F0C47" w:rsidP="0027597A">
            <w:pPr>
              <w:jc w:val="center"/>
              <w:rPr>
                <w:rFonts w:asciiTheme="majorBidi" w:hAnsiTheme="majorBidi" w:cstheme="majorBidi"/>
                <w:sz w:val="28"/>
                <w:szCs w:val="28"/>
                <w:lang w:bidi="ar-EG"/>
              </w:rPr>
            </w:pPr>
            <w:r w:rsidRPr="0027597A">
              <w:rPr>
                <w:rFonts w:asciiTheme="majorBidi" w:hAnsiTheme="majorBidi" w:cstheme="majorBidi"/>
                <w:sz w:val="28"/>
                <w:szCs w:val="28"/>
                <w:lang w:bidi="ar-EG"/>
              </w:rPr>
              <w:t>50</w:t>
            </w:r>
          </w:p>
        </w:tc>
        <w:tc>
          <w:tcPr>
            <w:tcW w:w="2079" w:type="dxa"/>
          </w:tcPr>
          <w:p w14:paraId="06283DF0" w14:textId="77777777" w:rsidR="007F0C47" w:rsidRPr="0027597A" w:rsidRDefault="007F0C47" w:rsidP="0027597A">
            <w:pPr>
              <w:jc w:val="center"/>
              <w:rPr>
                <w:rFonts w:asciiTheme="majorBidi" w:hAnsiTheme="majorBidi" w:cstheme="majorBidi"/>
                <w:sz w:val="28"/>
                <w:szCs w:val="28"/>
                <w:lang w:bidi="ar-EG"/>
              </w:rPr>
            </w:pPr>
            <w:r w:rsidRPr="0027597A">
              <w:rPr>
                <w:rFonts w:asciiTheme="majorBidi" w:hAnsiTheme="majorBidi" w:cstheme="majorBidi"/>
                <w:noProof/>
                <w:sz w:val="28"/>
                <w:szCs w:val="28"/>
              </w:rPr>
              <w:drawing>
                <wp:anchor distT="0" distB="0" distL="114300" distR="114300" simplePos="0" relativeHeight="251692032" behindDoc="0" locked="0" layoutInCell="1" allowOverlap="1" wp14:anchorId="2E22DD77" wp14:editId="5F16FE73">
                  <wp:simplePos x="0" y="0"/>
                  <wp:positionH relativeFrom="column">
                    <wp:posOffset>319512</wp:posOffset>
                  </wp:positionH>
                  <wp:positionV relativeFrom="paragraph">
                    <wp:posOffset>373586</wp:posOffset>
                  </wp:positionV>
                  <wp:extent cx="640715" cy="640715"/>
                  <wp:effectExtent l="0" t="0" r="6985" b="6985"/>
                  <wp:wrapSquare wrapText="bothSides"/>
                  <wp:docPr id="9276696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715" cy="6407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46" w:type="dxa"/>
          </w:tcPr>
          <w:p w14:paraId="50DCE160" w14:textId="0CC199BF" w:rsidR="007F0C47" w:rsidRPr="0027597A" w:rsidRDefault="007F0C47" w:rsidP="0027597A">
            <w:pPr>
              <w:jc w:val="center"/>
              <w:rPr>
                <w:rFonts w:asciiTheme="majorBidi" w:hAnsiTheme="majorBidi" w:cstheme="majorBidi"/>
                <w:noProof/>
                <w:sz w:val="28"/>
                <w:szCs w:val="28"/>
              </w:rPr>
            </w:pPr>
            <w:r w:rsidRPr="0027597A">
              <w:rPr>
                <w:rFonts w:asciiTheme="majorBidi" w:hAnsiTheme="majorBidi" w:cstheme="majorBidi"/>
                <w:noProof/>
                <w:sz w:val="28"/>
                <w:szCs w:val="28"/>
              </w:rPr>
              <w:t>1</w:t>
            </w:r>
          </w:p>
        </w:tc>
        <w:tc>
          <w:tcPr>
            <w:tcW w:w="1331" w:type="dxa"/>
          </w:tcPr>
          <w:p w14:paraId="44BEFAC3" w14:textId="5B5A63ED" w:rsidR="007F0C47" w:rsidRPr="0027597A" w:rsidRDefault="007F0C47" w:rsidP="0027597A">
            <w:pPr>
              <w:jc w:val="center"/>
              <w:rPr>
                <w:rFonts w:asciiTheme="majorBidi" w:hAnsiTheme="majorBidi" w:cstheme="majorBidi"/>
                <w:noProof/>
                <w:sz w:val="28"/>
                <w:szCs w:val="28"/>
              </w:rPr>
            </w:pPr>
            <w:r w:rsidRPr="0027597A">
              <w:rPr>
                <w:rFonts w:asciiTheme="majorBidi" w:hAnsiTheme="majorBidi" w:cstheme="majorBidi"/>
                <w:noProof/>
                <w:sz w:val="28"/>
                <w:szCs w:val="28"/>
              </w:rPr>
              <w:t>50</w:t>
            </w:r>
          </w:p>
        </w:tc>
      </w:tr>
      <w:tr w:rsidR="007F0C47" w14:paraId="6A8AACFE" w14:textId="77777777" w:rsidTr="0027597A">
        <w:tc>
          <w:tcPr>
            <w:tcW w:w="1885" w:type="dxa"/>
          </w:tcPr>
          <w:p w14:paraId="38858307" w14:textId="77777777" w:rsidR="007F0C47" w:rsidRPr="0027597A" w:rsidRDefault="007F0C47" w:rsidP="00515F5F">
            <w:pPr>
              <w:spacing w:after="160" w:line="259" w:lineRule="auto"/>
              <w:rPr>
                <w:rFonts w:asciiTheme="majorBidi" w:hAnsiTheme="majorBidi" w:cstheme="majorBidi"/>
                <w:sz w:val="32"/>
                <w:szCs w:val="32"/>
                <w:lang w:bidi="ar-EG"/>
              </w:rPr>
            </w:pPr>
            <w:r w:rsidRPr="0027597A">
              <w:rPr>
                <w:rFonts w:asciiTheme="majorBidi" w:hAnsiTheme="majorBidi" w:cstheme="majorBidi"/>
                <w:sz w:val="32"/>
                <w:szCs w:val="32"/>
                <w:lang w:bidi="ar-EG"/>
              </w:rPr>
              <w:t>Water rate sensor</w:t>
            </w:r>
          </w:p>
        </w:tc>
        <w:tc>
          <w:tcPr>
            <w:tcW w:w="2880" w:type="dxa"/>
          </w:tcPr>
          <w:p w14:paraId="75007716" w14:textId="77777777" w:rsidR="007F0C47" w:rsidRPr="0027597A" w:rsidRDefault="007F0C47" w:rsidP="00515F5F">
            <w:pPr>
              <w:rPr>
                <w:rFonts w:asciiTheme="majorBidi" w:hAnsiTheme="majorBidi" w:cstheme="majorBidi"/>
                <w:sz w:val="28"/>
                <w:szCs w:val="28"/>
                <w:lang w:bidi="ar-EG"/>
              </w:rPr>
            </w:pPr>
            <w:r w:rsidRPr="0027597A">
              <w:rPr>
                <w:rFonts w:asciiTheme="majorBidi" w:hAnsiTheme="majorBidi" w:cstheme="majorBidi"/>
                <w:color w:val="040C28"/>
                <w:sz w:val="28"/>
                <w:szCs w:val="28"/>
              </w:rPr>
              <w:t>display the volume of water that has passed through the valve</w:t>
            </w:r>
          </w:p>
        </w:tc>
        <w:tc>
          <w:tcPr>
            <w:tcW w:w="990" w:type="dxa"/>
          </w:tcPr>
          <w:p w14:paraId="2DE57523" w14:textId="696948B4" w:rsidR="007F0C47" w:rsidRPr="0027597A" w:rsidRDefault="007F0C47" w:rsidP="0027597A">
            <w:pPr>
              <w:jc w:val="center"/>
              <w:rPr>
                <w:rFonts w:asciiTheme="majorBidi" w:hAnsiTheme="majorBidi" w:cstheme="majorBidi"/>
                <w:sz w:val="28"/>
                <w:szCs w:val="28"/>
                <w:lang w:bidi="ar-EG"/>
              </w:rPr>
            </w:pPr>
            <w:r w:rsidRPr="0027597A">
              <w:rPr>
                <w:rFonts w:asciiTheme="majorBidi" w:hAnsiTheme="majorBidi" w:cstheme="majorBidi"/>
                <w:sz w:val="28"/>
                <w:szCs w:val="28"/>
                <w:lang w:bidi="ar-EG"/>
              </w:rPr>
              <w:t>40</w:t>
            </w:r>
          </w:p>
        </w:tc>
        <w:tc>
          <w:tcPr>
            <w:tcW w:w="2079" w:type="dxa"/>
          </w:tcPr>
          <w:p w14:paraId="56CB9A27" w14:textId="6FB6FFA2" w:rsidR="007F0C47" w:rsidRPr="0027597A" w:rsidRDefault="007F0C47" w:rsidP="0027597A">
            <w:pPr>
              <w:jc w:val="center"/>
              <w:rPr>
                <w:rFonts w:asciiTheme="majorBidi" w:hAnsiTheme="majorBidi" w:cstheme="majorBidi"/>
                <w:sz w:val="28"/>
                <w:szCs w:val="28"/>
                <w:lang w:bidi="ar-EG"/>
              </w:rPr>
            </w:pPr>
            <w:r w:rsidRPr="0027597A">
              <w:rPr>
                <w:rFonts w:asciiTheme="majorBidi" w:hAnsiTheme="majorBidi" w:cstheme="majorBidi"/>
                <w:noProof/>
                <w:sz w:val="28"/>
                <w:szCs w:val="28"/>
              </w:rPr>
              <w:drawing>
                <wp:anchor distT="0" distB="0" distL="114300" distR="114300" simplePos="0" relativeHeight="251693056" behindDoc="1" locked="0" layoutInCell="1" allowOverlap="1" wp14:anchorId="598D00AE" wp14:editId="2C148A2E">
                  <wp:simplePos x="0" y="0"/>
                  <wp:positionH relativeFrom="column">
                    <wp:posOffset>53975</wp:posOffset>
                  </wp:positionH>
                  <wp:positionV relativeFrom="paragraph">
                    <wp:posOffset>68580</wp:posOffset>
                  </wp:positionV>
                  <wp:extent cx="1092200" cy="925830"/>
                  <wp:effectExtent l="0" t="0" r="0" b="7620"/>
                  <wp:wrapSquare wrapText="bothSides"/>
                  <wp:docPr id="2981364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3">
                            <a:extLst>
                              <a:ext uri="{28A0092B-C50C-407E-A947-70E740481C1C}">
                                <a14:useLocalDpi xmlns:a14="http://schemas.microsoft.com/office/drawing/2010/main" val="0"/>
                              </a:ext>
                            </a:extLst>
                          </a:blip>
                          <a:srcRect t="6525" b="8625"/>
                          <a:stretch/>
                        </pic:blipFill>
                        <pic:spPr bwMode="auto">
                          <a:xfrm>
                            <a:off x="0" y="0"/>
                            <a:ext cx="1092200" cy="925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746" w:type="dxa"/>
          </w:tcPr>
          <w:p w14:paraId="5BE5AD39" w14:textId="7A33DF8B" w:rsidR="007F0C47" w:rsidRPr="0027597A" w:rsidRDefault="007F0C47" w:rsidP="0027597A">
            <w:pPr>
              <w:jc w:val="center"/>
              <w:rPr>
                <w:rFonts w:asciiTheme="majorBidi" w:hAnsiTheme="majorBidi" w:cstheme="majorBidi"/>
                <w:noProof/>
                <w:sz w:val="28"/>
                <w:szCs w:val="28"/>
              </w:rPr>
            </w:pPr>
            <w:r w:rsidRPr="0027597A">
              <w:rPr>
                <w:rFonts w:asciiTheme="majorBidi" w:hAnsiTheme="majorBidi" w:cstheme="majorBidi"/>
                <w:noProof/>
                <w:sz w:val="28"/>
                <w:szCs w:val="28"/>
              </w:rPr>
              <w:t>1</w:t>
            </w:r>
          </w:p>
        </w:tc>
        <w:tc>
          <w:tcPr>
            <w:tcW w:w="1331" w:type="dxa"/>
          </w:tcPr>
          <w:p w14:paraId="1533427F" w14:textId="35B86FFD" w:rsidR="007F0C47" w:rsidRPr="0027597A" w:rsidRDefault="007F0C47" w:rsidP="0027597A">
            <w:pPr>
              <w:jc w:val="center"/>
              <w:rPr>
                <w:rFonts w:asciiTheme="majorBidi" w:hAnsiTheme="majorBidi" w:cstheme="majorBidi"/>
                <w:noProof/>
                <w:sz w:val="28"/>
                <w:szCs w:val="28"/>
              </w:rPr>
            </w:pPr>
            <w:r w:rsidRPr="0027597A">
              <w:rPr>
                <w:rFonts w:asciiTheme="majorBidi" w:hAnsiTheme="majorBidi" w:cstheme="majorBidi"/>
                <w:noProof/>
                <w:sz w:val="28"/>
                <w:szCs w:val="28"/>
              </w:rPr>
              <w:t>40</w:t>
            </w:r>
          </w:p>
        </w:tc>
      </w:tr>
      <w:tr w:rsidR="007F0C47" w14:paraId="241E2855" w14:textId="77777777" w:rsidTr="0027597A">
        <w:tc>
          <w:tcPr>
            <w:tcW w:w="1885" w:type="dxa"/>
          </w:tcPr>
          <w:p w14:paraId="651B8894" w14:textId="77777777" w:rsidR="007F0C47" w:rsidRPr="0027597A" w:rsidRDefault="007F0C47" w:rsidP="00515F5F">
            <w:pPr>
              <w:spacing w:after="160" w:line="259" w:lineRule="auto"/>
              <w:rPr>
                <w:rFonts w:asciiTheme="majorBidi" w:hAnsiTheme="majorBidi" w:cstheme="majorBidi"/>
                <w:sz w:val="32"/>
                <w:szCs w:val="32"/>
                <w:lang w:bidi="ar-EG"/>
              </w:rPr>
            </w:pPr>
            <w:r w:rsidRPr="0027597A">
              <w:rPr>
                <w:rFonts w:asciiTheme="majorBidi" w:hAnsiTheme="majorBidi" w:cstheme="majorBidi"/>
                <w:sz w:val="32"/>
                <w:szCs w:val="32"/>
                <w:lang w:bidi="ar-EG"/>
              </w:rPr>
              <w:t xml:space="preserve">Water pump </w:t>
            </w:r>
          </w:p>
        </w:tc>
        <w:tc>
          <w:tcPr>
            <w:tcW w:w="2880" w:type="dxa"/>
          </w:tcPr>
          <w:p w14:paraId="6C537CB7" w14:textId="77777777" w:rsidR="007F0C47" w:rsidRPr="0027597A" w:rsidRDefault="007F0C47" w:rsidP="00515F5F">
            <w:pPr>
              <w:rPr>
                <w:rFonts w:asciiTheme="majorBidi" w:hAnsiTheme="majorBidi" w:cstheme="majorBidi"/>
                <w:sz w:val="28"/>
                <w:szCs w:val="28"/>
                <w:lang w:bidi="ar-EG"/>
              </w:rPr>
            </w:pPr>
            <w:r w:rsidRPr="0027597A">
              <w:rPr>
                <w:rFonts w:asciiTheme="majorBidi" w:hAnsiTheme="majorBidi" w:cstheme="majorBidi"/>
                <w:color w:val="040C28"/>
                <w:sz w:val="28"/>
                <w:szCs w:val="28"/>
              </w:rPr>
              <w:t>to turn the pump on and off, as well as to control the flow rate and direction of the water</w:t>
            </w:r>
          </w:p>
        </w:tc>
        <w:tc>
          <w:tcPr>
            <w:tcW w:w="990" w:type="dxa"/>
          </w:tcPr>
          <w:p w14:paraId="59E46859" w14:textId="071721F9" w:rsidR="007F0C47" w:rsidRPr="0027597A" w:rsidRDefault="007F0C47" w:rsidP="0027597A">
            <w:pPr>
              <w:jc w:val="center"/>
              <w:rPr>
                <w:rFonts w:asciiTheme="majorBidi" w:hAnsiTheme="majorBidi" w:cstheme="majorBidi"/>
                <w:sz w:val="28"/>
                <w:szCs w:val="28"/>
                <w:lang w:bidi="ar-EG"/>
              </w:rPr>
            </w:pPr>
            <w:r w:rsidRPr="0027597A">
              <w:rPr>
                <w:rFonts w:asciiTheme="majorBidi" w:hAnsiTheme="majorBidi" w:cstheme="majorBidi"/>
                <w:sz w:val="28"/>
                <w:szCs w:val="28"/>
                <w:lang w:bidi="ar-EG"/>
              </w:rPr>
              <w:t>85</w:t>
            </w:r>
          </w:p>
        </w:tc>
        <w:tc>
          <w:tcPr>
            <w:tcW w:w="2079" w:type="dxa"/>
          </w:tcPr>
          <w:p w14:paraId="2A83FF84" w14:textId="74515857" w:rsidR="007F0C47" w:rsidRPr="0027597A" w:rsidRDefault="007F0C47" w:rsidP="0027597A">
            <w:pPr>
              <w:jc w:val="center"/>
              <w:rPr>
                <w:rFonts w:asciiTheme="majorBidi" w:hAnsiTheme="majorBidi" w:cstheme="majorBidi"/>
                <w:sz w:val="28"/>
                <w:szCs w:val="28"/>
                <w:lang w:bidi="ar-EG"/>
              </w:rPr>
            </w:pPr>
            <w:r w:rsidRPr="0027597A">
              <w:rPr>
                <w:rFonts w:asciiTheme="majorBidi" w:hAnsiTheme="majorBidi" w:cstheme="majorBidi"/>
                <w:noProof/>
                <w:sz w:val="28"/>
                <w:szCs w:val="28"/>
              </w:rPr>
              <w:drawing>
                <wp:anchor distT="0" distB="0" distL="114300" distR="114300" simplePos="0" relativeHeight="251694080" behindDoc="1" locked="0" layoutInCell="1" allowOverlap="1" wp14:anchorId="29B3CAC6" wp14:editId="7698B1DF">
                  <wp:simplePos x="0" y="0"/>
                  <wp:positionH relativeFrom="column">
                    <wp:posOffset>18481</wp:posOffset>
                  </wp:positionH>
                  <wp:positionV relativeFrom="paragraph">
                    <wp:posOffset>-52202</wp:posOffset>
                  </wp:positionV>
                  <wp:extent cx="1177281" cy="1177281"/>
                  <wp:effectExtent l="0" t="0" r="4445" b="4445"/>
                  <wp:wrapNone/>
                  <wp:docPr id="12072886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7281" cy="1177281"/>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46" w:type="dxa"/>
          </w:tcPr>
          <w:p w14:paraId="24EE34FC" w14:textId="3313C950" w:rsidR="007F0C47" w:rsidRPr="0027597A" w:rsidRDefault="007F0C47" w:rsidP="0027597A">
            <w:pPr>
              <w:jc w:val="center"/>
              <w:rPr>
                <w:rFonts w:asciiTheme="majorBidi" w:hAnsiTheme="majorBidi" w:cstheme="majorBidi"/>
                <w:noProof/>
                <w:sz w:val="28"/>
                <w:szCs w:val="28"/>
              </w:rPr>
            </w:pPr>
            <w:r w:rsidRPr="0027597A">
              <w:rPr>
                <w:rFonts w:asciiTheme="majorBidi" w:hAnsiTheme="majorBidi" w:cstheme="majorBidi"/>
                <w:noProof/>
                <w:sz w:val="28"/>
                <w:szCs w:val="28"/>
              </w:rPr>
              <w:t>1</w:t>
            </w:r>
          </w:p>
        </w:tc>
        <w:tc>
          <w:tcPr>
            <w:tcW w:w="1331" w:type="dxa"/>
          </w:tcPr>
          <w:p w14:paraId="61736CB4" w14:textId="7FACFE2B" w:rsidR="007F0C47" w:rsidRPr="0027597A" w:rsidRDefault="007F0C47" w:rsidP="0027597A">
            <w:pPr>
              <w:jc w:val="center"/>
              <w:rPr>
                <w:rFonts w:asciiTheme="majorBidi" w:hAnsiTheme="majorBidi" w:cstheme="majorBidi"/>
                <w:noProof/>
                <w:sz w:val="28"/>
                <w:szCs w:val="28"/>
              </w:rPr>
            </w:pPr>
            <w:r w:rsidRPr="0027597A">
              <w:rPr>
                <w:rFonts w:asciiTheme="majorBidi" w:hAnsiTheme="majorBidi" w:cstheme="majorBidi"/>
                <w:noProof/>
                <w:sz w:val="28"/>
                <w:szCs w:val="28"/>
              </w:rPr>
              <w:t>85</w:t>
            </w:r>
          </w:p>
        </w:tc>
      </w:tr>
      <w:tr w:rsidR="007F0C47" w14:paraId="6120CB6E" w14:textId="77777777" w:rsidTr="0027597A">
        <w:tc>
          <w:tcPr>
            <w:tcW w:w="1885" w:type="dxa"/>
          </w:tcPr>
          <w:p w14:paraId="33FE10C8" w14:textId="77777777" w:rsidR="007F0C47" w:rsidRPr="0027597A" w:rsidRDefault="007F0C47" w:rsidP="00515F5F">
            <w:pPr>
              <w:spacing w:after="160" w:line="259" w:lineRule="auto"/>
              <w:rPr>
                <w:rFonts w:asciiTheme="majorBidi" w:hAnsiTheme="majorBidi" w:cstheme="majorBidi"/>
                <w:sz w:val="32"/>
                <w:szCs w:val="32"/>
                <w:lang w:bidi="ar-EG"/>
              </w:rPr>
            </w:pPr>
            <w:r w:rsidRPr="0027597A">
              <w:rPr>
                <w:rFonts w:asciiTheme="majorBidi" w:hAnsiTheme="majorBidi" w:cstheme="majorBidi"/>
                <w:sz w:val="32"/>
                <w:szCs w:val="32"/>
                <w:lang w:bidi="ar-EG"/>
              </w:rPr>
              <w:t>Ultrasonic sensor</w:t>
            </w:r>
          </w:p>
        </w:tc>
        <w:tc>
          <w:tcPr>
            <w:tcW w:w="2880" w:type="dxa"/>
          </w:tcPr>
          <w:p w14:paraId="34D6A292" w14:textId="77777777" w:rsidR="007F0C47" w:rsidRPr="0027597A" w:rsidRDefault="007F0C47" w:rsidP="00515F5F">
            <w:pPr>
              <w:rPr>
                <w:rFonts w:asciiTheme="majorBidi" w:hAnsiTheme="majorBidi" w:cstheme="majorBidi"/>
                <w:sz w:val="28"/>
                <w:szCs w:val="28"/>
                <w:lang w:bidi="ar-EG"/>
              </w:rPr>
            </w:pPr>
            <w:r w:rsidRPr="0027597A">
              <w:rPr>
                <w:rFonts w:asciiTheme="majorBidi" w:hAnsiTheme="majorBidi" w:cstheme="majorBidi"/>
                <w:color w:val="040C28"/>
                <w:sz w:val="28"/>
                <w:szCs w:val="28"/>
              </w:rPr>
              <w:t>measure an object's distance and velocity</w:t>
            </w:r>
          </w:p>
        </w:tc>
        <w:tc>
          <w:tcPr>
            <w:tcW w:w="990" w:type="dxa"/>
          </w:tcPr>
          <w:p w14:paraId="292793AE" w14:textId="1D7EF53F" w:rsidR="007F0C47" w:rsidRPr="0027597A" w:rsidRDefault="007F0C47" w:rsidP="0027597A">
            <w:pPr>
              <w:jc w:val="center"/>
              <w:rPr>
                <w:rFonts w:asciiTheme="majorBidi" w:hAnsiTheme="majorBidi" w:cstheme="majorBidi"/>
                <w:sz w:val="28"/>
                <w:szCs w:val="28"/>
                <w:lang w:bidi="ar-EG"/>
              </w:rPr>
            </w:pPr>
            <w:r w:rsidRPr="0027597A">
              <w:rPr>
                <w:rFonts w:asciiTheme="majorBidi" w:hAnsiTheme="majorBidi" w:cstheme="majorBidi"/>
                <w:sz w:val="28"/>
                <w:szCs w:val="28"/>
                <w:lang w:bidi="ar-EG"/>
              </w:rPr>
              <w:t>45</w:t>
            </w:r>
          </w:p>
        </w:tc>
        <w:tc>
          <w:tcPr>
            <w:tcW w:w="2079" w:type="dxa"/>
          </w:tcPr>
          <w:p w14:paraId="6E594F7A" w14:textId="3D628960" w:rsidR="007F0C47" w:rsidRPr="0027597A" w:rsidRDefault="007F0C47" w:rsidP="0027597A">
            <w:pPr>
              <w:jc w:val="center"/>
              <w:rPr>
                <w:rFonts w:asciiTheme="majorBidi" w:hAnsiTheme="majorBidi" w:cstheme="majorBidi"/>
                <w:sz w:val="28"/>
                <w:szCs w:val="28"/>
                <w:lang w:bidi="ar-EG"/>
              </w:rPr>
            </w:pPr>
            <w:r w:rsidRPr="0027597A">
              <w:rPr>
                <w:rFonts w:asciiTheme="majorBidi" w:hAnsiTheme="majorBidi" w:cstheme="majorBidi"/>
                <w:noProof/>
                <w:sz w:val="28"/>
                <w:szCs w:val="28"/>
              </w:rPr>
              <w:drawing>
                <wp:inline distT="0" distB="0" distL="0" distR="0" wp14:anchorId="76E3220D" wp14:editId="5CEDC919">
                  <wp:extent cx="1157531" cy="1157531"/>
                  <wp:effectExtent l="0" t="0" r="5080" b="5080"/>
                  <wp:docPr id="1445952948" name="Picture 16" descr="‪Hc-SR04 Ultrasonic Sensor at Rs 65/piece | Ultrasonic Sensor Module in  Thane | ID: 1810177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c-SR04 Ultrasonic Sensor at Rs 65/piece | Ultrasonic Sensor Module in  Thane | ID: 181017794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64945" cy="1164945"/>
                          </a:xfrm>
                          <a:prstGeom prst="rect">
                            <a:avLst/>
                          </a:prstGeom>
                          <a:noFill/>
                          <a:ln>
                            <a:noFill/>
                          </a:ln>
                        </pic:spPr>
                      </pic:pic>
                    </a:graphicData>
                  </a:graphic>
                </wp:inline>
              </w:drawing>
            </w:r>
          </w:p>
        </w:tc>
        <w:tc>
          <w:tcPr>
            <w:tcW w:w="746" w:type="dxa"/>
          </w:tcPr>
          <w:p w14:paraId="734AF048" w14:textId="191ED89B" w:rsidR="007F0C47" w:rsidRPr="0027597A" w:rsidRDefault="007F0C47" w:rsidP="0027597A">
            <w:pPr>
              <w:jc w:val="center"/>
              <w:rPr>
                <w:rFonts w:asciiTheme="majorBidi" w:hAnsiTheme="majorBidi" w:cstheme="majorBidi"/>
                <w:noProof/>
                <w:sz w:val="28"/>
                <w:szCs w:val="28"/>
              </w:rPr>
            </w:pPr>
            <w:r w:rsidRPr="0027597A">
              <w:rPr>
                <w:rFonts w:asciiTheme="majorBidi" w:hAnsiTheme="majorBidi" w:cstheme="majorBidi"/>
                <w:noProof/>
                <w:sz w:val="28"/>
                <w:szCs w:val="28"/>
              </w:rPr>
              <w:t>1</w:t>
            </w:r>
          </w:p>
        </w:tc>
        <w:tc>
          <w:tcPr>
            <w:tcW w:w="1331" w:type="dxa"/>
          </w:tcPr>
          <w:p w14:paraId="1CF0E8D4" w14:textId="2A9FBFD8" w:rsidR="007F0C47" w:rsidRPr="0027597A" w:rsidRDefault="007F0C47" w:rsidP="0027597A">
            <w:pPr>
              <w:jc w:val="center"/>
              <w:rPr>
                <w:rFonts w:asciiTheme="majorBidi" w:hAnsiTheme="majorBidi" w:cstheme="majorBidi"/>
                <w:noProof/>
                <w:sz w:val="28"/>
                <w:szCs w:val="28"/>
              </w:rPr>
            </w:pPr>
            <w:r w:rsidRPr="0027597A">
              <w:rPr>
                <w:rFonts w:asciiTheme="majorBidi" w:hAnsiTheme="majorBidi" w:cstheme="majorBidi"/>
                <w:noProof/>
                <w:sz w:val="28"/>
                <w:szCs w:val="28"/>
              </w:rPr>
              <w:t>45</w:t>
            </w:r>
          </w:p>
        </w:tc>
      </w:tr>
    </w:tbl>
    <w:p w14:paraId="789F47D2" w14:textId="11934E22" w:rsidR="00D0019D" w:rsidRDefault="00D0019D" w:rsidP="0065314E">
      <w:pPr>
        <w:tabs>
          <w:tab w:val="left" w:pos="3300"/>
        </w:tabs>
      </w:pPr>
    </w:p>
    <w:p w14:paraId="6BEC993E" w14:textId="6EBFC20D" w:rsidR="00D0019D" w:rsidRDefault="00D0019D" w:rsidP="0065314E">
      <w:pPr>
        <w:tabs>
          <w:tab w:val="left" w:pos="3300"/>
        </w:tabs>
      </w:pPr>
    </w:p>
    <w:p w14:paraId="429F6A95" w14:textId="77777777" w:rsidR="0027597A" w:rsidRDefault="0027597A" w:rsidP="0065314E">
      <w:pPr>
        <w:tabs>
          <w:tab w:val="left" w:pos="3300"/>
        </w:tabs>
        <w:rPr>
          <w:rtl/>
        </w:rPr>
      </w:pPr>
    </w:p>
    <w:p w14:paraId="2BA66D99" w14:textId="77777777" w:rsidR="00087385" w:rsidRDefault="00087385" w:rsidP="0065314E">
      <w:pPr>
        <w:tabs>
          <w:tab w:val="left" w:pos="3300"/>
        </w:tabs>
      </w:pPr>
    </w:p>
    <w:p w14:paraId="46F9846B" w14:textId="77777777" w:rsidR="0027597A" w:rsidRDefault="0027597A" w:rsidP="0065314E">
      <w:pPr>
        <w:tabs>
          <w:tab w:val="left" w:pos="3300"/>
        </w:tabs>
      </w:pPr>
    </w:p>
    <w:p w14:paraId="07D9C655" w14:textId="77777777" w:rsidR="00D0019D" w:rsidRPr="00F67D3A" w:rsidRDefault="00D0019D" w:rsidP="00D0019D"/>
    <w:p w14:paraId="489A6DB7" w14:textId="77777777" w:rsidR="00D0019D" w:rsidRPr="0000216C" w:rsidRDefault="00D0019D" w:rsidP="00D0019D">
      <w:pPr>
        <w:pStyle w:val="MyHeadtitle"/>
        <w:tabs>
          <w:tab w:val="left" w:pos="709"/>
          <w:tab w:val="left" w:pos="851"/>
        </w:tabs>
        <w:ind w:left="567"/>
        <w:rPr>
          <w:rFonts w:ascii="Futura LT Book" w:hAnsi="Futura LT Book" w:cs="Times New Roman"/>
          <w:bCs w:val="0"/>
          <w:color w:val="FFFFFF"/>
          <w:sz w:val="50"/>
          <w:szCs w:val="50"/>
        </w:rPr>
      </w:pPr>
      <w:bookmarkStart w:id="34" w:name="_Toc129698612"/>
      <w:bookmarkStart w:id="35" w:name="_Toc129698779"/>
      <w:bookmarkStart w:id="36" w:name="_Toc130306822"/>
      <w:r w:rsidRPr="0000216C">
        <w:rPr>
          <w:rFonts w:ascii="Futura LT Book" w:hAnsi="Futura LT Book" w:cs="Times New Roman"/>
          <w:bCs w:val="0"/>
          <w:color w:val="FFFFFF"/>
          <w:sz w:val="50"/>
          <w:szCs w:val="50"/>
        </w:rPr>
        <w:t>Proposed Work (Cont.)</w:t>
      </w:r>
      <w:bookmarkEnd w:id="34"/>
      <w:bookmarkEnd w:id="35"/>
      <w:bookmarkEnd w:id="36"/>
    </w:p>
    <w:p w14:paraId="676FE037" w14:textId="77777777" w:rsidR="00D0019D" w:rsidRPr="00F67D3A" w:rsidRDefault="00D0019D" w:rsidP="00D0019D"/>
    <w:p w14:paraId="49F99CE9" w14:textId="77777777" w:rsidR="00D0019D" w:rsidRPr="00F67D3A" w:rsidRDefault="00D0019D" w:rsidP="00D0019D"/>
    <w:p w14:paraId="4D846788" w14:textId="6B849B27" w:rsidR="00D0019D" w:rsidRDefault="00D0019D" w:rsidP="0065314E">
      <w:pPr>
        <w:tabs>
          <w:tab w:val="left" w:pos="3300"/>
        </w:tabs>
      </w:pPr>
    </w:p>
    <w:p w14:paraId="237A1491" w14:textId="1D73B24E" w:rsidR="00D0019D" w:rsidRDefault="00D0019D" w:rsidP="0065314E">
      <w:pPr>
        <w:tabs>
          <w:tab w:val="left" w:pos="3300"/>
        </w:tabs>
      </w:pPr>
    </w:p>
    <w:p w14:paraId="7A8C1394" w14:textId="6AD80C46" w:rsidR="00D0019D" w:rsidRDefault="00D0019D" w:rsidP="0065314E">
      <w:pPr>
        <w:tabs>
          <w:tab w:val="left" w:pos="3300"/>
        </w:tabs>
      </w:pPr>
    </w:p>
    <w:tbl>
      <w:tblPr>
        <w:tblStyle w:val="TableGrid"/>
        <w:tblW w:w="0" w:type="auto"/>
        <w:tblLook w:val="04A0" w:firstRow="1" w:lastRow="0" w:firstColumn="1" w:lastColumn="0" w:noHBand="0" w:noVBand="1"/>
      </w:tblPr>
      <w:tblGrid>
        <w:gridCol w:w="1961"/>
        <w:gridCol w:w="2444"/>
        <w:gridCol w:w="810"/>
        <w:gridCol w:w="2436"/>
        <w:gridCol w:w="914"/>
        <w:gridCol w:w="1088"/>
      </w:tblGrid>
      <w:tr w:rsidR="000501A1" w:rsidRPr="005D24F0" w14:paraId="15C85552" w14:textId="77777777" w:rsidTr="000501A1">
        <w:tc>
          <w:tcPr>
            <w:tcW w:w="1961" w:type="dxa"/>
          </w:tcPr>
          <w:p w14:paraId="55877D9B" w14:textId="77777777" w:rsidR="0027597A" w:rsidRPr="005D24F0" w:rsidRDefault="0027597A" w:rsidP="00515F5F">
            <w:pPr>
              <w:spacing w:after="160" w:line="259" w:lineRule="auto"/>
              <w:rPr>
                <w:rFonts w:asciiTheme="majorBidi" w:hAnsiTheme="majorBidi" w:cstheme="majorBidi"/>
                <w:sz w:val="36"/>
                <w:szCs w:val="36"/>
                <w:lang w:bidi="ar-EG"/>
              </w:rPr>
            </w:pPr>
            <w:r w:rsidRPr="005D24F0">
              <w:rPr>
                <w:rFonts w:asciiTheme="majorBidi" w:hAnsiTheme="majorBidi" w:cstheme="majorBidi"/>
                <w:sz w:val="36"/>
                <w:szCs w:val="36"/>
                <w:lang w:bidi="ar-EG"/>
              </w:rPr>
              <w:t>Bluetooth module HC 05</w:t>
            </w:r>
          </w:p>
        </w:tc>
        <w:tc>
          <w:tcPr>
            <w:tcW w:w="2444" w:type="dxa"/>
          </w:tcPr>
          <w:p w14:paraId="49EA9845" w14:textId="77777777" w:rsidR="0027597A" w:rsidRPr="005D24F0" w:rsidRDefault="0027597A" w:rsidP="00515F5F">
            <w:pPr>
              <w:rPr>
                <w:rFonts w:asciiTheme="majorBidi" w:hAnsiTheme="majorBidi" w:cstheme="majorBidi"/>
                <w:sz w:val="28"/>
                <w:szCs w:val="28"/>
                <w:lang w:bidi="ar-EG"/>
              </w:rPr>
            </w:pPr>
            <w:r w:rsidRPr="005D24F0">
              <w:rPr>
                <w:rFonts w:asciiTheme="majorBidi" w:hAnsiTheme="majorBidi" w:cstheme="majorBidi"/>
                <w:color w:val="040C28"/>
                <w:sz w:val="28"/>
                <w:szCs w:val="28"/>
              </w:rPr>
              <w:t>to connect small devices like mobile phones using a short-range wireless connection to exchange files</w:t>
            </w:r>
          </w:p>
        </w:tc>
        <w:tc>
          <w:tcPr>
            <w:tcW w:w="810" w:type="dxa"/>
          </w:tcPr>
          <w:p w14:paraId="47E07DA9" w14:textId="77777777" w:rsidR="0027597A" w:rsidRPr="005D24F0" w:rsidRDefault="0027597A" w:rsidP="00515F5F">
            <w:pPr>
              <w:rPr>
                <w:rFonts w:asciiTheme="majorBidi" w:hAnsiTheme="majorBidi" w:cstheme="majorBidi"/>
                <w:sz w:val="36"/>
                <w:szCs w:val="36"/>
                <w:lang w:bidi="ar-EG"/>
              </w:rPr>
            </w:pPr>
            <w:r w:rsidRPr="005D24F0">
              <w:rPr>
                <w:rFonts w:asciiTheme="majorBidi" w:hAnsiTheme="majorBidi" w:cstheme="majorBidi"/>
                <w:sz w:val="36"/>
                <w:szCs w:val="36"/>
                <w:lang w:bidi="ar-EG"/>
              </w:rPr>
              <w:t xml:space="preserve">       150</w:t>
            </w:r>
          </w:p>
        </w:tc>
        <w:tc>
          <w:tcPr>
            <w:tcW w:w="2436" w:type="dxa"/>
          </w:tcPr>
          <w:p w14:paraId="0A419A22" w14:textId="1E522AEE" w:rsidR="0027597A" w:rsidRPr="005D24F0" w:rsidRDefault="000501A1" w:rsidP="00515F5F">
            <w:pPr>
              <w:rPr>
                <w:rFonts w:asciiTheme="majorBidi" w:hAnsiTheme="majorBidi" w:cstheme="majorBidi"/>
                <w:sz w:val="44"/>
                <w:szCs w:val="44"/>
                <w:lang w:bidi="ar-EG"/>
              </w:rPr>
            </w:pPr>
            <w:r w:rsidRPr="005D24F0">
              <w:rPr>
                <w:rFonts w:asciiTheme="majorBidi" w:hAnsiTheme="majorBidi" w:cstheme="majorBidi"/>
                <w:noProof/>
                <w:sz w:val="44"/>
                <w:szCs w:val="44"/>
                <w:lang w:bidi="ar-EG"/>
              </w:rPr>
              <w:drawing>
                <wp:anchor distT="0" distB="0" distL="114300" distR="114300" simplePos="0" relativeHeight="251697152" behindDoc="0" locked="0" layoutInCell="1" allowOverlap="1" wp14:anchorId="5145A34F" wp14:editId="138290AB">
                  <wp:simplePos x="0" y="0"/>
                  <wp:positionH relativeFrom="column">
                    <wp:posOffset>17211</wp:posOffset>
                  </wp:positionH>
                  <wp:positionV relativeFrom="paragraph">
                    <wp:posOffset>23157</wp:posOffset>
                  </wp:positionV>
                  <wp:extent cx="1400735" cy="95473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1400735" cy="954735"/>
                          </a:xfrm>
                          <a:prstGeom prst="rect">
                            <a:avLst/>
                          </a:prstGeom>
                        </pic:spPr>
                      </pic:pic>
                    </a:graphicData>
                  </a:graphic>
                </wp:anchor>
              </w:drawing>
            </w:r>
          </w:p>
        </w:tc>
        <w:tc>
          <w:tcPr>
            <w:tcW w:w="914" w:type="dxa"/>
          </w:tcPr>
          <w:p w14:paraId="11C2C6BF" w14:textId="175C904F" w:rsidR="0027597A" w:rsidRPr="005D24F0" w:rsidRDefault="0027597A" w:rsidP="0027597A">
            <w:pPr>
              <w:jc w:val="center"/>
              <w:rPr>
                <w:rFonts w:asciiTheme="majorBidi" w:hAnsiTheme="majorBidi" w:cstheme="majorBidi"/>
                <w:noProof/>
                <w:sz w:val="36"/>
                <w:szCs w:val="36"/>
              </w:rPr>
            </w:pPr>
            <w:r w:rsidRPr="005D24F0">
              <w:rPr>
                <w:rFonts w:asciiTheme="majorBidi" w:hAnsiTheme="majorBidi" w:cstheme="majorBidi"/>
                <w:noProof/>
                <w:sz w:val="36"/>
                <w:szCs w:val="36"/>
              </w:rPr>
              <w:t>1</w:t>
            </w:r>
          </w:p>
        </w:tc>
        <w:tc>
          <w:tcPr>
            <w:tcW w:w="1088" w:type="dxa"/>
          </w:tcPr>
          <w:p w14:paraId="784F504B" w14:textId="5518D6E1" w:rsidR="0027597A" w:rsidRPr="005D24F0" w:rsidRDefault="0027597A" w:rsidP="0027597A">
            <w:pPr>
              <w:jc w:val="center"/>
              <w:rPr>
                <w:rFonts w:asciiTheme="majorBidi" w:hAnsiTheme="majorBidi" w:cstheme="majorBidi"/>
                <w:noProof/>
                <w:sz w:val="36"/>
                <w:szCs w:val="36"/>
              </w:rPr>
            </w:pPr>
            <w:r w:rsidRPr="005D24F0">
              <w:rPr>
                <w:rFonts w:asciiTheme="majorBidi" w:hAnsiTheme="majorBidi" w:cstheme="majorBidi"/>
                <w:noProof/>
                <w:sz w:val="36"/>
                <w:szCs w:val="36"/>
              </w:rPr>
              <w:t>150</w:t>
            </w:r>
          </w:p>
        </w:tc>
      </w:tr>
      <w:tr w:rsidR="000501A1" w:rsidRPr="005D24F0" w14:paraId="6132F1C3" w14:textId="77777777" w:rsidTr="000501A1">
        <w:trPr>
          <w:trHeight w:val="1677"/>
        </w:trPr>
        <w:tc>
          <w:tcPr>
            <w:tcW w:w="1961" w:type="dxa"/>
          </w:tcPr>
          <w:p w14:paraId="417DD8DF" w14:textId="77777777" w:rsidR="0027597A" w:rsidRPr="005D24F0" w:rsidRDefault="0027597A" w:rsidP="00515F5F">
            <w:pPr>
              <w:spacing w:after="160" w:line="259" w:lineRule="auto"/>
              <w:rPr>
                <w:rFonts w:asciiTheme="majorBidi" w:hAnsiTheme="majorBidi" w:cstheme="majorBidi"/>
                <w:sz w:val="36"/>
                <w:szCs w:val="36"/>
                <w:lang w:bidi="ar-EG"/>
              </w:rPr>
            </w:pPr>
            <w:r w:rsidRPr="005D24F0">
              <w:rPr>
                <w:rFonts w:asciiTheme="majorBidi" w:hAnsiTheme="majorBidi" w:cstheme="majorBidi"/>
                <w:sz w:val="36"/>
                <w:szCs w:val="36"/>
                <w:lang w:bidi="ar-EG"/>
              </w:rPr>
              <w:t>DC motors</w:t>
            </w:r>
          </w:p>
        </w:tc>
        <w:tc>
          <w:tcPr>
            <w:tcW w:w="2444" w:type="dxa"/>
          </w:tcPr>
          <w:p w14:paraId="13F5B1B0" w14:textId="77777777" w:rsidR="0027597A" w:rsidRPr="005D24F0" w:rsidRDefault="0027597A" w:rsidP="00515F5F">
            <w:pPr>
              <w:rPr>
                <w:rFonts w:asciiTheme="majorBidi" w:hAnsiTheme="majorBidi" w:cstheme="majorBidi"/>
                <w:sz w:val="28"/>
                <w:szCs w:val="28"/>
                <w:lang w:bidi="ar-EG"/>
              </w:rPr>
            </w:pPr>
            <w:r w:rsidRPr="005D24F0">
              <w:rPr>
                <w:rFonts w:asciiTheme="majorBidi" w:hAnsiTheme="majorBidi" w:cstheme="majorBidi"/>
                <w:color w:val="040C28"/>
                <w:sz w:val="28"/>
                <w:szCs w:val="28"/>
              </w:rPr>
              <w:t>converts electrical energy into mechanical energy</w:t>
            </w:r>
          </w:p>
        </w:tc>
        <w:tc>
          <w:tcPr>
            <w:tcW w:w="810" w:type="dxa"/>
          </w:tcPr>
          <w:p w14:paraId="53AE7C23" w14:textId="77777777" w:rsidR="0027597A" w:rsidRPr="005D24F0" w:rsidRDefault="0027597A" w:rsidP="00515F5F">
            <w:pPr>
              <w:rPr>
                <w:rFonts w:asciiTheme="majorBidi" w:hAnsiTheme="majorBidi" w:cstheme="majorBidi"/>
                <w:sz w:val="36"/>
                <w:szCs w:val="36"/>
                <w:lang w:bidi="ar-EG"/>
              </w:rPr>
            </w:pPr>
            <w:r w:rsidRPr="005D24F0">
              <w:rPr>
                <w:rFonts w:asciiTheme="majorBidi" w:hAnsiTheme="majorBidi" w:cstheme="majorBidi"/>
                <w:sz w:val="36"/>
                <w:szCs w:val="36"/>
                <w:lang w:bidi="ar-EG"/>
              </w:rPr>
              <w:t xml:space="preserve">        50</w:t>
            </w:r>
          </w:p>
        </w:tc>
        <w:tc>
          <w:tcPr>
            <w:tcW w:w="2436" w:type="dxa"/>
          </w:tcPr>
          <w:p w14:paraId="67DD2454" w14:textId="77777777" w:rsidR="0027597A" w:rsidRPr="005D24F0" w:rsidRDefault="0027597A" w:rsidP="00515F5F">
            <w:pPr>
              <w:rPr>
                <w:rFonts w:asciiTheme="majorBidi" w:hAnsiTheme="majorBidi" w:cstheme="majorBidi"/>
                <w:sz w:val="44"/>
                <w:szCs w:val="44"/>
                <w:lang w:bidi="ar-EG"/>
              </w:rPr>
            </w:pPr>
            <w:r w:rsidRPr="005D24F0">
              <w:rPr>
                <w:rFonts w:asciiTheme="majorBidi" w:hAnsiTheme="majorBidi" w:cstheme="majorBidi"/>
                <w:noProof/>
                <w:sz w:val="28"/>
                <w:szCs w:val="28"/>
              </w:rPr>
              <w:drawing>
                <wp:anchor distT="0" distB="0" distL="114300" distR="114300" simplePos="0" relativeHeight="251695104" behindDoc="0" locked="0" layoutInCell="1" allowOverlap="1" wp14:anchorId="7032A939" wp14:editId="10A49F06">
                  <wp:simplePos x="0" y="0"/>
                  <wp:positionH relativeFrom="column">
                    <wp:posOffset>154808</wp:posOffset>
                  </wp:positionH>
                  <wp:positionV relativeFrom="paragraph">
                    <wp:posOffset>379</wp:posOffset>
                  </wp:positionV>
                  <wp:extent cx="929398" cy="914400"/>
                  <wp:effectExtent l="0" t="0" r="0" b="0"/>
                  <wp:wrapSquare wrapText="bothSides"/>
                  <wp:docPr id="11184405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9398" cy="914400"/>
                          </a:xfrm>
                          <a:prstGeom prst="rect">
                            <a:avLst/>
                          </a:prstGeom>
                          <a:noFill/>
                          <a:ln>
                            <a:noFill/>
                          </a:ln>
                        </pic:spPr>
                      </pic:pic>
                    </a:graphicData>
                  </a:graphic>
                </wp:anchor>
              </w:drawing>
            </w:r>
          </w:p>
        </w:tc>
        <w:tc>
          <w:tcPr>
            <w:tcW w:w="914" w:type="dxa"/>
          </w:tcPr>
          <w:p w14:paraId="29C78DA6" w14:textId="34F847B6" w:rsidR="0027597A" w:rsidRPr="005D24F0" w:rsidRDefault="0027597A" w:rsidP="0027597A">
            <w:pPr>
              <w:jc w:val="center"/>
              <w:rPr>
                <w:rFonts w:asciiTheme="majorBidi" w:hAnsiTheme="majorBidi" w:cstheme="majorBidi"/>
                <w:noProof/>
                <w:sz w:val="36"/>
                <w:szCs w:val="36"/>
              </w:rPr>
            </w:pPr>
            <w:r w:rsidRPr="005D24F0">
              <w:rPr>
                <w:rFonts w:asciiTheme="majorBidi" w:hAnsiTheme="majorBidi" w:cstheme="majorBidi"/>
                <w:noProof/>
                <w:sz w:val="36"/>
                <w:szCs w:val="36"/>
              </w:rPr>
              <w:t>6</w:t>
            </w:r>
          </w:p>
        </w:tc>
        <w:tc>
          <w:tcPr>
            <w:tcW w:w="1088" w:type="dxa"/>
          </w:tcPr>
          <w:p w14:paraId="6791D8B1" w14:textId="33E3E005" w:rsidR="0027597A" w:rsidRPr="005D24F0" w:rsidRDefault="0027597A" w:rsidP="0027597A">
            <w:pPr>
              <w:jc w:val="center"/>
              <w:rPr>
                <w:rFonts w:asciiTheme="majorBidi" w:hAnsiTheme="majorBidi" w:cstheme="majorBidi"/>
                <w:noProof/>
                <w:sz w:val="36"/>
                <w:szCs w:val="36"/>
              </w:rPr>
            </w:pPr>
            <w:r w:rsidRPr="005D24F0">
              <w:rPr>
                <w:rFonts w:asciiTheme="majorBidi" w:hAnsiTheme="majorBidi" w:cstheme="majorBidi"/>
                <w:noProof/>
                <w:sz w:val="36"/>
                <w:szCs w:val="36"/>
              </w:rPr>
              <w:t>300</w:t>
            </w:r>
          </w:p>
        </w:tc>
      </w:tr>
      <w:tr w:rsidR="000501A1" w:rsidRPr="005D24F0" w14:paraId="2AAD2FA2" w14:textId="77777777" w:rsidTr="000501A1">
        <w:tc>
          <w:tcPr>
            <w:tcW w:w="1961" w:type="dxa"/>
          </w:tcPr>
          <w:p w14:paraId="7A71C284" w14:textId="77777777" w:rsidR="0027597A" w:rsidRPr="005D24F0" w:rsidRDefault="0027597A" w:rsidP="00515F5F">
            <w:pPr>
              <w:spacing w:after="160" w:line="259" w:lineRule="auto"/>
              <w:rPr>
                <w:rFonts w:asciiTheme="majorBidi" w:hAnsiTheme="majorBidi" w:cstheme="majorBidi"/>
                <w:sz w:val="36"/>
                <w:szCs w:val="36"/>
                <w:lang w:bidi="ar-EG"/>
              </w:rPr>
            </w:pPr>
            <w:r w:rsidRPr="005D24F0">
              <w:rPr>
                <w:rFonts w:asciiTheme="majorBidi" w:hAnsiTheme="majorBidi" w:cstheme="majorBidi"/>
                <w:sz w:val="36"/>
                <w:szCs w:val="36"/>
                <w:lang w:bidi="ar-EG"/>
              </w:rPr>
              <w:t>Motor driver</w:t>
            </w:r>
          </w:p>
        </w:tc>
        <w:tc>
          <w:tcPr>
            <w:tcW w:w="2444" w:type="dxa"/>
          </w:tcPr>
          <w:p w14:paraId="79404BBE" w14:textId="77777777" w:rsidR="0027597A" w:rsidRPr="005D24F0" w:rsidRDefault="0027597A" w:rsidP="00515F5F">
            <w:pPr>
              <w:rPr>
                <w:rFonts w:asciiTheme="majorBidi" w:hAnsiTheme="majorBidi" w:cstheme="majorBidi"/>
                <w:sz w:val="28"/>
                <w:szCs w:val="28"/>
                <w:lang w:bidi="ar-EG"/>
              </w:rPr>
            </w:pPr>
            <w:r w:rsidRPr="005D24F0">
              <w:rPr>
                <w:rFonts w:asciiTheme="majorBidi" w:hAnsiTheme="majorBidi" w:cstheme="majorBidi"/>
                <w:sz w:val="28"/>
                <w:szCs w:val="28"/>
                <w:lang w:bidi="ar-EG"/>
              </w:rPr>
              <w:t>amplifying electrical signals to power and control the motor</w:t>
            </w:r>
          </w:p>
        </w:tc>
        <w:tc>
          <w:tcPr>
            <w:tcW w:w="810" w:type="dxa"/>
          </w:tcPr>
          <w:p w14:paraId="32A6B9BA" w14:textId="77777777" w:rsidR="0027597A" w:rsidRPr="005D24F0" w:rsidRDefault="0027597A" w:rsidP="00515F5F">
            <w:pPr>
              <w:rPr>
                <w:rFonts w:asciiTheme="majorBidi" w:hAnsiTheme="majorBidi" w:cstheme="majorBidi"/>
                <w:sz w:val="36"/>
                <w:szCs w:val="36"/>
                <w:lang w:bidi="ar-EG"/>
              </w:rPr>
            </w:pPr>
            <w:r w:rsidRPr="005D24F0">
              <w:rPr>
                <w:rFonts w:asciiTheme="majorBidi" w:hAnsiTheme="majorBidi" w:cstheme="majorBidi"/>
                <w:sz w:val="36"/>
                <w:szCs w:val="36"/>
                <w:lang w:bidi="ar-EG"/>
              </w:rPr>
              <w:t xml:space="preserve">        90</w:t>
            </w:r>
          </w:p>
        </w:tc>
        <w:tc>
          <w:tcPr>
            <w:tcW w:w="2436" w:type="dxa"/>
          </w:tcPr>
          <w:p w14:paraId="412FD83B" w14:textId="450F49FD" w:rsidR="0027597A" w:rsidRPr="005D24F0" w:rsidRDefault="0027597A" w:rsidP="00515F5F">
            <w:pPr>
              <w:rPr>
                <w:rFonts w:asciiTheme="majorBidi" w:hAnsiTheme="majorBidi" w:cstheme="majorBidi"/>
                <w:sz w:val="44"/>
                <w:szCs w:val="44"/>
                <w:lang w:bidi="ar-EG"/>
              </w:rPr>
            </w:pPr>
            <w:r w:rsidRPr="005D24F0">
              <w:rPr>
                <w:rFonts w:asciiTheme="majorBidi" w:hAnsiTheme="majorBidi" w:cstheme="majorBidi"/>
                <w:noProof/>
                <w:sz w:val="44"/>
                <w:szCs w:val="44"/>
                <w:lang w:bidi="ar-EG"/>
              </w:rPr>
              <w:drawing>
                <wp:anchor distT="0" distB="0" distL="114300" distR="114300" simplePos="0" relativeHeight="251696128" behindDoc="1" locked="0" layoutInCell="1" allowOverlap="1" wp14:anchorId="76963929" wp14:editId="36DEF1AA">
                  <wp:simplePos x="0" y="0"/>
                  <wp:positionH relativeFrom="column">
                    <wp:posOffset>143139</wp:posOffset>
                  </wp:positionH>
                  <wp:positionV relativeFrom="paragraph">
                    <wp:posOffset>0</wp:posOffset>
                  </wp:positionV>
                  <wp:extent cx="1033442" cy="1033442"/>
                  <wp:effectExtent l="0" t="0" r="0" b="0"/>
                  <wp:wrapTight wrapText="bothSides">
                    <wp:wrapPolygon edited="0">
                      <wp:start x="11948" y="0"/>
                      <wp:lineTo x="3983" y="6771"/>
                      <wp:lineTo x="1195" y="10355"/>
                      <wp:lineTo x="398" y="12347"/>
                      <wp:lineTo x="7966" y="19516"/>
                      <wp:lineTo x="8364" y="20312"/>
                      <wp:lineTo x="10754" y="20312"/>
                      <wp:lineTo x="11152" y="19516"/>
                      <wp:lineTo x="20711" y="13143"/>
                      <wp:lineTo x="20711" y="11948"/>
                      <wp:lineTo x="19117" y="5576"/>
                      <wp:lineTo x="17923" y="3585"/>
                      <wp:lineTo x="13940" y="0"/>
                      <wp:lineTo x="11948"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33442" cy="1033442"/>
                          </a:xfrm>
                          <a:prstGeom prst="rect">
                            <a:avLst/>
                          </a:prstGeom>
                        </pic:spPr>
                      </pic:pic>
                    </a:graphicData>
                  </a:graphic>
                </wp:anchor>
              </w:drawing>
            </w:r>
          </w:p>
        </w:tc>
        <w:tc>
          <w:tcPr>
            <w:tcW w:w="914" w:type="dxa"/>
          </w:tcPr>
          <w:p w14:paraId="63872A18" w14:textId="4815DD8F" w:rsidR="0027597A" w:rsidRPr="005D24F0" w:rsidRDefault="0027597A" w:rsidP="0027597A">
            <w:pPr>
              <w:jc w:val="center"/>
              <w:rPr>
                <w:rFonts w:asciiTheme="majorBidi" w:hAnsiTheme="majorBidi" w:cstheme="majorBidi"/>
                <w:noProof/>
                <w:sz w:val="36"/>
                <w:szCs w:val="36"/>
              </w:rPr>
            </w:pPr>
            <w:r w:rsidRPr="005D24F0">
              <w:rPr>
                <w:rFonts w:asciiTheme="majorBidi" w:hAnsiTheme="majorBidi" w:cstheme="majorBidi"/>
                <w:noProof/>
                <w:sz w:val="36"/>
                <w:szCs w:val="36"/>
              </w:rPr>
              <w:t>1</w:t>
            </w:r>
          </w:p>
        </w:tc>
        <w:tc>
          <w:tcPr>
            <w:tcW w:w="1088" w:type="dxa"/>
          </w:tcPr>
          <w:p w14:paraId="5366D2AE" w14:textId="09E18434" w:rsidR="0027597A" w:rsidRPr="005D24F0" w:rsidRDefault="0027597A" w:rsidP="0027597A">
            <w:pPr>
              <w:jc w:val="center"/>
              <w:rPr>
                <w:rFonts w:asciiTheme="majorBidi" w:hAnsiTheme="majorBidi" w:cstheme="majorBidi"/>
                <w:noProof/>
                <w:sz w:val="36"/>
                <w:szCs w:val="36"/>
              </w:rPr>
            </w:pPr>
            <w:r w:rsidRPr="005D24F0">
              <w:rPr>
                <w:rFonts w:asciiTheme="majorBidi" w:hAnsiTheme="majorBidi" w:cstheme="majorBidi"/>
                <w:noProof/>
                <w:sz w:val="36"/>
                <w:szCs w:val="36"/>
              </w:rPr>
              <w:t>90</w:t>
            </w:r>
          </w:p>
        </w:tc>
      </w:tr>
      <w:tr w:rsidR="000501A1" w:rsidRPr="005D24F0" w14:paraId="33C572C8" w14:textId="77777777" w:rsidTr="000501A1">
        <w:tc>
          <w:tcPr>
            <w:tcW w:w="8565" w:type="dxa"/>
            <w:gridSpan w:val="5"/>
          </w:tcPr>
          <w:p w14:paraId="51092C32" w14:textId="77777777" w:rsidR="0027597A" w:rsidRPr="005D24F0" w:rsidRDefault="0027597A" w:rsidP="0027597A">
            <w:pPr>
              <w:jc w:val="center"/>
              <w:rPr>
                <w:rFonts w:asciiTheme="majorBidi" w:hAnsiTheme="majorBidi" w:cstheme="majorBidi"/>
                <w:noProof/>
                <w:sz w:val="36"/>
                <w:szCs w:val="36"/>
                <w:lang w:bidi="ar-EG"/>
              </w:rPr>
            </w:pPr>
            <w:r w:rsidRPr="005D24F0">
              <w:rPr>
                <w:rFonts w:asciiTheme="majorBidi" w:hAnsiTheme="majorBidi" w:cstheme="majorBidi"/>
                <w:noProof/>
                <w:sz w:val="36"/>
                <w:szCs w:val="36"/>
              </w:rPr>
              <w:t>Total</w:t>
            </w:r>
          </w:p>
        </w:tc>
        <w:tc>
          <w:tcPr>
            <w:tcW w:w="1088" w:type="dxa"/>
          </w:tcPr>
          <w:p w14:paraId="67F16BE7" w14:textId="2B997CC8" w:rsidR="0027597A" w:rsidRPr="005D24F0" w:rsidRDefault="0027597A" w:rsidP="0027597A">
            <w:pPr>
              <w:jc w:val="center"/>
              <w:rPr>
                <w:rFonts w:asciiTheme="majorBidi" w:hAnsiTheme="majorBidi" w:cstheme="majorBidi"/>
                <w:noProof/>
                <w:sz w:val="36"/>
                <w:szCs w:val="36"/>
              </w:rPr>
            </w:pPr>
            <w:r w:rsidRPr="005D24F0">
              <w:rPr>
                <w:rFonts w:asciiTheme="majorBidi" w:hAnsiTheme="majorBidi" w:cstheme="majorBidi"/>
                <w:noProof/>
                <w:sz w:val="36"/>
                <w:szCs w:val="36"/>
              </w:rPr>
              <w:t>2560</w:t>
            </w:r>
          </w:p>
        </w:tc>
      </w:tr>
    </w:tbl>
    <w:p w14:paraId="75E2066E" w14:textId="77777777" w:rsidR="0027597A" w:rsidRPr="005D24F0" w:rsidRDefault="0027597A" w:rsidP="0065314E">
      <w:pPr>
        <w:tabs>
          <w:tab w:val="left" w:pos="3300"/>
        </w:tabs>
        <w:rPr>
          <w:sz w:val="28"/>
          <w:szCs w:val="28"/>
        </w:rPr>
      </w:pPr>
    </w:p>
    <w:p w14:paraId="7D5BCED7" w14:textId="461B0039" w:rsidR="00D0019D" w:rsidRPr="005D24F0" w:rsidRDefault="00D0019D" w:rsidP="0065314E">
      <w:pPr>
        <w:tabs>
          <w:tab w:val="left" w:pos="3300"/>
        </w:tabs>
        <w:rPr>
          <w:sz w:val="28"/>
          <w:szCs w:val="28"/>
        </w:rPr>
      </w:pPr>
    </w:p>
    <w:p w14:paraId="14E456C3" w14:textId="16E13854" w:rsidR="00D0019D" w:rsidRPr="005D24F0" w:rsidRDefault="00D0019D" w:rsidP="0065314E">
      <w:pPr>
        <w:tabs>
          <w:tab w:val="left" w:pos="3300"/>
        </w:tabs>
        <w:rPr>
          <w:sz w:val="28"/>
          <w:szCs w:val="28"/>
        </w:rPr>
      </w:pPr>
    </w:p>
    <w:p w14:paraId="0FAAE003" w14:textId="438C1083" w:rsidR="00D0019D" w:rsidRPr="005D24F0" w:rsidRDefault="00087385" w:rsidP="00087385">
      <w:pPr>
        <w:tabs>
          <w:tab w:val="left" w:pos="3300"/>
        </w:tabs>
        <w:rPr>
          <w:b/>
          <w:bCs/>
          <w:sz w:val="36"/>
          <w:szCs w:val="36"/>
        </w:rPr>
      </w:pPr>
      <w:r w:rsidRPr="005D24F0">
        <w:rPr>
          <w:b/>
          <w:bCs/>
          <w:sz w:val="36"/>
          <w:szCs w:val="36"/>
        </w:rPr>
        <w:t>Partners</w:t>
      </w:r>
    </w:p>
    <w:p w14:paraId="1AB6B01B" w14:textId="554B4467" w:rsidR="00FC3CD4" w:rsidRPr="005D24F0" w:rsidRDefault="00087385" w:rsidP="00D0019D">
      <w:pPr>
        <w:rPr>
          <w:sz w:val="32"/>
          <w:szCs w:val="32"/>
        </w:rPr>
      </w:pPr>
      <w:r w:rsidRPr="005D24F0">
        <w:rPr>
          <w:sz w:val="32"/>
          <w:szCs w:val="32"/>
        </w:rPr>
        <w:t>At the present time, there are no partners, but we are trying to communicate with a business incubator or institution that will adopt this project to make it in a better way in terms of manufacturing components, modifying its system, testing it on more than one farm, and conducting a comprehensive feasibility study for its economic review.</w:t>
      </w:r>
    </w:p>
    <w:p w14:paraId="18AA7561" w14:textId="77777777" w:rsidR="00FC3CD4" w:rsidRPr="005D24F0" w:rsidRDefault="00FC3CD4" w:rsidP="00D0019D">
      <w:pPr>
        <w:rPr>
          <w:sz w:val="28"/>
          <w:szCs w:val="28"/>
        </w:rPr>
      </w:pPr>
    </w:p>
    <w:p w14:paraId="16C5F2CA" w14:textId="77777777" w:rsidR="00087385" w:rsidRDefault="00087385" w:rsidP="00D0019D">
      <w:pPr>
        <w:rPr>
          <w:sz w:val="28"/>
          <w:szCs w:val="28"/>
          <w:rtl/>
        </w:rPr>
      </w:pPr>
    </w:p>
    <w:p w14:paraId="2DD359A7" w14:textId="77777777" w:rsidR="005D24F0" w:rsidRDefault="005D24F0" w:rsidP="00D0019D">
      <w:pPr>
        <w:rPr>
          <w:sz w:val="28"/>
          <w:szCs w:val="28"/>
          <w:rtl/>
        </w:rPr>
      </w:pPr>
    </w:p>
    <w:p w14:paraId="7F7B4868" w14:textId="77777777" w:rsidR="005D24F0" w:rsidRDefault="005D24F0" w:rsidP="00D0019D">
      <w:pPr>
        <w:rPr>
          <w:sz w:val="28"/>
          <w:szCs w:val="28"/>
          <w:rtl/>
        </w:rPr>
      </w:pPr>
    </w:p>
    <w:p w14:paraId="06B49D93" w14:textId="77777777" w:rsidR="005D24F0" w:rsidRDefault="005D24F0" w:rsidP="00D0019D">
      <w:pPr>
        <w:rPr>
          <w:sz w:val="28"/>
          <w:szCs w:val="28"/>
          <w:rtl/>
        </w:rPr>
      </w:pPr>
    </w:p>
    <w:p w14:paraId="5FB86289" w14:textId="77777777" w:rsidR="005D24F0" w:rsidRDefault="005D24F0" w:rsidP="00D0019D">
      <w:pPr>
        <w:rPr>
          <w:sz w:val="28"/>
          <w:szCs w:val="28"/>
          <w:rtl/>
        </w:rPr>
      </w:pPr>
    </w:p>
    <w:p w14:paraId="67FE59C0" w14:textId="77777777" w:rsidR="00D0019D" w:rsidRPr="00F67D3A" w:rsidRDefault="00D0019D" w:rsidP="00D0019D"/>
    <w:p w14:paraId="23C5F93D" w14:textId="77777777" w:rsidR="00D0019D" w:rsidRPr="0000216C" w:rsidRDefault="00D0019D" w:rsidP="00D0019D">
      <w:pPr>
        <w:pStyle w:val="MyHeadtitle"/>
        <w:tabs>
          <w:tab w:val="left" w:pos="709"/>
          <w:tab w:val="left" w:pos="851"/>
        </w:tabs>
        <w:ind w:left="567"/>
        <w:rPr>
          <w:rFonts w:ascii="Futura LT Book" w:hAnsi="Futura LT Book" w:cs="Times New Roman"/>
          <w:bCs w:val="0"/>
          <w:color w:val="FFFFFF"/>
          <w:sz w:val="50"/>
          <w:szCs w:val="50"/>
        </w:rPr>
      </w:pPr>
      <w:bookmarkStart w:id="37" w:name="_Toc129698613"/>
      <w:bookmarkStart w:id="38" w:name="_Toc129698780"/>
      <w:bookmarkStart w:id="39" w:name="_Toc130306823"/>
      <w:r w:rsidRPr="0000216C">
        <w:rPr>
          <w:rFonts w:ascii="Futura LT Book" w:hAnsi="Futura LT Book" w:cs="Times New Roman"/>
          <w:bCs w:val="0"/>
          <w:color w:val="FFFFFF"/>
          <w:sz w:val="50"/>
          <w:szCs w:val="50"/>
        </w:rPr>
        <w:t>Proposed Work (Cont.)</w:t>
      </w:r>
      <w:bookmarkEnd w:id="37"/>
      <w:bookmarkEnd w:id="38"/>
      <w:bookmarkEnd w:id="39"/>
    </w:p>
    <w:p w14:paraId="7CF74E81" w14:textId="77777777" w:rsidR="00D0019D" w:rsidRPr="00F67D3A" w:rsidRDefault="00D0019D" w:rsidP="00D0019D"/>
    <w:p w14:paraId="368BB7A8" w14:textId="77777777" w:rsidR="00D0019D" w:rsidRPr="00F67D3A" w:rsidRDefault="00D0019D" w:rsidP="00D0019D"/>
    <w:p w14:paraId="161A97C0" w14:textId="153C64A3" w:rsidR="00D0019D" w:rsidRDefault="00D0019D" w:rsidP="0065314E">
      <w:pPr>
        <w:tabs>
          <w:tab w:val="left" w:pos="3300"/>
        </w:tabs>
      </w:pPr>
    </w:p>
    <w:p w14:paraId="48ED8A6B" w14:textId="5BE41677" w:rsidR="00D0019D" w:rsidRDefault="00D0019D" w:rsidP="0065314E">
      <w:pPr>
        <w:tabs>
          <w:tab w:val="left" w:pos="3300"/>
        </w:tabs>
      </w:pPr>
    </w:p>
    <w:p w14:paraId="583ECD23" w14:textId="7C50A5DB" w:rsidR="00D0019D" w:rsidRDefault="00D0019D" w:rsidP="0065314E">
      <w:pPr>
        <w:tabs>
          <w:tab w:val="left" w:pos="3300"/>
        </w:tabs>
      </w:pPr>
    </w:p>
    <w:p w14:paraId="3CF7C336" w14:textId="0808C3D0" w:rsidR="00D0019D" w:rsidRDefault="00D0019D" w:rsidP="0065314E">
      <w:pPr>
        <w:tabs>
          <w:tab w:val="left" w:pos="3300"/>
        </w:tabs>
      </w:pPr>
    </w:p>
    <w:p w14:paraId="534CCA31" w14:textId="43F5AC84" w:rsidR="00D0019D" w:rsidRDefault="00D0019D" w:rsidP="0065314E">
      <w:pPr>
        <w:tabs>
          <w:tab w:val="left" w:pos="3300"/>
        </w:tabs>
      </w:pPr>
    </w:p>
    <w:p w14:paraId="7FB03699" w14:textId="77777777" w:rsidR="00087385" w:rsidRPr="005D24F0" w:rsidRDefault="00087385" w:rsidP="00087385">
      <w:pPr>
        <w:tabs>
          <w:tab w:val="left" w:pos="3300"/>
        </w:tabs>
        <w:rPr>
          <w:b/>
          <w:bCs/>
          <w:sz w:val="32"/>
          <w:szCs w:val="32"/>
        </w:rPr>
      </w:pPr>
      <w:r w:rsidRPr="005D24F0">
        <w:rPr>
          <w:b/>
          <w:bCs/>
          <w:sz w:val="32"/>
          <w:szCs w:val="32"/>
        </w:rPr>
        <w:t>scientific methodologies and theories were utilized in this study</w:t>
      </w:r>
    </w:p>
    <w:p w14:paraId="6FE5B56E" w14:textId="262B7B27" w:rsidR="00D0019D" w:rsidRPr="005D24F0" w:rsidRDefault="00087385" w:rsidP="00087385">
      <w:pPr>
        <w:tabs>
          <w:tab w:val="left" w:pos="3300"/>
        </w:tabs>
        <w:rPr>
          <w:sz w:val="30"/>
          <w:szCs w:val="30"/>
        </w:rPr>
      </w:pPr>
      <w:r w:rsidRPr="005D24F0">
        <w:rPr>
          <w:sz w:val="30"/>
          <w:szCs w:val="30"/>
        </w:rPr>
        <w:t>In the development of this robot, numerous scientific methods and theories were utilized, including 1- Engineering designing process (EDP), the project likely followed the EDP, from identifying the problem, searching for solutions that already exist, brainstorming solutions, designing a prototype, and testing it, to obtain the final product. 2- Sensor technology, the project involves the use of sensor technology in various parameters such as water level, fertilizer level, nutrient level, and plant health. 3- Image processing, the camera used in the robot included image processing techniques to analyze images taken and determine the health status of plants. 4- Renewable energy, the use of solar panels to power the robot, it must include the knowledge of renewable energy systems. These methodologies and theories would have been essential in the development of this robot.</w:t>
      </w:r>
    </w:p>
    <w:p w14:paraId="5169CECC" w14:textId="632F5427" w:rsidR="00D0019D" w:rsidRDefault="00D0019D" w:rsidP="0065314E">
      <w:pPr>
        <w:tabs>
          <w:tab w:val="left" w:pos="3300"/>
        </w:tabs>
      </w:pPr>
    </w:p>
    <w:p w14:paraId="23345536" w14:textId="77777777" w:rsidR="005D24F0" w:rsidRPr="005D24F0" w:rsidRDefault="005D24F0" w:rsidP="005D24F0">
      <w:pPr>
        <w:rPr>
          <w:b/>
          <w:bCs/>
          <w:sz w:val="32"/>
          <w:szCs w:val="32"/>
        </w:rPr>
      </w:pPr>
      <w:r w:rsidRPr="005D24F0">
        <w:rPr>
          <w:b/>
          <w:bCs/>
          <w:sz w:val="32"/>
          <w:szCs w:val="32"/>
        </w:rPr>
        <w:t>Expected results after using the project in the markets</w:t>
      </w:r>
    </w:p>
    <w:p w14:paraId="29B5CDD0" w14:textId="77777777" w:rsidR="005D24F0" w:rsidRPr="005D24F0" w:rsidRDefault="005D24F0" w:rsidP="005D24F0">
      <w:pPr>
        <w:pStyle w:val="ListParagraph"/>
        <w:numPr>
          <w:ilvl w:val="0"/>
          <w:numId w:val="14"/>
        </w:numPr>
        <w:rPr>
          <w:sz w:val="30"/>
          <w:szCs w:val="30"/>
        </w:rPr>
      </w:pPr>
      <w:r w:rsidRPr="005D24F0">
        <w:rPr>
          <w:sz w:val="30"/>
          <w:szCs w:val="30"/>
        </w:rPr>
        <w:t>Increasing the quality of agricultural products in general (plants, fruits and legumes)</w:t>
      </w:r>
    </w:p>
    <w:p w14:paraId="3EA56C32" w14:textId="77777777" w:rsidR="005D24F0" w:rsidRPr="005D24F0" w:rsidRDefault="005D24F0" w:rsidP="005D24F0">
      <w:pPr>
        <w:pStyle w:val="ListParagraph"/>
        <w:numPr>
          <w:ilvl w:val="0"/>
          <w:numId w:val="14"/>
        </w:numPr>
        <w:rPr>
          <w:sz w:val="30"/>
          <w:szCs w:val="30"/>
        </w:rPr>
      </w:pPr>
      <w:r w:rsidRPr="005D24F0">
        <w:rPr>
          <w:sz w:val="30"/>
          <w:szCs w:val="30"/>
        </w:rPr>
        <w:t>Increasing the area of used agricultural land</w:t>
      </w:r>
    </w:p>
    <w:p w14:paraId="6B348684" w14:textId="77777777" w:rsidR="005D24F0" w:rsidRPr="005D24F0" w:rsidRDefault="005D24F0" w:rsidP="005D24F0">
      <w:pPr>
        <w:pStyle w:val="ListParagraph"/>
        <w:numPr>
          <w:ilvl w:val="0"/>
          <w:numId w:val="14"/>
        </w:numPr>
        <w:rPr>
          <w:sz w:val="30"/>
          <w:szCs w:val="30"/>
        </w:rPr>
      </w:pPr>
      <w:r w:rsidRPr="005D24F0">
        <w:rPr>
          <w:sz w:val="30"/>
          <w:szCs w:val="30"/>
        </w:rPr>
        <w:t>Low prices of fruits and vegetables, which reduces poverty and famine rates</w:t>
      </w:r>
    </w:p>
    <w:p w14:paraId="59195350" w14:textId="77777777" w:rsidR="005D24F0" w:rsidRPr="005D24F0" w:rsidRDefault="005D24F0" w:rsidP="005D24F0">
      <w:pPr>
        <w:pStyle w:val="ListParagraph"/>
        <w:numPr>
          <w:ilvl w:val="0"/>
          <w:numId w:val="14"/>
        </w:numPr>
        <w:rPr>
          <w:sz w:val="30"/>
          <w:szCs w:val="30"/>
        </w:rPr>
      </w:pPr>
      <w:r w:rsidRPr="005D24F0">
        <w:rPr>
          <w:sz w:val="30"/>
          <w:szCs w:val="30"/>
        </w:rPr>
        <w:t>Reducing climate change due to the reduced use of pesticides and chemicals</w:t>
      </w:r>
    </w:p>
    <w:p w14:paraId="3B9E0A7D" w14:textId="77777777" w:rsidR="005D24F0" w:rsidRPr="005D24F0" w:rsidRDefault="005D24F0" w:rsidP="005D24F0">
      <w:pPr>
        <w:pStyle w:val="ListParagraph"/>
        <w:numPr>
          <w:ilvl w:val="0"/>
          <w:numId w:val="14"/>
        </w:numPr>
        <w:rPr>
          <w:sz w:val="30"/>
          <w:szCs w:val="30"/>
          <w:rtl/>
        </w:rPr>
      </w:pPr>
      <w:r w:rsidRPr="005D24F0">
        <w:rPr>
          <w:sz w:val="30"/>
          <w:szCs w:val="30"/>
        </w:rPr>
        <w:t>Saving water resources due to the use of modern irrigation methods such as drip irrigation</w:t>
      </w:r>
    </w:p>
    <w:p w14:paraId="29BC5986" w14:textId="29116733" w:rsidR="00D0019D" w:rsidRDefault="00D0019D" w:rsidP="0065314E">
      <w:pPr>
        <w:tabs>
          <w:tab w:val="left" w:pos="3300"/>
        </w:tabs>
      </w:pPr>
    </w:p>
    <w:p w14:paraId="1BB0C7BA" w14:textId="67EAE6E3" w:rsidR="00D0019D" w:rsidRDefault="00D0019D" w:rsidP="0065314E">
      <w:pPr>
        <w:tabs>
          <w:tab w:val="left" w:pos="3300"/>
        </w:tabs>
      </w:pPr>
    </w:p>
    <w:p w14:paraId="39A874C5" w14:textId="0E948F66" w:rsidR="00D0019D" w:rsidRDefault="00D0019D" w:rsidP="0065314E">
      <w:pPr>
        <w:tabs>
          <w:tab w:val="left" w:pos="3300"/>
        </w:tabs>
      </w:pPr>
    </w:p>
    <w:p w14:paraId="744DE9C2" w14:textId="6C0DB009" w:rsidR="00D0019D" w:rsidRDefault="00D0019D" w:rsidP="0065314E">
      <w:pPr>
        <w:tabs>
          <w:tab w:val="left" w:pos="3300"/>
        </w:tabs>
      </w:pPr>
    </w:p>
    <w:p w14:paraId="64272D26" w14:textId="4DFBE997" w:rsidR="00D0019D" w:rsidRDefault="00D0019D" w:rsidP="0065314E">
      <w:pPr>
        <w:tabs>
          <w:tab w:val="left" w:pos="3300"/>
        </w:tabs>
      </w:pPr>
    </w:p>
    <w:p w14:paraId="543D1714" w14:textId="46AB3035" w:rsidR="00D0019D" w:rsidRDefault="00D0019D" w:rsidP="0065314E">
      <w:pPr>
        <w:tabs>
          <w:tab w:val="left" w:pos="3300"/>
        </w:tabs>
      </w:pPr>
    </w:p>
    <w:p w14:paraId="30654835" w14:textId="388FE2C2" w:rsidR="00D0019D" w:rsidRDefault="00D0019D" w:rsidP="0065314E">
      <w:pPr>
        <w:tabs>
          <w:tab w:val="left" w:pos="3300"/>
        </w:tabs>
      </w:pPr>
    </w:p>
    <w:p w14:paraId="02FB0D96" w14:textId="7444F68D" w:rsidR="00D0019D" w:rsidRDefault="00D0019D" w:rsidP="0065314E">
      <w:pPr>
        <w:tabs>
          <w:tab w:val="left" w:pos="3300"/>
        </w:tabs>
      </w:pPr>
    </w:p>
    <w:p w14:paraId="14B36EDF" w14:textId="42B11DEE" w:rsidR="00D0019D" w:rsidRDefault="00D0019D" w:rsidP="0065314E">
      <w:pPr>
        <w:tabs>
          <w:tab w:val="left" w:pos="3300"/>
        </w:tabs>
      </w:pPr>
    </w:p>
    <w:p w14:paraId="1FD600CA" w14:textId="6FE90A3D" w:rsidR="00D0019D" w:rsidRDefault="00D0019D" w:rsidP="0065314E">
      <w:pPr>
        <w:tabs>
          <w:tab w:val="left" w:pos="3300"/>
        </w:tabs>
      </w:pPr>
    </w:p>
    <w:p w14:paraId="5A3AC397" w14:textId="1B6E5465" w:rsidR="00D0019D" w:rsidRDefault="00D0019D" w:rsidP="0065314E">
      <w:pPr>
        <w:tabs>
          <w:tab w:val="left" w:pos="3300"/>
        </w:tabs>
      </w:pPr>
    </w:p>
    <w:p w14:paraId="72A866AD" w14:textId="4177FFB2" w:rsidR="00D0019D" w:rsidRDefault="00D0019D" w:rsidP="0065314E">
      <w:pPr>
        <w:tabs>
          <w:tab w:val="left" w:pos="3300"/>
        </w:tabs>
      </w:pPr>
    </w:p>
    <w:p w14:paraId="33992B74" w14:textId="1624C82D" w:rsidR="00D0019D" w:rsidRDefault="00D0019D" w:rsidP="0065314E">
      <w:pPr>
        <w:tabs>
          <w:tab w:val="left" w:pos="3300"/>
        </w:tabs>
      </w:pPr>
    </w:p>
    <w:p w14:paraId="1507F79C" w14:textId="6DB2E8FF" w:rsidR="00D0019D" w:rsidRDefault="00D0019D" w:rsidP="0065314E">
      <w:pPr>
        <w:tabs>
          <w:tab w:val="left" w:pos="3300"/>
        </w:tabs>
      </w:pPr>
    </w:p>
    <w:p w14:paraId="29878E9D" w14:textId="77777777" w:rsidR="002D5303" w:rsidRPr="00F67D3A" w:rsidRDefault="002D5303" w:rsidP="002D5303"/>
    <w:p w14:paraId="5076E69D" w14:textId="51F5554F" w:rsidR="002D5303" w:rsidRPr="0000216C" w:rsidRDefault="002D5303" w:rsidP="002D5303">
      <w:pPr>
        <w:pStyle w:val="MyHeadtitle"/>
        <w:numPr>
          <w:ilvl w:val="0"/>
          <w:numId w:val="2"/>
        </w:numPr>
        <w:tabs>
          <w:tab w:val="left" w:pos="709"/>
          <w:tab w:val="left" w:pos="851"/>
        </w:tabs>
        <w:ind w:left="567" w:hanging="425"/>
        <w:rPr>
          <w:rFonts w:ascii="Futura LT Book" w:hAnsi="Futura LT Book" w:cs="Times New Roman"/>
          <w:bCs w:val="0"/>
          <w:color w:val="FFFFFF"/>
          <w:sz w:val="50"/>
          <w:szCs w:val="50"/>
        </w:rPr>
      </w:pPr>
      <w:bookmarkStart w:id="40" w:name="_Toc130306824"/>
      <w:r w:rsidRPr="0000216C">
        <w:rPr>
          <w:rFonts w:ascii="Futura LT Book" w:hAnsi="Futura LT Book" w:cs="Times New Roman"/>
          <w:bCs w:val="0"/>
          <w:color w:val="FFFFFF"/>
          <w:sz w:val="50"/>
          <w:szCs w:val="50"/>
        </w:rPr>
        <w:t>Proposed Practical</w:t>
      </w:r>
      <w:r w:rsidR="007B6ED5" w:rsidRPr="0000216C">
        <w:rPr>
          <w:rFonts w:ascii="Futura LT Book" w:hAnsi="Futura LT Book" w:cs="Times New Roman"/>
          <w:bCs w:val="0"/>
          <w:color w:val="FFFFFF"/>
          <w:sz w:val="50"/>
          <w:szCs w:val="50"/>
        </w:rPr>
        <w:t xml:space="preserve"> Work</w:t>
      </w:r>
      <w:bookmarkEnd w:id="40"/>
    </w:p>
    <w:p w14:paraId="7C79FD1B" w14:textId="77777777" w:rsidR="002D5303" w:rsidRPr="00F67D3A" w:rsidRDefault="002D5303" w:rsidP="002D5303"/>
    <w:p w14:paraId="6EF00079" w14:textId="77777777" w:rsidR="002D5303" w:rsidRPr="00F67D3A" w:rsidRDefault="002D5303" w:rsidP="002D5303"/>
    <w:p w14:paraId="78D93ACB" w14:textId="40B17D6D" w:rsidR="002D5303" w:rsidRDefault="002D5303" w:rsidP="0065314E">
      <w:pPr>
        <w:tabs>
          <w:tab w:val="left" w:pos="3300"/>
        </w:tabs>
      </w:pPr>
    </w:p>
    <w:p w14:paraId="742585DA" w14:textId="5E8CF26E" w:rsidR="002D5303" w:rsidRDefault="002D5303" w:rsidP="0065314E">
      <w:pPr>
        <w:tabs>
          <w:tab w:val="left" w:pos="3300"/>
        </w:tabs>
      </w:pPr>
    </w:p>
    <w:p w14:paraId="4C30A66A" w14:textId="77777777" w:rsidR="00030AE5" w:rsidRDefault="00030AE5" w:rsidP="00030AE5">
      <w:r>
        <w:t>We've observed a lack of experience among farmers in managing agricultural lands and modern irrigation. They struggle to attend to all crops simultaneously, from tilling the soil to transporting the produce. This leads to numerous errors that diminish both the quality and quantity of the harvest. To address these challenges, we've developed an agricultural robot.</w:t>
      </w:r>
    </w:p>
    <w:p w14:paraId="016D1DE8" w14:textId="77777777" w:rsidR="00030AE5" w:rsidRDefault="00030AE5" w:rsidP="00030AE5"/>
    <w:p w14:paraId="52210840" w14:textId="77777777" w:rsidR="00030AE5" w:rsidRDefault="00030AE5" w:rsidP="00030AE5">
      <w:r>
        <w:t>Our robot comprises multiple components, each tasked with specific functions such as seed distribution, plant watering, and crop monitoring. Consequently, several steps were necessary in its creation:</w:t>
      </w:r>
    </w:p>
    <w:p w14:paraId="58465737" w14:textId="77777777" w:rsidR="00030AE5" w:rsidRDefault="00030AE5" w:rsidP="00030AE5"/>
    <w:p w14:paraId="1D8CC7BA" w14:textId="77777777" w:rsidR="00030AE5" w:rsidRDefault="00030AE5" w:rsidP="00030AE5">
      <w:r w:rsidRPr="004676FA">
        <w:rPr>
          <w:b/>
          <w:bCs/>
        </w:rPr>
        <w:t>Firstly, we</w:t>
      </w:r>
      <w:r>
        <w:t xml:space="preserve"> </w:t>
      </w:r>
      <w:r w:rsidRPr="004676FA">
        <w:rPr>
          <w:b/>
          <w:bCs/>
        </w:rPr>
        <w:t>programmed</w:t>
      </w:r>
      <w:r>
        <w:t xml:space="preserve"> the codes using the Arduino program in the C++ language. We defined the inputs and outputs, identified the required libraries, and procured components for installation post-coding.</w:t>
      </w:r>
    </w:p>
    <w:p w14:paraId="3CD6EFE1" w14:textId="77777777" w:rsidR="00030AE5" w:rsidRDefault="00030AE5" w:rsidP="00030AE5"/>
    <w:p w14:paraId="1CBD6541" w14:textId="77777777" w:rsidR="00030AE5" w:rsidRDefault="00030AE5" w:rsidP="00030AE5">
      <w:r w:rsidRPr="004676FA">
        <w:rPr>
          <w:b/>
          <w:bCs/>
        </w:rPr>
        <w:t>Next, we</w:t>
      </w:r>
      <w:r>
        <w:t xml:space="preserve"> </w:t>
      </w:r>
      <w:r w:rsidRPr="004676FA">
        <w:rPr>
          <w:b/>
          <w:bCs/>
        </w:rPr>
        <w:t xml:space="preserve">installed solar panels to </w:t>
      </w:r>
      <w:r>
        <w:t>provide the robot with clean electricity. Additionally, lithium batteries were installed to store electricity, enabling the robot to operate day and night when sunlight is unavailable.</w:t>
      </w:r>
    </w:p>
    <w:p w14:paraId="28E23246" w14:textId="77777777" w:rsidR="00030AE5" w:rsidRDefault="00030AE5" w:rsidP="00030AE5"/>
    <w:p w14:paraId="08AF8219" w14:textId="77777777" w:rsidR="00030AE5" w:rsidRDefault="00030AE5" w:rsidP="00030AE5">
      <w:r w:rsidRPr="004676FA">
        <w:rPr>
          <w:b/>
          <w:bCs/>
        </w:rPr>
        <w:t>The frame</w:t>
      </w:r>
      <w:r>
        <w:t xml:space="preserve"> was constructed using lightweight materials such as plastic and acrylic to ensure agility and speed. Certain components, such as the hook, were made of iron for durability. A chain was also incorporated to enable safe traversal across soil and rocks.</w:t>
      </w:r>
    </w:p>
    <w:p w14:paraId="501EA451" w14:textId="77777777" w:rsidR="00030AE5" w:rsidRDefault="00030AE5" w:rsidP="00030AE5"/>
    <w:p w14:paraId="429289D9" w14:textId="77777777" w:rsidR="00030AE5" w:rsidRDefault="00030AE5" w:rsidP="00030AE5">
      <w:r w:rsidRPr="004676FA">
        <w:rPr>
          <w:b/>
          <w:bCs/>
        </w:rPr>
        <w:t>An Arduino Mega</w:t>
      </w:r>
      <w:r>
        <w:t xml:space="preserve"> was acquired to accommodate all project components. Its selection allowed for the integration of various sensors, LEDs, and motors into its pins, facilitating code transfer.</w:t>
      </w:r>
    </w:p>
    <w:p w14:paraId="0ABF1C2F" w14:textId="77777777" w:rsidR="00030AE5" w:rsidRDefault="00030AE5" w:rsidP="00030AE5"/>
    <w:p w14:paraId="60A8DC16" w14:textId="77777777" w:rsidR="00030AE5" w:rsidRDefault="00030AE5" w:rsidP="00030AE5">
      <w:r w:rsidRPr="004676FA">
        <w:rPr>
          <w:b/>
          <w:bCs/>
        </w:rPr>
        <w:t>LED</w:t>
      </w:r>
      <w:r>
        <w:t xml:space="preserve"> lights were installed to provide illumination, signaling the robot's presence to farmers and enhancing its aesthetic appeal.</w:t>
      </w:r>
    </w:p>
    <w:p w14:paraId="49102DDB" w14:textId="77777777" w:rsidR="00030AE5" w:rsidRDefault="00030AE5" w:rsidP="00030AE5"/>
    <w:p w14:paraId="0CBBF9B0" w14:textId="77777777" w:rsidR="00030AE5" w:rsidRDefault="00030AE5" w:rsidP="00030AE5">
      <w:r w:rsidRPr="004676FA">
        <w:rPr>
          <w:b/>
          <w:bCs/>
        </w:rPr>
        <w:t>A buzzer</w:t>
      </w:r>
      <w:r>
        <w:t xml:space="preserve"> was incorporated to audibly signal task completion or the discovery of mature plants, alerting farmers.</w:t>
      </w:r>
    </w:p>
    <w:p w14:paraId="22668139" w14:textId="77777777" w:rsidR="00030AE5" w:rsidRDefault="00030AE5" w:rsidP="00030AE5"/>
    <w:p w14:paraId="51782898" w14:textId="77777777" w:rsidR="00030AE5" w:rsidRDefault="00030AE5" w:rsidP="00030AE5">
      <w:r w:rsidRPr="004676FA">
        <w:rPr>
          <w:b/>
          <w:bCs/>
        </w:rPr>
        <w:t>A relay</w:t>
      </w:r>
      <w:r>
        <w:t xml:space="preserve"> was installed to regulate electricity flow from solar energy to the Arduino chip and H-bridge, allowing for controlled operation.</w:t>
      </w:r>
    </w:p>
    <w:p w14:paraId="09BA349A" w14:textId="77777777" w:rsidR="00030AE5" w:rsidRDefault="00030AE5" w:rsidP="00030AE5"/>
    <w:p w14:paraId="4780A234" w14:textId="77777777" w:rsidR="00030AE5" w:rsidRDefault="00030AE5" w:rsidP="00030AE5">
      <w:r w:rsidRPr="004676FA">
        <w:rPr>
          <w:b/>
          <w:bCs/>
        </w:rPr>
        <w:t>A soil moisture sensor was</w:t>
      </w:r>
      <w:r>
        <w:t xml:space="preserve"> integrated to measure soil quality and detect salt levels.</w:t>
      </w:r>
    </w:p>
    <w:p w14:paraId="2CDB8FD1" w14:textId="77777777" w:rsidR="00030AE5" w:rsidRDefault="00030AE5" w:rsidP="00030AE5"/>
    <w:p w14:paraId="7E29001E" w14:textId="77777777" w:rsidR="00030AE5" w:rsidRDefault="00030AE5" w:rsidP="00030AE5">
      <w:r w:rsidRPr="004676FA">
        <w:rPr>
          <w:b/>
          <w:bCs/>
        </w:rPr>
        <w:t>servo motor</w:t>
      </w:r>
      <w:r>
        <w:t xml:space="preserve"> was employed to control the hook's opening and closing, facilitating the transportation of fruits and vegetables.</w:t>
      </w:r>
    </w:p>
    <w:p w14:paraId="43AFC98D" w14:textId="75958EB0" w:rsidR="00E415BD" w:rsidRDefault="00030AE5" w:rsidP="00E415BD">
      <w:pPr>
        <w:tabs>
          <w:tab w:val="left" w:pos="3300"/>
        </w:tabs>
        <w:spacing w:before="240" w:line="276" w:lineRule="auto"/>
      </w:pPr>
      <w:r w:rsidRPr="00DA2F74">
        <w:rPr>
          <w:b/>
          <w:bCs/>
        </w:rPr>
        <w:t>Adding the ESP32cam</w:t>
      </w:r>
      <w:r>
        <w:t xml:space="preserve"> for plant and fruit identification, as well as viewing the agricultural area, enhances the robot's capabilities. </w:t>
      </w:r>
      <w:bookmarkStart w:id="41" w:name="_Toc129698618"/>
      <w:bookmarkStart w:id="42" w:name="_Toc129698785"/>
      <w:bookmarkStart w:id="43" w:name="_Toc130306825"/>
    </w:p>
    <w:p w14:paraId="43FF173C" w14:textId="77777777" w:rsidR="00321EF2" w:rsidRPr="00E415BD" w:rsidRDefault="00321EF2" w:rsidP="00E415BD">
      <w:pPr>
        <w:tabs>
          <w:tab w:val="left" w:pos="3300"/>
        </w:tabs>
        <w:spacing w:before="240" w:line="276" w:lineRule="auto"/>
        <w:rPr>
          <w:rtl/>
        </w:rPr>
      </w:pPr>
    </w:p>
    <w:p w14:paraId="2B384229" w14:textId="17C6E0EE" w:rsidR="007B6ED5" w:rsidRPr="0000216C" w:rsidRDefault="007B6ED5" w:rsidP="007B6ED5">
      <w:pPr>
        <w:pStyle w:val="MyHeadtitle"/>
        <w:tabs>
          <w:tab w:val="left" w:pos="709"/>
          <w:tab w:val="left" w:pos="851"/>
        </w:tabs>
        <w:ind w:left="567"/>
        <w:rPr>
          <w:rFonts w:ascii="Futura LT Book" w:hAnsi="Futura LT Book" w:cs="Times New Roman"/>
          <w:bCs w:val="0"/>
          <w:color w:val="FFFFFF"/>
          <w:sz w:val="50"/>
          <w:szCs w:val="50"/>
        </w:rPr>
      </w:pPr>
      <w:r w:rsidRPr="0000216C">
        <w:rPr>
          <w:rFonts w:ascii="Futura LT Book" w:hAnsi="Futura LT Book" w:cs="Times New Roman"/>
          <w:bCs w:val="0"/>
          <w:color w:val="FFFFFF"/>
          <w:sz w:val="50"/>
          <w:szCs w:val="50"/>
        </w:rPr>
        <w:lastRenderedPageBreak/>
        <w:t>Proposed Practical Work (Cont.)</w:t>
      </w:r>
      <w:bookmarkEnd w:id="41"/>
      <w:bookmarkEnd w:id="42"/>
      <w:bookmarkEnd w:id="43"/>
    </w:p>
    <w:p w14:paraId="284EEF4B" w14:textId="77777777" w:rsidR="007B6ED5" w:rsidRPr="00F67D3A" w:rsidRDefault="007B6ED5" w:rsidP="007B6ED5"/>
    <w:p w14:paraId="773EE643" w14:textId="77777777" w:rsidR="007B6ED5" w:rsidRDefault="007B6ED5" w:rsidP="007B6ED5"/>
    <w:p w14:paraId="468FCADB" w14:textId="77777777" w:rsidR="00030AE5" w:rsidRDefault="00030AE5" w:rsidP="007B6ED5">
      <w:pPr>
        <w:rPr>
          <w:rtl/>
        </w:rPr>
      </w:pPr>
    </w:p>
    <w:p w14:paraId="7D75852C" w14:textId="77777777" w:rsidR="00E415BD" w:rsidRDefault="00E415BD" w:rsidP="007B6ED5">
      <w:pPr>
        <w:rPr>
          <w:rtl/>
        </w:rPr>
      </w:pPr>
    </w:p>
    <w:p w14:paraId="1EAEE700" w14:textId="77777777" w:rsidR="00E415BD" w:rsidRDefault="00E415BD" w:rsidP="007B6ED5"/>
    <w:p w14:paraId="38F799C1" w14:textId="5892B388" w:rsidR="00030AE5" w:rsidRDefault="00D54A72" w:rsidP="00030AE5">
      <w:pPr>
        <w:tabs>
          <w:tab w:val="left" w:pos="3300"/>
        </w:tabs>
        <w:spacing w:before="240" w:line="276" w:lineRule="auto"/>
      </w:pPr>
      <w:r>
        <w:rPr>
          <w:rFonts w:hint="cs"/>
          <w:b/>
          <w:bCs/>
          <w:rtl/>
        </w:rPr>
        <w:t xml:space="preserve">   </w:t>
      </w:r>
      <w:r w:rsidR="00030AE5">
        <w:rPr>
          <w:b/>
          <w:bCs/>
        </w:rPr>
        <w:t xml:space="preserve">    </w:t>
      </w:r>
      <w:r w:rsidR="00030AE5" w:rsidRPr="00DA2F74">
        <w:rPr>
          <w:b/>
          <w:bCs/>
        </w:rPr>
        <w:t>Incorporating an MQ gas sensor</w:t>
      </w:r>
      <w:r w:rsidR="00030AE5">
        <w:t xml:space="preserve"> allows for monitoring oxygen and carbon dioxide levels,                                       </w:t>
      </w:r>
    </w:p>
    <w:p w14:paraId="177C3C9B" w14:textId="2A3135D0" w:rsidR="00030AE5" w:rsidRPr="00030AE5" w:rsidRDefault="00030AE5" w:rsidP="00030AE5">
      <w:pPr>
        <w:tabs>
          <w:tab w:val="left" w:pos="3300"/>
        </w:tabs>
        <w:spacing w:before="240" w:line="276" w:lineRule="auto"/>
      </w:pPr>
      <w:r>
        <w:t xml:space="preserve">       providing insight into plant respiration and health. </w:t>
      </w:r>
    </w:p>
    <w:p w14:paraId="57EA3236" w14:textId="6822BB67" w:rsidR="00030AE5" w:rsidRDefault="00030AE5" w:rsidP="00030AE5">
      <w:pPr>
        <w:tabs>
          <w:tab w:val="left" w:pos="3300"/>
        </w:tabs>
        <w:spacing w:before="240" w:line="276" w:lineRule="auto"/>
        <w:ind w:left="360"/>
      </w:pPr>
      <w:r w:rsidRPr="00DA2F74">
        <w:rPr>
          <w:b/>
          <w:bCs/>
        </w:rPr>
        <w:t>The water rate sensor</w:t>
      </w:r>
      <w:r>
        <w:t xml:space="preserve"> helps gauge soil moisture, ensuring plants receive adequate hydration. </w:t>
      </w:r>
    </w:p>
    <w:p w14:paraId="4E95378E" w14:textId="77777777" w:rsidR="00030AE5" w:rsidRDefault="00030AE5" w:rsidP="00030AE5">
      <w:pPr>
        <w:tabs>
          <w:tab w:val="left" w:pos="3300"/>
        </w:tabs>
        <w:spacing w:before="240" w:line="276" w:lineRule="auto"/>
        <w:ind w:left="360"/>
      </w:pPr>
      <w:r w:rsidRPr="00DA2F74">
        <w:rPr>
          <w:b/>
          <w:bCs/>
        </w:rPr>
        <w:t>Integrating a water pump</w:t>
      </w:r>
      <w:r>
        <w:t xml:space="preserve"> enables precise watering of plants, with adjustable timing controlled via Arduino. </w:t>
      </w:r>
    </w:p>
    <w:p w14:paraId="4D8118AE" w14:textId="77777777" w:rsidR="00030AE5" w:rsidRDefault="00030AE5" w:rsidP="00030AE5">
      <w:pPr>
        <w:tabs>
          <w:tab w:val="left" w:pos="3300"/>
        </w:tabs>
        <w:spacing w:before="240" w:line="276" w:lineRule="auto"/>
        <w:ind w:left="360"/>
      </w:pPr>
      <w:r w:rsidRPr="00DA2F74">
        <w:rPr>
          <w:b/>
          <w:bCs/>
        </w:rPr>
        <w:t>Utilizing an ultrasonic sensor</w:t>
      </w:r>
      <w:r>
        <w:t xml:space="preserve"> aids in obstacle detection, safeguarding the robot and enabling accurate mapping of the land.</w:t>
      </w:r>
    </w:p>
    <w:p w14:paraId="6C9C99BC" w14:textId="77777777" w:rsidR="00030AE5" w:rsidRDefault="00030AE5" w:rsidP="00030AE5">
      <w:pPr>
        <w:tabs>
          <w:tab w:val="left" w:pos="3300"/>
        </w:tabs>
        <w:spacing w:before="240" w:line="276" w:lineRule="auto"/>
        <w:ind w:left="360"/>
      </w:pPr>
      <w:r w:rsidRPr="00DA2F74">
        <w:rPr>
          <w:b/>
          <w:bCs/>
        </w:rPr>
        <w:t>The LCD</w:t>
      </w:r>
      <w:r>
        <w:t xml:space="preserve"> screen displays sensor data, soil quality, and plant health, contributing to both functionality and aesthetics. </w:t>
      </w:r>
    </w:p>
    <w:p w14:paraId="4EC2A8EC" w14:textId="77777777" w:rsidR="00030AE5" w:rsidRDefault="00030AE5" w:rsidP="00030AE5">
      <w:pPr>
        <w:tabs>
          <w:tab w:val="left" w:pos="3300"/>
        </w:tabs>
        <w:spacing w:before="240" w:line="276" w:lineRule="auto"/>
        <w:ind w:left="360"/>
      </w:pPr>
      <w:r w:rsidRPr="00DA2F74">
        <w:rPr>
          <w:b/>
          <w:bCs/>
        </w:rPr>
        <w:t>Incorporating an HC-05 Bluetooth chip</w:t>
      </w:r>
      <w:r>
        <w:t xml:space="preserve"> facilitates remote control of the robot via a mobile phone app. This enables farmers to monitor sensor readings, crop health, and quantity in real-time.</w:t>
      </w:r>
    </w:p>
    <w:p w14:paraId="1CD747AB" w14:textId="77777777" w:rsidR="00030AE5" w:rsidRDefault="00030AE5" w:rsidP="00030AE5">
      <w:pPr>
        <w:tabs>
          <w:tab w:val="left" w:pos="3300"/>
        </w:tabs>
        <w:spacing w:before="240" w:line="276" w:lineRule="auto"/>
        <w:ind w:left="360"/>
      </w:pPr>
      <w:r w:rsidRPr="00DA2F74">
        <w:rPr>
          <w:b/>
          <w:bCs/>
        </w:rPr>
        <w:t>A motor driver</w:t>
      </w:r>
      <w:r>
        <w:t xml:space="preserve"> manages electricity distribution to motors, enabling precise control of the robot's movements. </w:t>
      </w:r>
    </w:p>
    <w:p w14:paraId="09E52E1C" w14:textId="77777777" w:rsidR="00030AE5" w:rsidRDefault="00030AE5" w:rsidP="00030AE5">
      <w:pPr>
        <w:tabs>
          <w:tab w:val="left" w:pos="3300"/>
        </w:tabs>
        <w:spacing w:before="240" w:line="276" w:lineRule="auto"/>
        <w:ind w:left="360"/>
      </w:pPr>
      <w:r w:rsidRPr="00DA2F74">
        <w:rPr>
          <w:b/>
          <w:bCs/>
        </w:rPr>
        <w:t>The addition of a DC motor</w:t>
      </w:r>
      <w:r>
        <w:t xml:space="preserve"> enables omnidirectional movement, enhancing the robot's maneuverability.</w:t>
      </w:r>
    </w:p>
    <w:p w14:paraId="3826AA7C" w14:textId="77777777" w:rsidR="00030AE5" w:rsidRDefault="00030AE5" w:rsidP="00030AE5">
      <w:pPr>
        <w:tabs>
          <w:tab w:val="left" w:pos="3300"/>
        </w:tabs>
        <w:spacing w:before="240" w:line="276" w:lineRule="auto"/>
        <w:ind w:left="360"/>
        <w:rPr>
          <w:rtl/>
          <w:lang w:bidi="ar-EG"/>
        </w:rPr>
      </w:pPr>
      <w:r w:rsidRPr="00224FF6">
        <w:rPr>
          <w:b/>
          <w:bCs/>
        </w:rPr>
        <w:t>The mobile phone application</w:t>
      </w:r>
      <w:r>
        <w:t>, developed using MIT App Inventor, communicates with the HC-05 Bluetooth chip. It displays sensor data, camera imagery, and offers controls for navigating the robot, activating lights, operating the hook, and picking up items.</w:t>
      </w:r>
    </w:p>
    <w:p w14:paraId="3E67275F" w14:textId="77777777" w:rsidR="00030AE5" w:rsidRDefault="00030AE5" w:rsidP="00030AE5">
      <w:pPr>
        <w:tabs>
          <w:tab w:val="left" w:pos="3300"/>
        </w:tabs>
        <w:spacing w:before="240" w:line="276" w:lineRule="auto"/>
        <w:ind w:left="360"/>
        <w:rPr>
          <w:rtl/>
          <w:lang w:bidi="ar-EG"/>
        </w:rPr>
      </w:pPr>
      <w:r w:rsidRPr="00224FF6">
        <w:rPr>
          <w:b/>
          <w:bCs/>
          <w:lang w:bidi="ar-EG"/>
        </w:rPr>
        <w:t>Programming the website</w:t>
      </w:r>
      <w:r w:rsidRPr="00224FF6">
        <w:rPr>
          <w:lang w:bidi="ar-EG"/>
        </w:rPr>
        <w:t xml:space="preserve"> and uploading information about the robot and ways to protect and preserve the environment so that we can teach people about the dangers of environmental pollution and the use of industrial pesticides.</w:t>
      </w:r>
    </w:p>
    <w:p w14:paraId="165E3690" w14:textId="77777777" w:rsidR="00030AE5" w:rsidRDefault="00030AE5" w:rsidP="00030AE5">
      <w:pPr>
        <w:tabs>
          <w:tab w:val="left" w:pos="3300"/>
        </w:tabs>
        <w:spacing w:before="240" w:line="276" w:lineRule="auto"/>
        <w:ind w:left="360"/>
        <w:rPr>
          <w:rtl/>
        </w:rPr>
      </w:pPr>
      <w:r w:rsidRPr="00224FF6">
        <w:t>During testing in agricultural areas, the robot successfully performed tasks such as irrigation, soil moisture analysis, gas level monitoring, fruit handling, and camera operation. Sensor readings were accurately displayed on the LCD screen and we can control it remotely accessible via the mobile app.</w:t>
      </w:r>
    </w:p>
    <w:p w14:paraId="375FFDFE" w14:textId="77777777" w:rsidR="00030AE5" w:rsidRPr="008D5A99" w:rsidRDefault="00030AE5" w:rsidP="00030AE5">
      <w:pPr>
        <w:tabs>
          <w:tab w:val="left" w:pos="3300"/>
        </w:tabs>
        <w:spacing w:before="240" w:line="276" w:lineRule="auto"/>
        <w:ind w:left="360"/>
        <w:rPr>
          <w:rtl/>
        </w:rPr>
      </w:pPr>
      <w:r w:rsidRPr="00224FF6">
        <w:t>In this way, we were able to help farmers plant and care for plants and grow agricultural products in the largest possible quantity in less time and less effort, saving a lot of money, ensuring higher health, preventing the harm of pesticides, and giving chemicals to the plant so that it grows more.</w:t>
      </w:r>
    </w:p>
    <w:p w14:paraId="28ECCDAF" w14:textId="1F9B6F0B" w:rsidR="00754BC1" w:rsidRDefault="00754BC1" w:rsidP="0065314E">
      <w:pPr>
        <w:tabs>
          <w:tab w:val="left" w:pos="3300"/>
        </w:tabs>
      </w:pPr>
    </w:p>
    <w:p w14:paraId="52037552" w14:textId="77777777" w:rsidR="00754BC1" w:rsidRPr="00F67D3A" w:rsidRDefault="00754BC1" w:rsidP="00754BC1"/>
    <w:p w14:paraId="4EE4AE67" w14:textId="77777777" w:rsidR="00754BC1" w:rsidRPr="00F67D3A" w:rsidRDefault="00754BC1" w:rsidP="00754BC1"/>
    <w:p w14:paraId="360371C5" w14:textId="3A6A10C1" w:rsidR="00754BC1" w:rsidRPr="0000216C" w:rsidRDefault="00754BC1" w:rsidP="00754BC1">
      <w:pPr>
        <w:pStyle w:val="MyHeadtitle"/>
        <w:numPr>
          <w:ilvl w:val="0"/>
          <w:numId w:val="2"/>
        </w:numPr>
        <w:tabs>
          <w:tab w:val="left" w:pos="709"/>
          <w:tab w:val="left" w:pos="851"/>
        </w:tabs>
        <w:ind w:left="567" w:hanging="425"/>
        <w:rPr>
          <w:rFonts w:ascii="Futura LT Book" w:hAnsi="Futura LT Book" w:cs="Times New Roman"/>
          <w:bCs w:val="0"/>
          <w:color w:val="FFFFFF"/>
          <w:sz w:val="50"/>
          <w:szCs w:val="50"/>
        </w:rPr>
      </w:pPr>
      <w:bookmarkStart w:id="44" w:name="_Toc130306826"/>
      <w:r w:rsidRPr="0000216C">
        <w:rPr>
          <w:rFonts w:ascii="Futura LT Book" w:hAnsi="Futura LT Book" w:cs="Times New Roman"/>
          <w:bCs w:val="0"/>
          <w:color w:val="FFFFFF"/>
          <w:sz w:val="50"/>
          <w:szCs w:val="50"/>
        </w:rPr>
        <w:t>Results and Analysis</w:t>
      </w:r>
      <w:bookmarkEnd w:id="44"/>
    </w:p>
    <w:p w14:paraId="3D306FED" w14:textId="77777777" w:rsidR="00754BC1" w:rsidRPr="00F67D3A" w:rsidRDefault="00754BC1" w:rsidP="00754BC1"/>
    <w:p w14:paraId="0642BD61" w14:textId="77777777" w:rsidR="00754BC1" w:rsidRPr="00F67D3A" w:rsidRDefault="00754BC1" w:rsidP="00754BC1"/>
    <w:p w14:paraId="0E7FDD44" w14:textId="5A582B74" w:rsidR="00754BC1" w:rsidRDefault="00754BC1" w:rsidP="0065314E">
      <w:pPr>
        <w:tabs>
          <w:tab w:val="left" w:pos="3300"/>
        </w:tabs>
      </w:pPr>
    </w:p>
    <w:p w14:paraId="0387F25C" w14:textId="11697882" w:rsidR="00754BC1" w:rsidRDefault="00754BC1" w:rsidP="0065314E">
      <w:pPr>
        <w:tabs>
          <w:tab w:val="left" w:pos="3300"/>
        </w:tabs>
      </w:pPr>
    </w:p>
    <w:p w14:paraId="1640D8D6" w14:textId="50CB59C4" w:rsidR="00754BC1" w:rsidRDefault="00754BC1" w:rsidP="0065314E">
      <w:pPr>
        <w:tabs>
          <w:tab w:val="left" w:pos="3300"/>
        </w:tabs>
      </w:pPr>
    </w:p>
    <w:p w14:paraId="2FB48AF3" w14:textId="208C1768" w:rsidR="00754BC1" w:rsidRPr="007D4637" w:rsidRDefault="007D4637" w:rsidP="0065314E">
      <w:pPr>
        <w:tabs>
          <w:tab w:val="left" w:pos="3300"/>
        </w:tabs>
        <w:rPr>
          <w:b/>
          <w:bCs/>
          <w:sz w:val="32"/>
          <w:szCs w:val="32"/>
        </w:rPr>
      </w:pPr>
      <w:r w:rsidRPr="007D4637">
        <w:rPr>
          <w:b/>
          <w:bCs/>
          <w:sz w:val="32"/>
          <w:szCs w:val="32"/>
        </w:rPr>
        <w:t>Results of our project after the experiment</w:t>
      </w:r>
    </w:p>
    <w:p w14:paraId="7EBA5533" w14:textId="4D637D90" w:rsidR="00754BC1" w:rsidRPr="002E1908" w:rsidRDefault="00754BC1" w:rsidP="0065314E">
      <w:pPr>
        <w:tabs>
          <w:tab w:val="left" w:pos="3300"/>
        </w:tabs>
        <w:rPr>
          <w:sz w:val="22"/>
          <w:szCs w:val="22"/>
        </w:rPr>
      </w:pPr>
    </w:p>
    <w:p w14:paraId="1CBEE94E" w14:textId="77777777" w:rsidR="00E83542" w:rsidRPr="00985E58" w:rsidRDefault="00E83542" w:rsidP="00E83542">
      <w:pPr>
        <w:tabs>
          <w:tab w:val="left" w:pos="3300"/>
        </w:tabs>
        <w:rPr>
          <w:sz w:val="30"/>
          <w:szCs w:val="30"/>
        </w:rPr>
      </w:pPr>
      <w:r w:rsidRPr="00985E58">
        <w:rPr>
          <w:sz w:val="30"/>
          <w:szCs w:val="30"/>
        </w:rPr>
        <w:t>The robot was able to move in the clay soil with ease, but there were a few obstacles in the sandy soil, but after using a track instead of wheels, it began to walk easily.</w:t>
      </w:r>
    </w:p>
    <w:p w14:paraId="63092642" w14:textId="77777777" w:rsidR="00E83542" w:rsidRPr="002E1908" w:rsidRDefault="00E83542" w:rsidP="00E83542">
      <w:pPr>
        <w:tabs>
          <w:tab w:val="left" w:pos="3300"/>
        </w:tabs>
        <w:rPr>
          <w:sz w:val="28"/>
          <w:szCs w:val="28"/>
        </w:rPr>
      </w:pPr>
    </w:p>
    <w:p w14:paraId="710D9268" w14:textId="77777777" w:rsidR="00E83542" w:rsidRPr="00985E58" w:rsidRDefault="00E83542" w:rsidP="00E83542">
      <w:pPr>
        <w:tabs>
          <w:tab w:val="left" w:pos="3300"/>
        </w:tabs>
        <w:rPr>
          <w:sz w:val="30"/>
          <w:szCs w:val="30"/>
        </w:rPr>
      </w:pPr>
      <w:r w:rsidRPr="00985E58">
        <w:rPr>
          <w:sz w:val="30"/>
          <w:szCs w:val="30"/>
        </w:rPr>
        <w:t>The soil and its contents were analyzed, and the results of the soil and gas analysis were sent to the mobile phone application via the Bluetooth chip.</w:t>
      </w:r>
    </w:p>
    <w:p w14:paraId="30B69738" w14:textId="5EA87850" w:rsidR="00E83542" w:rsidRPr="002E1908" w:rsidRDefault="002E1908" w:rsidP="00E83542">
      <w:pPr>
        <w:tabs>
          <w:tab w:val="left" w:pos="3300"/>
        </w:tabs>
        <w:rPr>
          <w:sz w:val="32"/>
          <w:szCs w:val="32"/>
        </w:rPr>
      </w:pPr>
      <w:r w:rsidRPr="002E1908">
        <w:rPr>
          <w:sz w:val="32"/>
          <w:szCs w:val="32"/>
        </w:rPr>
        <w:drawing>
          <wp:anchor distT="0" distB="0" distL="114300" distR="114300" simplePos="0" relativeHeight="251698176" behindDoc="1" locked="0" layoutInCell="1" allowOverlap="1" wp14:anchorId="3DBFA5C3" wp14:editId="39EBE257">
            <wp:simplePos x="0" y="0"/>
            <wp:positionH relativeFrom="margin">
              <wp:posOffset>3167067</wp:posOffset>
            </wp:positionH>
            <wp:positionV relativeFrom="paragraph">
              <wp:posOffset>24765</wp:posOffset>
            </wp:positionV>
            <wp:extent cx="3411855" cy="2319020"/>
            <wp:effectExtent l="0" t="0" r="17145" b="5080"/>
            <wp:wrapSquare wrapText="bothSides"/>
            <wp:docPr id="28" name="Chart 28">
              <a:extLst xmlns:a="http://schemas.openxmlformats.org/drawingml/2006/main">
                <a:ext uri="{FF2B5EF4-FFF2-40B4-BE49-F238E27FC236}">
                  <a16:creationId xmlns:a16="http://schemas.microsoft.com/office/drawing/2014/main" id="{002C9E20-9283-D2DF-1617-4B586F5097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p>
    <w:p w14:paraId="67D4077F" w14:textId="7F89A5BE" w:rsidR="00E83542" w:rsidRPr="00985E58" w:rsidRDefault="00E83542" w:rsidP="002E1908">
      <w:pPr>
        <w:tabs>
          <w:tab w:val="left" w:pos="3300"/>
        </w:tabs>
        <w:rPr>
          <w:sz w:val="30"/>
          <w:szCs w:val="30"/>
        </w:rPr>
      </w:pPr>
      <w:r w:rsidRPr="00985E58">
        <w:rPr>
          <w:sz w:val="30"/>
          <w:szCs w:val="30"/>
        </w:rPr>
        <w:t>The area of agricultural land was irrigated using the drip irrigation method, which led to a large percentage of water savings, because regular irrigation per acre consumes 125 cubic liters, while drip irrigation consumes only two hundred thousand liters, which saved a very large amount of water.</w:t>
      </w:r>
      <w:r w:rsidR="002E1908" w:rsidRPr="00985E58">
        <w:rPr>
          <w:noProof/>
          <w:sz w:val="30"/>
          <w:szCs w:val="30"/>
        </w:rPr>
        <w:t xml:space="preserve"> </w:t>
      </w:r>
    </w:p>
    <w:p w14:paraId="4C309044" w14:textId="77777777" w:rsidR="00E83542" w:rsidRPr="002E1908" w:rsidRDefault="00E83542" w:rsidP="00E83542">
      <w:pPr>
        <w:tabs>
          <w:tab w:val="left" w:pos="3300"/>
        </w:tabs>
        <w:rPr>
          <w:sz w:val="32"/>
          <w:szCs w:val="32"/>
        </w:rPr>
      </w:pPr>
    </w:p>
    <w:p w14:paraId="7E1B6794" w14:textId="77777777" w:rsidR="00E83542" w:rsidRPr="00985E58" w:rsidRDefault="00E83542" w:rsidP="00E83542">
      <w:pPr>
        <w:tabs>
          <w:tab w:val="left" w:pos="3300"/>
        </w:tabs>
        <w:rPr>
          <w:sz w:val="30"/>
          <w:szCs w:val="30"/>
        </w:rPr>
      </w:pPr>
      <w:r w:rsidRPr="00985E58">
        <w:rPr>
          <w:sz w:val="30"/>
          <w:szCs w:val="30"/>
        </w:rPr>
        <w:t>The claw worked to cut and remove the fruits and did not encounter any difficulty</w:t>
      </w:r>
    </w:p>
    <w:p w14:paraId="7C6181A9" w14:textId="3B351B73" w:rsidR="00E83542" w:rsidRPr="00985E58" w:rsidRDefault="00985E58" w:rsidP="00E83542">
      <w:pPr>
        <w:tabs>
          <w:tab w:val="left" w:pos="3300"/>
        </w:tabs>
        <w:rPr>
          <w:sz w:val="30"/>
          <w:szCs w:val="30"/>
        </w:rPr>
      </w:pPr>
      <w:r>
        <w:rPr>
          <w:noProof/>
        </w:rPr>
        <w:drawing>
          <wp:anchor distT="0" distB="0" distL="114300" distR="114300" simplePos="0" relativeHeight="251699200" behindDoc="1" locked="0" layoutInCell="1" allowOverlap="1" wp14:anchorId="25D39549" wp14:editId="167AD24A">
            <wp:simplePos x="0" y="0"/>
            <wp:positionH relativeFrom="margin">
              <wp:posOffset>3874449</wp:posOffset>
            </wp:positionH>
            <wp:positionV relativeFrom="paragraph">
              <wp:posOffset>470279</wp:posOffset>
            </wp:positionV>
            <wp:extent cx="2446655" cy="2296795"/>
            <wp:effectExtent l="0" t="0" r="0" b="8255"/>
            <wp:wrapTight wrapText="bothSides">
              <wp:wrapPolygon edited="0">
                <wp:start x="0" y="0"/>
                <wp:lineTo x="0" y="21498"/>
                <wp:lineTo x="21359" y="21498"/>
                <wp:lineTo x="2135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0" cstate="print">
                      <a:extLst>
                        <a:ext uri="{28A0092B-C50C-407E-A947-70E740481C1C}">
                          <a14:useLocalDpi xmlns:a14="http://schemas.microsoft.com/office/drawing/2010/main" val="0"/>
                        </a:ext>
                      </a:extLst>
                    </a:blip>
                    <a:srcRect l="51346" t="26468" b="5310"/>
                    <a:stretch/>
                  </pic:blipFill>
                  <pic:spPr bwMode="auto">
                    <a:xfrm>
                      <a:off x="0" y="0"/>
                      <a:ext cx="2446655" cy="2296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3542" w:rsidRPr="00985E58">
        <w:rPr>
          <w:sz w:val="30"/>
          <w:szCs w:val="30"/>
        </w:rPr>
        <w:t>Using the ESP32 camera, we were able to see the plants and distinguish between the ripe ones and the rotten ones. We are also working on linking it to artificial intelligence so that it works automatically.</w:t>
      </w:r>
    </w:p>
    <w:p w14:paraId="43B83BFC" w14:textId="4602909E" w:rsidR="00E83542" w:rsidRPr="002E1908" w:rsidRDefault="00E83542" w:rsidP="00E83542">
      <w:pPr>
        <w:tabs>
          <w:tab w:val="left" w:pos="3300"/>
        </w:tabs>
        <w:rPr>
          <w:sz w:val="28"/>
          <w:szCs w:val="28"/>
        </w:rPr>
      </w:pPr>
    </w:p>
    <w:p w14:paraId="1FB3E512" w14:textId="46B8D0F5" w:rsidR="00754BC1" w:rsidRPr="00985E58" w:rsidRDefault="00A82F56" w:rsidP="0065314E">
      <w:pPr>
        <w:tabs>
          <w:tab w:val="left" w:pos="3300"/>
        </w:tabs>
        <w:rPr>
          <w:sz w:val="30"/>
          <w:szCs w:val="30"/>
        </w:rPr>
      </w:pPr>
      <w:r w:rsidRPr="00985E58">
        <w:rPr>
          <w:sz w:val="30"/>
          <w:szCs w:val="30"/>
        </w:rPr>
        <w:t>In the event of expansion of the project, it will increase the productivity of the crop produced per acre and reduce the price of the food product, which will increase national income and satisfy the population’s hunger needs, and we can export the surplus abroad.</w:t>
      </w:r>
    </w:p>
    <w:p w14:paraId="39A745ED" w14:textId="2B0BB55E" w:rsidR="00754BC1" w:rsidRDefault="00754BC1" w:rsidP="0065314E">
      <w:pPr>
        <w:tabs>
          <w:tab w:val="left" w:pos="3300"/>
        </w:tabs>
      </w:pPr>
    </w:p>
    <w:p w14:paraId="3661BCF1" w14:textId="161C7FB1" w:rsidR="00754BC1" w:rsidRDefault="00754BC1" w:rsidP="0065314E">
      <w:pPr>
        <w:tabs>
          <w:tab w:val="left" w:pos="3300"/>
        </w:tabs>
      </w:pPr>
    </w:p>
    <w:p w14:paraId="5FB91DC2" w14:textId="5BB77444" w:rsidR="00754BC1" w:rsidRDefault="00754BC1" w:rsidP="0065314E">
      <w:pPr>
        <w:tabs>
          <w:tab w:val="left" w:pos="3300"/>
        </w:tabs>
      </w:pPr>
    </w:p>
    <w:p w14:paraId="27F437E9" w14:textId="5F11AC00" w:rsidR="00754BC1" w:rsidRDefault="00754BC1" w:rsidP="0065314E">
      <w:pPr>
        <w:tabs>
          <w:tab w:val="left" w:pos="3300"/>
        </w:tabs>
      </w:pPr>
    </w:p>
    <w:p w14:paraId="73F81C6E" w14:textId="77777777" w:rsidR="00754BC1" w:rsidRDefault="00754BC1" w:rsidP="00754BC1">
      <w:pPr>
        <w:rPr>
          <w:rtl/>
          <w:lang w:bidi="ar-EG"/>
        </w:rPr>
      </w:pPr>
    </w:p>
    <w:p w14:paraId="7B2E4ADC" w14:textId="77777777" w:rsidR="00985E58" w:rsidRPr="00F67D3A" w:rsidRDefault="00985E58" w:rsidP="00754BC1"/>
    <w:p w14:paraId="106790CA" w14:textId="77777777" w:rsidR="00754BC1" w:rsidRPr="00F67D3A" w:rsidRDefault="00754BC1" w:rsidP="00754BC1"/>
    <w:p w14:paraId="702A4D5A" w14:textId="688988E7" w:rsidR="00754BC1" w:rsidRPr="0000216C" w:rsidRDefault="00754BC1" w:rsidP="00754BC1">
      <w:pPr>
        <w:pStyle w:val="MyHeadtitle"/>
        <w:tabs>
          <w:tab w:val="left" w:pos="709"/>
          <w:tab w:val="left" w:pos="851"/>
        </w:tabs>
        <w:ind w:left="567"/>
        <w:rPr>
          <w:rFonts w:ascii="Futura LT Book" w:hAnsi="Futura LT Book" w:cs="Times New Roman"/>
          <w:bCs w:val="0"/>
          <w:color w:val="FFFFFF"/>
          <w:sz w:val="50"/>
          <w:szCs w:val="50"/>
        </w:rPr>
      </w:pPr>
      <w:bookmarkStart w:id="45" w:name="_Toc129698621"/>
      <w:bookmarkStart w:id="46" w:name="_Toc129698788"/>
      <w:bookmarkStart w:id="47" w:name="_Toc130306827"/>
      <w:r w:rsidRPr="0000216C">
        <w:rPr>
          <w:rFonts w:ascii="Futura LT Book" w:hAnsi="Futura LT Book" w:cs="Times New Roman"/>
          <w:bCs w:val="0"/>
          <w:color w:val="FFFFFF"/>
          <w:sz w:val="50"/>
          <w:szCs w:val="50"/>
        </w:rPr>
        <w:t>Results and Analysis (Cont.)</w:t>
      </w:r>
      <w:bookmarkEnd w:id="45"/>
      <w:bookmarkEnd w:id="46"/>
      <w:bookmarkEnd w:id="47"/>
    </w:p>
    <w:p w14:paraId="21E669D6" w14:textId="77777777" w:rsidR="00754BC1" w:rsidRPr="00F67D3A" w:rsidRDefault="00754BC1" w:rsidP="00754BC1"/>
    <w:p w14:paraId="1F76FF33" w14:textId="77777777" w:rsidR="00754BC1" w:rsidRPr="00F67D3A" w:rsidRDefault="00754BC1" w:rsidP="00754BC1"/>
    <w:p w14:paraId="596BEC0C" w14:textId="1C4B6918" w:rsidR="00754BC1" w:rsidRDefault="00754BC1" w:rsidP="0065314E">
      <w:pPr>
        <w:tabs>
          <w:tab w:val="left" w:pos="3300"/>
        </w:tabs>
      </w:pPr>
    </w:p>
    <w:p w14:paraId="140B844E" w14:textId="18DF5BDC" w:rsidR="00754BC1" w:rsidRDefault="00754BC1" w:rsidP="0065314E">
      <w:pPr>
        <w:tabs>
          <w:tab w:val="left" w:pos="3300"/>
        </w:tabs>
      </w:pPr>
    </w:p>
    <w:p w14:paraId="4BD3D140" w14:textId="180F6549" w:rsidR="00754BC1" w:rsidRDefault="00754BC1" w:rsidP="0065314E">
      <w:pPr>
        <w:tabs>
          <w:tab w:val="left" w:pos="3300"/>
        </w:tabs>
      </w:pPr>
    </w:p>
    <w:p w14:paraId="21AD5D9D" w14:textId="4117D190" w:rsidR="00754BC1" w:rsidRPr="007D57BD" w:rsidRDefault="007D57BD" w:rsidP="0065314E">
      <w:pPr>
        <w:tabs>
          <w:tab w:val="left" w:pos="3300"/>
        </w:tabs>
        <w:rPr>
          <w:b/>
          <w:bCs/>
          <w:sz w:val="32"/>
          <w:szCs w:val="32"/>
        </w:rPr>
      </w:pPr>
      <w:r w:rsidRPr="007D57BD">
        <w:rPr>
          <w:b/>
          <w:bCs/>
          <w:sz w:val="32"/>
          <w:szCs w:val="32"/>
        </w:rPr>
        <w:t>Project-specific analyses</w:t>
      </w:r>
    </w:p>
    <w:p w14:paraId="2D8F1D84" w14:textId="666C23E6" w:rsidR="00754BC1" w:rsidRDefault="00754BC1" w:rsidP="0065314E">
      <w:pPr>
        <w:tabs>
          <w:tab w:val="left" w:pos="3300"/>
        </w:tabs>
      </w:pPr>
    </w:p>
    <w:p w14:paraId="719CD6E8" w14:textId="4AD3AF1E" w:rsidR="00754BC1" w:rsidRPr="00985E58" w:rsidRDefault="007D57BD" w:rsidP="0065314E">
      <w:pPr>
        <w:tabs>
          <w:tab w:val="left" w:pos="3300"/>
        </w:tabs>
        <w:rPr>
          <w:b/>
          <w:bCs/>
        </w:rPr>
      </w:pPr>
      <w:r w:rsidRPr="00985E58">
        <w:rPr>
          <w:b/>
          <w:bCs/>
          <w:sz w:val="28"/>
          <w:szCs w:val="28"/>
        </w:rPr>
        <w:t>Scientific basis</w:t>
      </w:r>
      <w:r w:rsidRPr="00985E58">
        <w:rPr>
          <w:rFonts w:hint="cs"/>
          <w:b/>
          <w:bCs/>
          <w:sz w:val="28"/>
          <w:szCs w:val="28"/>
          <w:rtl/>
        </w:rPr>
        <w:t>:</w:t>
      </w:r>
    </w:p>
    <w:p w14:paraId="10DEFBE6" w14:textId="77777777" w:rsidR="007D57BD" w:rsidRDefault="007D57BD" w:rsidP="007D57BD">
      <w:pPr>
        <w:tabs>
          <w:tab w:val="left" w:pos="3300"/>
        </w:tabs>
        <w:rPr>
          <w:sz w:val="28"/>
          <w:szCs w:val="28"/>
          <w:rtl/>
        </w:rPr>
      </w:pPr>
      <w:r w:rsidRPr="007D57BD">
        <w:rPr>
          <w:sz w:val="28"/>
          <w:szCs w:val="28"/>
        </w:rPr>
        <w:t>Soil salinity has a specific number that, when it increases or decreases, affects the quality of the soil and its ability to be cultivated. There is a soil sensor that can measure the percentage of its salinity. In this way, we can know the quality of the soil and the type of plant that should be planted in it.</w:t>
      </w:r>
    </w:p>
    <w:p w14:paraId="47E492DD" w14:textId="77777777" w:rsidR="007D57BD" w:rsidRPr="007D57BD" w:rsidRDefault="007D57BD" w:rsidP="007D57BD">
      <w:pPr>
        <w:tabs>
          <w:tab w:val="left" w:pos="3300"/>
        </w:tabs>
        <w:rPr>
          <w:sz w:val="28"/>
          <w:szCs w:val="28"/>
        </w:rPr>
      </w:pPr>
    </w:p>
    <w:p w14:paraId="557267BE" w14:textId="77777777" w:rsidR="007D57BD" w:rsidRDefault="007D57BD" w:rsidP="007D57BD">
      <w:pPr>
        <w:tabs>
          <w:tab w:val="left" w:pos="3300"/>
        </w:tabs>
        <w:rPr>
          <w:sz w:val="28"/>
          <w:szCs w:val="28"/>
          <w:rtl/>
        </w:rPr>
      </w:pPr>
      <w:r w:rsidRPr="007D57BD">
        <w:rPr>
          <w:sz w:val="28"/>
          <w:szCs w:val="28"/>
        </w:rPr>
        <w:t>Drip irrigation saves water and is better than flood irrigation and saves more than 80% of water. In this way, we can calculate each plant and the amount of water it needs without wasting it.</w:t>
      </w:r>
    </w:p>
    <w:p w14:paraId="6CE10DC0" w14:textId="77777777" w:rsidR="007D57BD" w:rsidRPr="007D57BD" w:rsidRDefault="007D57BD" w:rsidP="007D57BD">
      <w:pPr>
        <w:tabs>
          <w:tab w:val="left" w:pos="3300"/>
        </w:tabs>
        <w:rPr>
          <w:sz w:val="28"/>
          <w:szCs w:val="28"/>
        </w:rPr>
      </w:pPr>
    </w:p>
    <w:p w14:paraId="4F9EED14" w14:textId="2102BEEA" w:rsidR="00754BC1" w:rsidRDefault="007D57BD" w:rsidP="007D57BD">
      <w:pPr>
        <w:tabs>
          <w:tab w:val="left" w:pos="3300"/>
        </w:tabs>
        <w:rPr>
          <w:sz w:val="28"/>
          <w:szCs w:val="28"/>
          <w:rtl/>
        </w:rPr>
      </w:pPr>
      <w:r w:rsidRPr="007D57BD">
        <w:rPr>
          <w:sz w:val="28"/>
          <w:szCs w:val="28"/>
        </w:rPr>
        <w:t>Ripe fruits are saturated with color, while faded fruits are immature. We can use the camera to determine by color or by artificial intelligence to determine which plants should be picked and collected.</w:t>
      </w:r>
    </w:p>
    <w:p w14:paraId="1A22C1B9" w14:textId="3734EEF7" w:rsidR="00985E58" w:rsidRPr="007D57BD" w:rsidRDefault="00985E58" w:rsidP="007D57BD">
      <w:pPr>
        <w:tabs>
          <w:tab w:val="left" w:pos="3300"/>
        </w:tabs>
        <w:rPr>
          <w:sz w:val="28"/>
          <w:szCs w:val="28"/>
        </w:rPr>
      </w:pPr>
    </w:p>
    <w:p w14:paraId="4C40D646" w14:textId="639BCA67" w:rsidR="00754BC1" w:rsidRPr="00985E58" w:rsidRDefault="00985E58" w:rsidP="0065314E">
      <w:pPr>
        <w:tabs>
          <w:tab w:val="left" w:pos="3300"/>
        </w:tabs>
        <w:rPr>
          <w:b/>
          <w:bCs/>
          <w:sz w:val="28"/>
          <w:szCs w:val="28"/>
        </w:rPr>
      </w:pPr>
      <w:r>
        <w:rPr>
          <w:noProof/>
        </w:rPr>
        <w:drawing>
          <wp:anchor distT="0" distB="0" distL="114300" distR="114300" simplePos="0" relativeHeight="251700224" behindDoc="1" locked="0" layoutInCell="1" allowOverlap="1" wp14:anchorId="1867A344" wp14:editId="06B1E12C">
            <wp:simplePos x="0" y="0"/>
            <wp:positionH relativeFrom="column">
              <wp:posOffset>3454846</wp:posOffset>
            </wp:positionH>
            <wp:positionV relativeFrom="paragraph">
              <wp:posOffset>5707</wp:posOffset>
            </wp:positionV>
            <wp:extent cx="3068320" cy="2090420"/>
            <wp:effectExtent l="19050" t="0" r="17780" b="614680"/>
            <wp:wrapTight wrapText="bothSides">
              <wp:wrapPolygon edited="0">
                <wp:start x="402" y="0"/>
                <wp:lineTo x="-134" y="787"/>
                <wp:lineTo x="-134" y="27755"/>
                <wp:lineTo x="21591" y="27755"/>
                <wp:lineTo x="21591" y="1968"/>
                <wp:lineTo x="21457" y="984"/>
                <wp:lineTo x="21055" y="0"/>
                <wp:lineTo x="402"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8320" cy="20904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985E58">
        <w:rPr>
          <w:b/>
          <w:bCs/>
          <w:sz w:val="28"/>
          <w:szCs w:val="28"/>
        </w:rPr>
        <w:t>Positive results</w:t>
      </w:r>
      <w:r>
        <w:rPr>
          <w:rFonts w:hint="cs"/>
          <w:b/>
          <w:bCs/>
          <w:sz w:val="28"/>
          <w:szCs w:val="28"/>
          <w:rtl/>
        </w:rPr>
        <w:t>:</w:t>
      </w:r>
    </w:p>
    <w:p w14:paraId="68162A6A" w14:textId="628225A8" w:rsidR="00985E58" w:rsidRDefault="00985E58" w:rsidP="00985E58">
      <w:pPr>
        <w:tabs>
          <w:tab w:val="left" w:pos="3300"/>
        </w:tabs>
        <w:rPr>
          <w:sz w:val="28"/>
          <w:szCs w:val="28"/>
          <w:rtl/>
        </w:rPr>
      </w:pPr>
      <w:r w:rsidRPr="00985E58">
        <w:rPr>
          <w:sz w:val="28"/>
          <w:szCs w:val="28"/>
        </w:rPr>
        <w:t>After conducting all the experiments, we succeeded in measuring the soil salinity and the percentage of gases, determining the fruits and their quality, helping the farmer and irrigating the crops in a short time.</w:t>
      </w:r>
    </w:p>
    <w:p w14:paraId="7543CA76" w14:textId="77777777" w:rsidR="00985E58" w:rsidRPr="00985E58" w:rsidRDefault="00985E58" w:rsidP="00985E58">
      <w:pPr>
        <w:tabs>
          <w:tab w:val="left" w:pos="3300"/>
        </w:tabs>
        <w:rPr>
          <w:sz w:val="28"/>
          <w:szCs w:val="28"/>
          <w:rtl/>
        </w:rPr>
      </w:pPr>
    </w:p>
    <w:p w14:paraId="101F0CE7" w14:textId="2E071C52" w:rsidR="00985E58" w:rsidRPr="00985E58" w:rsidRDefault="00985E58" w:rsidP="00985E58">
      <w:pPr>
        <w:tabs>
          <w:tab w:val="left" w:pos="3300"/>
        </w:tabs>
        <w:rPr>
          <w:b/>
          <w:bCs/>
          <w:sz w:val="28"/>
          <w:szCs w:val="28"/>
        </w:rPr>
      </w:pPr>
      <w:r w:rsidRPr="00985E58">
        <w:rPr>
          <w:b/>
          <w:bCs/>
          <w:sz w:val="28"/>
          <w:szCs w:val="28"/>
        </w:rPr>
        <w:t>Negative results</w:t>
      </w:r>
      <w:r>
        <w:rPr>
          <w:rFonts w:hint="cs"/>
          <w:b/>
          <w:bCs/>
          <w:sz w:val="28"/>
          <w:szCs w:val="28"/>
          <w:rtl/>
        </w:rPr>
        <w:t>:</w:t>
      </w:r>
    </w:p>
    <w:p w14:paraId="51C639B3" w14:textId="64B24EE9" w:rsidR="00754BC1" w:rsidRPr="00985E58" w:rsidRDefault="00985E58" w:rsidP="00985E58">
      <w:pPr>
        <w:tabs>
          <w:tab w:val="left" w:pos="3300"/>
        </w:tabs>
        <w:rPr>
          <w:sz w:val="28"/>
          <w:szCs w:val="28"/>
        </w:rPr>
      </w:pPr>
      <w:r w:rsidRPr="00985E58">
        <w:rPr>
          <w:sz w:val="28"/>
          <w:szCs w:val="28"/>
        </w:rPr>
        <w:t>But we noticed that we must make many modifications and developments in the robot, for example that we must use batteries with a larger capacity so that it works for a longer time, and that we must increase its height slightly so that it does not collide with rocks.</w:t>
      </w:r>
    </w:p>
    <w:p w14:paraId="73B426D4" w14:textId="61429491" w:rsidR="00754BC1" w:rsidRPr="00985E58" w:rsidRDefault="00754BC1" w:rsidP="0065314E">
      <w:pPr>
        <w:tabs>
          <w:tab w:val="left" w:pos="3300"/>
        </w:tabs>
        <w:rPr>
          <w:sz w:val="28"/>
          <w:szCs w:val="28"/>
        </w:rPr>
      </w:pPr>
    </w:p>
    <w:p w14:paraId="524A5AC3" w14:textId="0988CDC0" w:rsidR="00754BC1" w:rsidRDefault="00754BC1" w:rsidP="0065314E">
      <w:pPr>
        <w:tabs>
          <w:tab w:val="left" w:pos="3300"/>
        </w:tabs>
      </w:pPr>
    </w:p>
    <w:p w14:paraId="4CBE96DB" w14:textId="3FC5C5BF" w:rsidR="00B90B98" w:rsidRDefault="00B90B98" w:rsidP="0065314E">
      <w:pPr>
        <w:tabs>
          <w:tab w:val="left" w:pos="3300"/>
        </w:tabs>
      </w:pPr>
    </w:p>
    <w:p w14:paraId="21322E58" w14:textId="1D289E51" w:rsidR="00B90B98" w:rsidRDefault="00B90B98" w:rsidP="0065314E">
      <w:pPr>
        <w:tabs>
          <w:tab w:val="left" w:pos="3300"/>
        </w:tabs>
      </w:pPr>
    </w:p>
    <w:p w14:paraId="3A4E53AE" w14:textId="312D1A47" w:rsidR="00B90B98" w:rsidRDefault="00B90B98" w:rsidP="0065314E">
      <w:pPr>
        <w:tabs>
          <w:tab w:val="left" w:pos="3300"/>
        </w:tabs>
      </w:pPr>
    </w:p>
    <w:p w14:paraId="7723321B" w14:textId="77777777" w:rsidR="00A24AB6" w:rsidRDefault="00A24AB6" w:rsidP="0065314E">
      <w:pPr>
        <w:tabs>
          <w:tab w:val="left" w:pos="3300"/>
        </w:tabs>
        <w:rPr>
          <w:rtl/>
        </w:rPr>
      </w:pPr>
    </w:p>
    <w:p w14:paraId="3B4B31E4" w14:textId="77777777" w:rsidR="00985E58" w:rsidRDefault="00985E58" w:rsidP="0065314E">
      <w:pPr>
        <w:tabs>
          <w:tab w:val="left" w:pos="3300"/>
        </w:tabs>
      </w:pPr>
    </w:p>
    <w:p w14:paraId="34EDDF14" w14:textId="6CD86498" w:rsidR="00B90B98" w:rsidRDefault="00B90B98" w:rsidP="00B90B98"/>
    <w:p w14:paraId="1A9C7C4B" w14:textId="175A021B" w:rsidR="005A0E54" w:rsidRPr="00F67D3A" w:rsidRDefault="005A0E54" w:rsidP="00B90B98"/>
    <w:p w14:paraId="548D0AB7" w14:textId="7ACF4F21" w:rsidR="00B90B98" w:rsidRPr="00C8342B" w:rsidRDefault="00C8342B" w:rsidP="00B90B98">
      <w:pPr>
        <w:pStyle w:val="MyHeadtitle"/>
        <w:numPr>
          <w:ilvl w:val="0"/>
          <w:numId w:val="2"/>
        </w:numPr>
        <w:tabs>
          <w:tab w:val="left" w:pos="709"/>
          <w:tab w:val="left" w:pos="851"/>
        </w:tabs>
        <w:ind w:left="567" w:hanging="425"/>
        <w:rPr>
          <w:rFonts w:ascii="Futura LT Book" w:hAnsi="Futura LT Book" w:cs="Times New Roman"/>
          <w:bCs w:val="0"/>
          <w:color w:val="FFFFFF"/>
          <w:sz w:val="50"/>
          <w:szCs w:val="50"/>
        </w:rPr>
      </w:pPr>
      <w:bookmarkStart w:id="48" w:name="_Toc130306828"/>
      <w:r w:rsidRPr="00C8342B">
        <w:rPr>
          <w:rFonts w:ascii="Futura LT Book" w:hAnsi="Futura LT Book" w:cs="Times New Roman"/>
          <w:bCs w:val="0"/>
          <w:color w:val="FFFFFF"/>
          <w:sz w:val="50"/>
          <w:szCs w:val="50"/>
        </w:rPr>
        <w:t>Conclusions and Recommendations</w:t>
      </w:r>
      <w:bookmarkEnd w:id="48"/>
    </w:p>
    <w:p w14:paraId="6FAA1C04" w14:textId="7185383E" w:rsidR="00B90B98" w:rsidRDefault="00B90B98" w:rsidP="00B90B98">
      <w:pPr>
        <w:rPr>
          <w:rtl/>
        </w:rPr>
      </w:pPr>
    </w:p>
    <w:p w14:paraId="4E4859A4" w14:textId="77777777" w:rsidR="00D54A72" w:rsidRDefault="00D54A72" w:rsidP="00B90B98">
      <w:pPr>
        <w:rPr>
          <w:rtl/>
        </w:rPr>
      </w:pPr>
    </w:p>
    <w:p w14:paraId="4D4F5594" w14:textId="77777777" w:rsidR="00D54A72" w:rsidRDefault="00D54A72" w:rsidP="00B90B98">
      <w:pPr>
        <w:rPr>
          <w:rtl/>
        </w:rPr>
      </w:pPr>
    </w:p>
    <w:p w14:paraId="6C456ECF" w14:textId="77777777" w:rsidR="00D54A72" w:rsidRPr="00F67D3A" w:rsidRDefault="00D54A72" w:rsidP="00B90B98"/>
    <w:p w14:paraId="75294DE2" w14:textId="3BEBE2A0" w:rsidR="00030AE5" w:rsidRDefault="00030AE5" w:rsidP="00030AE5">
      <w:pPr>
        <w:tabs>
          <w:tab w:val="left" w:pos="3300"/>
        </w:tabs>
        <w:rPr>
          <w:b/>
          <w:bCs/>
          <w:sz w:val="28"/>
          <w:szCs w:val="28"/>
        </w:rPr>
      </w:pPr>
      <w:r>
        <w:rPr>
          <w:b/>
          <w:bCs/>
          <w:sz w:val="28"/>
          <w:szCs w:val="28"/>
        </w:rPr>
        <w:t>Conclusion</w:t>
      </w:r>
      <w:r>
        <w:rPr>
          <w:rFonts w:hint="cs"/>
          <w:b/>
          <w:bCs/>
          <w:sz w:val="28"/>
          <w:szCs w:val="28"/>
          <w:rtl/>
        </w:rPr>
        <w:t>:</w:t>
      </w:r>
    </w:p>
    <w:p w14:paraId="4C9DDA00" w14:textId="32995757" w:rsidR="00030AE5" w:rsidRDefault="00030AE5" w:rsidP="00030AE5">
      <w:pPr>
        <w:tabs>
          <w:tab w:val="left" w:pos="3300"/>
        </w:tabs>
        <w:rPr>
          <w:lang w:bidi="ar-EG"/>
        </w:rPr>
      </w:pPr>
      <w:r>
        <w:rPr>
          <w:lang w:bidi="ar-EG"/>
        </w:rPr>
        <w:t>There are many agricultural crops in Egypt that we cannot grow correctly and monitor their growth due to the farmers’ lack of experience and their inability to monitor large areas of agricultural land at one time, and also the farmers’ use of incorrect methods for irrigating plants, which wastes water, and also their incorrect use of pesticides. Which reduces the quality of production and the quantity of agricultural crops produced by Egypt, which affects the amount of food available in Egypt. Which humans feed on, and it mainly affects industry and the transformation of products, which affects the problem of unemployment and national income.</w:t>
      </w:r>
    </w:p>
    <w:p w14:paraId="5EC1186D" w14:textId="77777777" w:rsidR="00030AE5" w:rsidRDefault="00030AE5" w:rsidP="00030AE5">
      <w:pPr>
        <w:tabs>
          <w:tab w:val="left" w:pos="3300"/>
        </w:tabs>
        <w:rPr>
          <w:lang w:bidi="ar-EG"/>
        </w:rPr>
      </w:pPr>
    </w:p>
    <w:p w14:paraId="30D2F30D" w14:textId="4E33F18F" w:rsidR="00030AE5" w:rsidRDefault="00030AE5" w:rsidP="00030AE5">
      <w:pPr>
        <w:tabs>
          <w:tab w:val="left" w:pos="3300"/>
        </w:tabs>
        <w:rPr>
          <w:lang w:bidi="ar-EG"/>
        </w:rPr>
      </w:pPr>
      <w:r>
        <w:rPr>
          <w:lang w:bidi="ar-EG"/>
        </w:rPr>
        <w:t>To solve this problem, we can use a low-cost solar-powered robot to preserve the environment, programmed via an Arduino chip, that can identify agricultural crops, spread grains in the ground, plant them, and also water them via a timer present in it. For example, we water the plants every 12 hours and it is connected via a Bluetooth chip so we can control it via phone. By knowing the number of areas that have been planted through ultrasound sensors and also through the camera, we can identify ripe and rotten fruits and carry out the sorting and separation process for them, as well as determine the type of plant and harvest them in the correct way without causing any harm. We can also make it move the fruits and carry them anywhere we want using the claw on the front of the robot that closes and opens using a servo motor. Insecticides can also be sprayed to protect the plant from insects and pests that could harm it, and this saves me a lot of effort and hardship. The farmer at a price less than (</w:t>
      </w:r>
      <w:r w:rsidR="000501A1">
        <w:rPr>
          <w:lang w:bidi="ar-EG"/>
        </w:rPr>
        <w:t>2600</w:t>
      </w:r>
      <w:r>
        <w:rPr>
          <w:lang w:bidi="ar-EG"/>
        </w:rPr>
        <w:t xml:space="preserve"> pounds)</w:t>
      </w:r>
    </w:p>
    <w:p w14:paraId="27C31151" w14:textId="77777777" w:rsidR="00030AE5" w:rsidRDefault="00030AE5" w:rsidP="00030AE5">
      <w:pPr>
        <w:tabs>
          <w:tab w:val="left" w:pos="3300"/>
        </w:tabs>
        <w:rPr>
          <w:lang w:bidi="ar-EG"/>
        </w:rPr>
      </w:pPr>
    </w:p>
    <w:p w14:paraId="017C10DE" w14:textId="1E353688" w:rsidR="00030AE5" w:rsidRDefault="00030AE5" w:rsidP="00030AE5">
      <w:pPr>
        <w:tabs>
          <w:tab w:val="left" w:pos="3300"/>
        </w:tabs>
        <w:rPr>
          <w:lang w:bidi="ar-EG"/>
        </w:rPr>
      </w:pPr>
      <w:r>
        <w:rPr>
          <w:noProof/>
        </w:rPr>
        <w:drawing>
          <wp:anchor distT="0" distB="0" distL="114300" distR="114300" simplePos="0" relativeHeight="251668480" behindDoc="1" locked="0" layoutInCell="1" allowOverlap="1" wp14:anchorId="778CF1E8" wp14:editId="49640C35">
            <wp:simplePos x="0" y="0"/>
            <wp:positionH relativeFrom="margin">
              <wp:posOffset>4137660</wp:posOffset>
            </wp:positionH>
            <wp:positionV relativeFrom="paragraph">
              <wp:posOffset>479425</wp:posOffset>
            </wp:positionV>
            <wp:extent cx="1655445" cy="1631315"/>
            <wp:effectExtent l="0" t="0" r="1905" b="6985"/>
            <wp:wrapThrough wrapText="bothSides">
              <wp:wrapPolygon edited="0">
                <wp:start x="7954" y="0"/>
                <wp:lineTo x="5717" y="757"/>
                <wp:lineTo x="1988" y="3279"/>
                <wp:lineTo x="1988" y="4288"/>
                <wp:lineTo x="0" y="8072"/>
                <wp:lineTo x="0" y="12107"/>
                <wp:lineTo x="1243" y="16143"/>
                <wp:lineTo x="5220" y="20179"/>
                <wp:lineTo x="7954" y="21188"/>
                <wp:lineTo x="8451" y="21440"/>
                <wp:lineTo x="13174" y="21440"/>
                <wp:lineTo x="13671" y="21188"/>
                <wp:lineTo x="16405" y="20179"/>
                <wp:lineTo x="20382" y="16143"/>
                <wp:lineTo x="21376" y="13116"/>
                <wp:lineTo x="21376" y="7819"/>
                <wp:lineTo x="19885" y="3531"/>
                <wp:lineTo x="15908" y="757"/>
                <wp:lineTo x="13671" y="0"/>
                <wp:lineTo x="7954"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55445" cy="1631315"/>
                    </a:xfrm>
                    <a:prstGeom prst="rect">
                      <a:avLst/>
                    </a:prstGeom>
                    <a:noFill/>
                  </pic:spPr>
                </pic:pic>
              </a:graphicData>
            </a:graphic>
            <wp14:sizeRelH relativeFrom="margin">
              <wp14:pctWidth>0</wp14:pctWidth>
            </wp14:sizeRelH>
            <wp14:sizeRelV relativeFrom="margin">
              <wp14:pctHeight>0</wp14:pctHeight>
            </wp14:sizeRelV>
          </wp:anchor>
        </w:drawing>
      </w:r>
      <w:r>
        <w:rPr>
          <w:lang w:bidi="ar-EG"/>
        </w:rPr>
        <w:t>After using this robot, it will work to increase the amount of agricultural production, reduce pollution, preserve the amount of Nile water, and solve many problems related to sustainable development goals, such as</w:t>
      </w:r>
      <w:r>
        <w:rPr>
          <w:rFonts w:hint="cs"/>
          <w:rtl/>
          <w:lang w:bidi="ar-EG"/>
        </w:rPr>
        <w:t>:</w:t>
      </w:r>
    </w:p>
    <w:p w14:paraId="0F9FD038" w14:textId="77777777" w:rsidR="00030AE5" w:rsidRDefault="00030AE5" w:rsidP="00030AE5">
      <w:pPr>
        <w:pStyle w:val="ListParagraph"/>
        <w:numPr>
          <w:ilvl w:val="0"/>
          <w:numId w:val="7"/>
        </w:numPr>
        <w:tabs>
          <w:tab w:val="left" w:pos="3300"/>
        </w:tabs>
        <w:rPr>
          <w:lang w:bidi="ar-EG"/>
        </w:rPr>
      </w:pPr>
      <w:r>
        <w:rPr>
          <w:lang w:bidi="ar-EG"/>
        </w:rPr>
        <w:t>Eliminating poverty</w:t>
      </w:r>
    </w:p>
    <w:p w14:paraId="0103B756" w14:textId="77777777" w:rsidR="00030AE5" w:rsidRDefault="00030AE5" w:rsidP="00030AE5">
      <w:pPr>
        <w:pStyle w:val="ListParagraph"/>
        <w:numPr>
          <w:ilvl w:val="0"/>
          <w:numId w:val="7"/>
        </w:numPr>
        <w:tabs>
          <w:tab w:val="left" w:pos="3300"/>
        </w:tabs>
        <w:rPr>
          <w:lang w:bidi="ar-EG"/>
        </w:rPr>
      </w:pPr>
      <w:r>
        <w:rPr>
          <w:lang w:bidi="ar-EG"/>
        </w:rPr>
        <w:t>Eliminate hunger</w:t>
      </w:r>
    </w:p>
    <w:p w14:paraId="069D05B2" w14:textId="77777777" w:rsidR="00030AE5" w:rsidRDefault="00030AE5" w:rsidP="00030AE5">
      <w:pPr>
        <w:pStyle w:val="ListParagraph"/>
        <w:numPr>
          <w:ilvl w:val="0"/>
          <w:numId w:val="7"/>
        </w:numPr>
        <w:tabs>
          <w:tab w:val="left" w:pos="3300"/>
        </w:tabs>
        <w:rPr>
          <w:lang w:bidi="ar-EG"/>
        </w:rPr>
      </w:pPr>
      <w:r>
        <w:rPr>
          <w:lang w:bidi="ar-EG"/>
        </w:rPr>
        <w:t>Good health and wellness</w:t>
      </w:r>
    </w:p>
    <w:p w14:paraId="50F03646" w14:textId="77777777" w:rsidR="00030AE5" w:rsidRDefault="00030AE5" w:rsidP="00030AE5">
      <w:pPr>
        <w:pStyle w:val="ListParagraph"/>
        <w:numPr>
          <w:ilvl w:val="0"/>
          <w:numId w:val="7"/>
        </w:numPr>
        <w:tabs>
          <w:tab w:val="left" w:pos="3300"/>
        </w:tabs>
        <w:rPr>
          <w:lang w:bidi="ar-EG"/>
        </w:rPr>
      </w:pPr>
      <w:r>
        <w:rPr>
          <w:lang w:bidi="ar-EG"/>
        </w:rPr>
        <w:t>Clean water</w:t>
      </w:r>
    </w:p>
    <w:p w14:paraId="2A5EF664" w14:textId="77777777" w:rsidR="00030AE5" w:rsidRDefault="00030AE5" w:rsidP="00030AE5">
      <w:pPr>
        <w:pStyle w:val="ListParagraph"/>
        <w:numPr>
          <w:ilvl w:val="0"/>
          <w:numId w:val="7"/>
        </w:numPr>
        <w:tabs>
          <w:tab w:val="left" w:pos="3300"/>
        </w:tabs>
        <w:rPr>
          <w:lang w:bidi="ar-EG"/>
        </w:rPr>
      </w:pPr>
      <w:r>
        <w:rPr>
          <w:lang w:bidi="ar-EG"/>
        </w:rPr>
        <w:t>Use clean energy</w:t>
      </w:r>
    </w:p>
    <w:p w14:paraId="181F19CC" w14:textId="77777777" w:rsidR="00030AE5" w:rsidRDefault="00030AE5" w:rsidP="00030AE5">
      <w:pPr>
        <w:pStyle w:val="ListParagraph"/>
        <w:numPr>
          <w:ilvl w:val="0"/>
          <w:numId w:val="7"/>
        </w:numPr>
        <w:tabs>
          <w:tab w:val="left" w:pos="3300"/>
        </w:tabs>
        <w:rPr>
          <w:lang w:bidi="ar-EG"/>
        </w:rPr>
      </w:pPr>
      <w:r>
        <w:rPr>
          <w:lang w:bidi="ar-EG"/>
        </w:rPr>
        <w:t>Decent work and economic growth</w:t>
      </w:r>
    </w:p>
    <w:p w14:paraId="7C2D54D0" w14:textId="77777777" w:rsidR="00030AE5" w:rsidRDefault="00030AE5" w:rsidP="00030AE5">
      <w:pPr>
        <w:pStyle w:val="ListParagraph"/>
        <w:numPr>
          <w:ilvl w:val="0"/>
          <w:numId w:val="7"/>
        </w:numPr>
        <w:tabs>
          <w:tab w:val="left" w:pos="3300"/>
        </w:tabs>
        <w:rPr>
          <w:lang w:bidi="ar-EG"/>
        </w:rPr>
      </w:pPr>
      <w:r>
        <w:rPr>
          <w:lang w:bidi="ar-EG"/>
        </w:rPr>
        <w:t>Responsible consumption and production</w:t>
      </w:r>
    </w:p>
    <w:p w14:paraId="721BA81F" w14:textId="77777777" w:rsidR="00030AE5" w:rsidRDefault="00030AE5" w:rsidP="00030AE5">
      <w:pPr>
        <w:pStyle w:val="ListParagraph"/>
        <w:numPr>
          <w:ilvl w:val="0"/>
          <w:numId w:val="7"/>
        </w:numPr>
        <w:tabs>
          <w:tab w:val="left" w:pos="3300"/>
        </w:tabs>
        <w:rPr>
          <w:lang w:bidi="ar-EG"/>
        </w:rPr>
      </w:pPr>
      <w:r>
        <w:rPr>
          <w:lang w:bidi="ar-EG"/>
        </w:rPr>
        <w:t>Climate action</w:t>
      </w:r>
    </w:p>
    <w:p w14:paraId="2A0D9125" w14:textId="77777777" w:rsidR="00030AE5" w:rsidRDefault="00030AE5" w:rsidP="00030AE5">
      <w:pPr>
        <w:pStyle w:val="ListParagraph"/>
        <w:numPr>
          <w:ilvl w:val="0"/>
          <w:numId w:val="7"/>
        </w:numPr>
        <w:tabs>
          <w:tab w:val="left" w:pos="3300"/>
        </w:tabs>
      </w:pPr>
      <w:r>
        <w:rPr>
          <w:lang w:bidi="ar-EG"/>
        </w:rPr>
        <w:t>Life in the wild</w:t>
      </w:r>
    </w:p>
    <w:p w14:paraId="6585F0DC" w14:textId="77777777" w:rsidR="00030AE5" w:rsidRDefault="00030AE5" w:rsidP="00030AE5">
      <w:pPr>
        <w:tabs>
          <w:tab w:val="left" w:pos="3300"/>
        </w:tabs>
        <w:rPr>
          <w:sz w:val="16"/>
          <w:szCs w:val="16"/>
        </w:rPr>
      </w:pPr>
    </w:p>
    <w:p w14:paraId="5E761F82" w14:textId="77777777" w:rsidR="00030AE5" w:rsidRDefault="00030AE5" w:rsidP="00030AE5">
      <w:pPr>
        <w:tabs>
          <w:tab w:val="left" w:pos="3300"/>
        </w:tabs>
        <w:rPr>
          <w:b/>
          <w:bCs/>
          <w:sz w:val="28"/>
          <w:szCs w:val="28"/>
          <w:rtl/>
        </w:rPr>
      </w:pPr>
      <w:r>
        <w:rPr>
          <w:b/>
          <w:bCs/>
          <w:sz w:val="28"/>
          <w:szCs w:val="28"/>
        </w:rPr>
        <w:t>Recommendations</w:t>
      </w:r>
      <w:r>
        <w:rPr>
          <w:rFonts w:hint="cs"/>
          <w:b/>
          <w:bCs/>
          <w:sz w:val="28"/>
          <w:szCs w:val="28"/>
          <w:rtl/>
        </w:rPr>
        <w:t>:</w:t>
      </w:r>
    </w:p>
    <w:p w14:paraId="74A3942B" w14:textId="77777777" w:rsidR="00030AE5" w:rsidRDefault="00030AE5" w:rsidP="00030AE5">
      <w:pPr>
        <w:tabs>
          <w:tab w:val="left" w:pos="3300"/>
        </w:tabs>
        <w:rPr>
          <w:lang w:bidi="ar-EG"/>
        </w:rPr>
      </w:pPr>
      <w:r>
        <w:rPr>
          <w:lang w:bidi="ar-EG"/>
        </w:rPr>
        <w:t>We know that everything on our planet is always progressing, developing, and constantly progressing, so there are many things that we can add to our robot, such as:</w:t>
      </w:r>
    </w:p>
    <w:p w14:paraId="42781C93" w14:textId="77777777" w:rsidR="00030AE5" w:rsidRDefault="00030AE5" w:rsidP="00030AE5">
      <w:pPr>
        <w:pStyle w:val="ListParagraph"/>
        <w:numPr>
          <w:ilvl w:val="0"/>
          <w:numId w:val="8"/>
        </w:numPr>
        <w:tabs>
          <w:tab w:val="left" w:pos="3300"/>
        </w:tabs>
        <w:rPr>
          <w:lang w:bidi="ar-EG"/>
        </w:rPr>
      </w:pPr>
      <w:r>
        <w:rPr>
          <w:lang w:bidi="ar-EG"/>
        </w:rPr>
        <w:t>Work with more than one robot and create a system between them to divide the tasks so that we can cover the largest area of agricultural land in the shortest possible time.</w:t>
      </w:r>
    </w:p>
    <w:p w14:paraId="14ECFD0F" w14:textId="77777777" w:rsidR="00030AE5" w:rsidRDefault="00030AE5" w:rsidP="00030AE5">
      <w:pPr>
        <w:pStyle w:val="ListParagraph"/>
        <w:numPr>
          <w:ilvl w:val="0"/>
          <w:numId w:val="8"/>
        </w:numPr>
        <w:tabs>
          <w:tab w:val="left" w:pos="3300"/>
        </w:tabs>
        <w:rPr>
          <w:lang w:bidi="ar-EG"/>
        </w:rPr>
      </w:pPr>
      <w:r>
        <w:rPr>
          <w:lang w:bidi="ar-EG"/>
        </w:rPr>
        <w:t>Connecting the robot to greenhouses to create the appropriate environment for growing all crops at any time of the year.</w:t>
      </w:r>
    </w:p>
    <w:p w14:paraId="6C26E2DF" w14:textId="2DC8BC29" w:rsidR="00DC1849" w:rsidRDefault="00030AE5" w:rsidP="00D54A72">
      <w:pPr>
        <w:pStyle w:val="ListParagraph"/>
        <w:numPr>
          <w:ilvl w:val="0"/>
          <w:numId w:val="8"/>
        </w:numPr>
        <w:tabs>
          <w:tab w:val="left" w:pos="3300"/>
        </w:tabs>
        <w:rPr>
          <w:lang w:bidi="ar-EG"/>
        </w:rPr>
      </w:pPr>
      <w:r>
        <w:rPr>
          <w:lang w:bidi="ar-EG"/>
        </w:rPr>
        <w:t>Creating a website for each farm that can display the agricultural crops it has produced automatically through robots to create a store for food crops.</w:t>
      </w:r>
    </w:p>
    <w:p w14:paraId="2ADA6DD7" w14:textId="77777777" w:rsidR="00DC1849" w:rsidRDefault="00DC1849" w:rsidP="00DC1849"/>
    <w:p w14:paraId="59DB1DF6" w14:textId="77777777" w:rsidR="00CE7BF9" w:rsidRPr="00F67D3A" w:rsidRDefault="00CE7BF9" w:rsidP="00DC1849"/>
    <w:p w14:paraId="18B48914" w14:textId="68E04B8C" w:rsidR="00DC1849" w:rsidRPr="00C8342B" w:rsidRDefault="00965773" w:rsidP="005A0E54">
      <w:pPr>
        <w:pStyle w:val="MyHeadtitle"/>
        <w:tabs>
          <w:tab w:val="left" w:pos="709"/>
          <w:tab w:val="left" w:pos="851"/>
        </w:tabs>
        <w:rPr>
          <w:rFonts w:ascii="Futura LT Book" w:hAnsi="Futura LT Book" w:cs="Times New Roman"/>
          <w:bCs w:val="0"/>
          <w:color w:val="FFFFFF"/>
          <w:sz w:val="50"/>
          <w:szCs w:val="50"/>
        </w:rPr>
      </w:pPr>
      <w:bookmarkStart w:id="49" w:name="_Toc130306829"/>
      <w:r>
        <w:rPr>
          <w:rFonts w:ascii="Futura LT Book" w:hAnsi="Futura LT Book" w:cs="Times New Roman"/>
          <w:bCs w:val="0"/>
          <w:color w:val="FFFFFF"/>
          <w:sz w:val="50"/>
          <w:szCs w:val="50"/>
        </w:rPr>
        <w:t xml:space="preserve"> </w:t>
      </w:r>
      <w:r w:rsidR="00DC1849" w:rsidRPr="00DC1849">
        <w:rPr>
          <w:rFonts w:ascii="Futura LT Book" w:hAnsi="Futura LT Book" w:cs="Times New Roman"/>
          <w:bCs w:val="0"/>
          <w:color w:val="FFFFFF"/>
          <w:sz w:val="50"/>
          <w:szCs w:val="50"/>
        </w:rPr>
        <w:t>BIBLIOGRAPHY</w:t>
      </w:r>
      <w:bookmarkEnd w:id="49"/>
    </w:p>
    <w:p w14:paraId="60FB920A" w14:textId="77777777" w:rsidR="00DC1849" w:rsidRDefault="00DC1849" w:rsidP="00DC1849">
      <w:pPr>
        <w:rPr>
          <w:rtl/>
        </w:rPr>
      </w:pPr>
    </w:p>
    <w:p w14:paraId="6EF63088" w14:textId="77777777" w:rsidR="00A24AB6" w:rsidRDefault="00A24AB6" w:rsidP="00DC1849">
      <w:pPr>
        <w:rPr>
          <w:rtl/>
        </w:rPr>
      </w:pPr>
    </w:p>
    <w:p w14:paraId="1B4C40A9" w14:textId="77777777" w:rsidR="00A24AB6" w:rsidRDefault="00A24AB6" w:rsidP="00DC1849">
      <w:pPr>
        <w:rPr>
          <w:rtl/>
        </w:rPr>
      </w:pPr>
    </w:p>
    <w:p w14:paraId="5D35E544" w14:textId="77A9371F" w:rsidR="00DC1849" w:rsidRDefault="00DC1849" w:rsidP="0065314E">
      <w:pPr>
        <w:tabs>
          <w:tab w:val="left" w:pos="3300"/>
        </w:tabs>
      </w:pPr>
    </w:p>
    <w:p w14:paraId="08599DBB" w14:textId="77777777" w:rsidR="00832774" w:rsidRPr="00503AFC" w:rsidRDefault="00832774" w:rsidP="00832774">
      <w:pPr>
        <w:shd w:val="clear" w:color="auto" w:fill="FFFFFF"/>
        <w:rPr>
          <w:rFonts w:ascii="Segoe UI" w:eastAsia="Times New Roman" w:hAnsi="Segoe UI" w:cs="Segoe UI"/>
          <w:lang w:eastAsia="en-US"/>
        </w:rPr>
      </w:pPr>
    </w:p>
    <w:p w14:paraId="7104B48C" w14:textId="7E8D309D" w:rsidR="00832774" w:rsidRPr="00C82BEB" w:rsidRDefault="00832774" w:rsidP="00832774">
      <w:pPr>
        <w:shd w:val="clear" w:color="auto" w:fill="FFFFFF"/>
        <w:rPr>
          <w:rFonts w:asciiTheme="majorBidi" w:eastAsia="Times New Roman" w:hAnsiTheme="majorBidi" w:cstheme="majorBidi"/>
          <w:sz w:val="28"/>
          <w:szCs w:val="28"/>
          <w:lang w:eastAsia="en-US"/>
        </w:rPr>
      </w:pPr>
      <w:r w:rsidRPr="00C82BEB">
        <w:rPr>
          <w:rFonts w:asciiTheme="majorBidi" w:eastAsia="Times New Roman" w:hAnsiTheme="majorBidi" w:cstheme="majorBidi"/>
          <w:sz w:val="28"/>
          <w:szCs w:val="28"/>
          <w:lang w:eastAsia="en-US"/>
        </w:rPr>
        <w:t>1</w:t>
      </w:r>
      <w:r w:rsidRPr="00A33EA1">
        <w:rPr>
          <w:rFonts w:asciiTheme="majorBidi" w:eastAsia="Times New Roman" w:hAnsiTheme="majorBidi" w:cstheme="majorBidi"/>
          <w:sz w:val="28"/>
          <w:szCs w:val="28"/>
          <w:lang w:eastAsia="en-US"/>
        </w:rPr>
        <w:t xml:space="preserve">) Billingsley, J. (Ed.). Robotics and Automation for Improving Agriculture. Burleigh Dodds Science Publishing, 2019, </w:t>
      </w:r>
      <w:hyperlink r:id="rId33" w:history="1">
        <w:r w:rsidRPr="00A33EA1">
          <w:rPr>
            <w:rStyle w:val="Hyperlink"/>
            <w:rFonts w:asciiTheme="majorBidi" w:eastAsia="Times New Roman" w:hAnsiTheme="majorBidi" w:cstheme="majorBidi"/>
            <w:sz w:val="28"/>
            <w:szCs w:val="28"/>
            <w:lang w:eastAsia="en-US"/>
          </w:rPr>
          <w:t>https://doi.org/10.1201/9780429266737</w:t>
        </w:r>
      </w:hyperlink>
      <w:r w:rsidRPr="00A33EA1">
        <w:rPr>
          <w:rFonts w:asciiTheme="majorBidi" w:eastAsia="Times New Roman" w:hAnsiTheme="majorBidi" w:cstheme="majorBidi"/>
          <w:sz w:val="28"/>
          <w:szCs w:val="28"/>
          <w:lang w:eastAsia="en-US"/>
        </w:rPr>
        <w:t>.</w:t>
      </w:r>
    </w:p>
    <w:p w14:paraId="31B48B30" w14:textId="764C6BB4" w:rsidR="00DC1849" w:rsidRPr="00C82BEB" w:rsidRDefault="00DC1849" w:rsidP="0065314E">
      <w:pPr>
        <w:tabs>
          <w:tab w:val="left" w:pos="3300"/>
        </w:tabs>
        <w:rPr>
          <w:rFonts w:asciiTheme="majorBidi" w:hAnsiTheme="majorBidi" w:cstheme="majorBidi"/>
          <w:sz w:val="36"/>
          <w:szCs w:val="36"/>
        </w:rPr>
      </w:pPr>
    </w:p>
    <w:p w14:paraId="1002311A" w14:textId="4D1A0C0C" w:rsidR="00A33EA1" w:rsidRPr="00C82BEB" w:rsidRDefault="00832774" w:rsidP="00A33EA1">
      <w:pPr>
        <w:shd w:val="clear" w:color="auto" w:fill="FFFFFF"/>
        <w:rPr>
          <w:rFonts w:asciiTheme="majorBidi" w:eastAsia="Times New Roman" w:hAnsiTheme="majorBidi" w:cstheme="majorBidi"/>
          <w:sz w:val="28"/>
          <w:szCs w:val="28"/>
          <w:lang w:eastAsia="en-US"/>
        </w:rPr>
      </w:pPr>
      <w:bookmarkStart w:id="50" w:name="_Toc130306830"/>
      <w:r w:rsidRPr="00C82BEB">
        <w:rPr>
          <w:rFonts w:asciiTheme="majorBidi" w:eastAsia="Times New Roman" w:hAnsiTheme="majorBidi" w:cstheme="majorBidi"/>
          <w:sz w:val="28"/>
          <w:szCs w:val="28"/>
          <w:lang w:eastAsia="en-US"/>
        </w:rPr>
        <w:t>2</w:t>
      </w:r>
      <w:r w:rsidR="00A33EA1" w:rsidRPr="00A33EA1">
        <w:rPr>
          <w:rFonts w:asciiTheme="majorBidi" w:eastAsia="Times New Roman" w:hAnsiTheme="majorBidi" w:cstheme="majorBidi"/>
          <w:sz w:val="28"/>
          <w:szCs w:val="28"/>
          <w:lang w:eastAsia="en-US"/>
        </w:rPr>
        <w:t>)</w:t>
      </w:r>
      <w:r w:rsidR="00A33EA1" w:rsidRPr="00C82BEB">
        <w:rPr>
          <w:rFonts w:asciiTheme="majorBidi" w:eastAsia="Times New Roman" w:hAnsiTheme="majorBidi" w:cstheme="majorBidi"/>
          <w:sz w:val="28"/>
          <w:szCs w:val="28"/>
          <w:lang w:eastAsia="en-US"/>
        </w:rPr>
        <w:t>E</w:t>
      </w:r>
      <w:r w:rsidR="00A33EA1" w:rsidRPr="00A33EA1">
        <w:rPr>
          <w:rFonts w:asciiTheme="majorBidi" w:eastAsia="Times New Roman" w:hAnsiTheme="majorBidi" w:cstheme="majorBidi"/>
          <w:sz w:val="28"/>
          <w:szCs w:val="28"/>
          <w:lang w:eastAsia="en-US"/>
        </w:rPr>
        <w:t xml:space="preserve">sco, S., et al. "Smart Agriculture and Digital Twins: Applications and Challenges in a Vision of Sustainability." European Journal of Agronomy, vol. 146, 2023, </w:t>
      </w:r>
      <w:hyperlink r:id="rId34" w:history="1">
        <w:r w:rsidR="00A33EA1" w:rsidRPr="00A33EA1">
          <w:rPr>
            <w:rStyle w:val="Hyperlink"/>
            <w:rFonts w:asciiTheme="majorBidi" w:eastAsia="Times New Roman" w:hAnsiTheme="majorBidi" w:cstheme="majorBidi"/>
            <w:sz w:val="28"/>
            <w:szCs w:val="28"/>
            <w:lang w:eastAsia="en-US"/>
          </w:rPr>
          <w:t>https://doi.org/10.1016/j.eja.2023.126809</w:t>
        </w:r>
      </w:hyperlink>
      <w:r w:rsidR="00A33EA1" w:rsidRPr="00A33EA1">
        <w:rPr>
          <w:rFonts w:asciiTheme="majorBidi" w:eastAsia="Times New Roman" w:hAnsiTheme="majorBidi" w:cstheme="majorBidi"/>
          <w:sz w:val="28"/>
          <w:szCs w:val="28"/>
          <w:lang w:eastAsia="en-US"/>
        </w:rPr>
        <w:t>.</w:t>
      </w:r>
    </w:p>
    <w:p w14:paraId="7D449FE9" w14:textId="77777777" w:rsidR="00832774" w:rsidRPr="00C82BEB" w:rsidRDefault="00832774" w:rsidP="00A33EA1">
      <w:pPr>
        <w:shd w:val="clear" w:color="auto" w:fill="FFFFFF"/>
        <w:rPr>
          <w:rFonts w:asciiTheme="majorBidi" w:eastAsia="Times New Roman" w:hAnsiTheme="majorBidi" w:cstheme="majorBidi"/>
          <w:sz w:val="28"/>
          <w:szCs w:val="28"/>
          <w:lang w:eastAsia="en-US"/>
        </w:rPr>
      </w:pPr>
    </w:p>
    <w:p w14:paraId="554315F5" w14:textId="77777777" w:rsidR="00832774" w:rsidRPr="00C82BEB" w:rsidRDefault="00832774" w:rsidP="00832774">
      <w:pPr>
        <w:shd w:val="clear" w:color="auto" w:fill="FFFFFF"/>
        <w:rPr>
          <w:rFonts w:asciiTheme="majorBidi" w:eastAsia="Times New Roman" w:hAnsiTheme="majorBidi" w:cstheme="majorBidi"/>
          <w:sz w:val="28"/>
          <w:szCs w:val="28"/>
          <w:lang w:eastAsia="en-US"/>
        </w:rPr>
      </w:pPr>
      <w:r w:rsidRPr="00C82BEB">
        <w:rPr>
          <w:rFonts w:asciiTheme="majorBidi" w:eastAsia="Times New Roman" w:hAnsiTheme="majorBidi" w:cstheme="majorBidi"/>
          <w:sz w:val="28"/>
          <w:szCs w:val="28"/>
          <w:lang w:eastAsia="en-US"/>
        </w:rPr>
        <w:t>3</w:t>
      </w:r>
      <w:r w:rsidRPr="00A33EA1">
        <w:rPr>
          <w:rFonts w:asciiTheme="majorBidi" w:eastAsia="Times New Roman" w:hAnsiTheme="majorBidi" w:cstheme="majorBidi"/>
          <w:sz w:val="28"/>
          <w:szCs w:val="28"/>
          <w:lang w:eastAsia="en-US"/>
        </w:rPr>
        <w:t xml:space="preserve">) Katz, J. E., et al. (Eds.). Perceiving the Future through New Communication Technologies: Robots, AI and Everyday Life. Palgrave Macmillan, 2021, </w:t>
      </w:r>
      <w:hyperlink r:id="rId35" w:history="1">
        <w:r w:rsidRPr="00A33EA1">
          <w:rPr>
            <w:rStyle w:val="Hyperlink"/>
            <w:rFonts w:asciiTheme="majorBidi" w:eastAsia="Times New Roman" w:hAnsiTheme="majorBidi" w:cstheme="majorBidi"/>
            <w:sz w:val="28"/>
            <w:szCs w:val="28"/>
            <w:lang w:eastAsia="en-US"/>
          </w:rPr>
          <w:t>https://doi.org/10.1007/978-3-030-84883-5</w:t>
        </w:r>
      </w:hyperlink>
      <w:r w:rsidRPr="00A33EA1">
        <w:rPr>
          <w:rFonts w:asciiTheme="majorBidi" w:eastAsia="Times New Roman" w:hAnsiTheme="majorBidi" w:cstheme="majorBidi"/>
          <w:sz w:val="28"/>
          <w:szCs w:val="28"/>
          <w:lang w:eastAsia="en-US"/>
        </w:rPr>
        <w:t>.</w:t>
      </w:r>
    </w:p>
    <w:p w14:paraId="68BB7DB5" w14:textId="77777777" w:rsidR="00A33EA1" w:rsidRPr="00C82BEB" w:rsidRDefault="00A33EA1" w:rsidP="00A33EA1">
      <w:pPr>
        <w:shd w:val="clear" w:color="auto" w:fill="FFFFFF"/>
        <w:rPr>
          <w:rFonts w:asciiTheme="majorBidi" w:eastAsia="Times New Roman" w:hAnsiTheme="majorBidi" w:cstheme="majorBidi"/>
          <w:sz w:val="28"/>
          <w:szCs w:val="28"/>
          <w:lang w:eastAsia="en-US"/>
        </w:rPr>
      </w:pPr>
    </w:p>
    <w:p w14:paraId="108A8D08" w14:textId="519834B8" w:rsidR="00A33EA1" w:rsidRPr="00C82BEB" w:rsidRDefault="00832774" w:rsidP="00A33EA1">
      <w:pPr>
        <w:shd w:val="clear" w:color="auto" w:fill="FFFFFF"/>
        <w:rPr>
          <w:rFonts w:asciiTheme="majorBidi" w:eastAsia="Times New Roman" w:hAnsiTheme="majorBidi" w:cstheme="majorBidi"/>
          <w:sz w:val="28"/>
          <w:szCs w:val="28"/>
          <w:lang w:eastAsia="en-US"/>
        </w:rPr>
      </w:pPr>
      <w:r w:rsidRPr="00C82BEB">
        <w:rPr>
          <w:rFonts w:asciiTheme="majorBidi" w:eastAsia="Times New Roman" w:hAnsiTheme="majorBidi" w:cstheme="majorBidi"/>
          <w:sz w:val="28"/>
          <w:szCs w:val="28"/>
          <w:lang w:eastAsia="en-US"/>
        </w:rPr>
        <w:t>4</w:t>
      </w:r>
      <w:r w:rsidR="00A33EA1" w:rsidRPr="00A33EA1">
        <w:rPr>
          <w:rFonts w:asciiTheme="majorBidi" w:eastAsia="Times New Roman" w:hAnsiTheme="majorBidi" w:cstheme="majorBidi"/>
          <w:sz w:val="28"/>
          <w:szCs w:val="28"/>
          <w:lang w:eastAsia="en-US"/>
        </w:rPr>
        <w:t xml:space="preserve">) Kerr, T., &amp; Barrett, S. F. Arduino IV: DIY Robots: 3D Printing, Instrumentation, and Control. Springer, 2022, </w:t>
      </w:r>
      <w:hyperlink r:id="rId36" w:history="1">
        <w:r w:rsidR="00A33EA1" w:rsidRPr="00A33EA1">
          <w:rPr>
            <w:rStyle w:val="Hyperlink"/>
            <w:rFonts w:asciiTheme="majorBidi" w:eastAsia="Times New Roman" w:hAnsiTheme="majorBidi" w:cstheme="majorBidi"/>
            <w:sz w:val="28"/>
            <w:szCs w:val="28"/>
            <w:lang w:eastAsia="en-US"/>
          </w:rPr>
          <w:t>https://doi.org/10.1007/978-3-031-11209-6</w:t>
        </w:r>
      </w:hyperlink>
      <w:r w:rsidR="00A33EA1" w:rsidRPr="00A33EA1">
        <w:rPr>
          <w:rFonts w:asciiTheme="majorBidi" w:eastAsia="Times New Roman" w:hAnsiTheme="majorBidi" w:cstheme="majorBidi"/>
          <w:sz w:val="28"/>
          <w:szCs w:val="28"/>
          <w:lang w:eastAsia="en-US"/>
        </w:rPr>
        <w:t>.</w:t>
      </w:r>
    </w:p>
    <w:p w14:paraId="42025243" w14:textId="6E1AADCD" w:rsidR="00A33EA1" w:rsidRPr="00C82BEB" w:rsidRDefault="00A33EA1" w:rsidP="00A33EA1">
      <w:pPr>
        <w:shd w:val="clear" w:color="auto" w:fill="FFFFFF"/>
        <w:rPr>
          <w:rFonts w:asciiTheme="majorBidi" w:eastAsia="Times New Roman" w:hAnsiTheme="majorBidi" w:cstheme="majorBidi"/>
          <w:sz w:val="28"/>
          <w:szCs w:val="28"/>
          <w:lang w:eastAsia="en-US"/>
        </w:rPr>
      </w:pPr>
      <w:r w:rsidRPr="00A33EA1">
        <w:rPr>
          <w:rFonts w:asciiTheme="majorBidi" w:eastAsia="Times New Roman" w:hAnsiTheme="majorBidi" w:cstheme="majorBidi"/>
          <w:sz w:val="28"/>
          <w:szCs w:val="28"/>
          <w:lang w:eastAsia="en-US"/>
        </w:rPr>
        <w:t xml:space="preserve"> </w:t>
      </w:r>
    </w:p>
    <w:p w14:paraId="35136C1E" w14:textId="3C64BF12" w:rsidR="00832774" w:rsidRPr="00C82BEB" w:rsidRDefault="00832774" w:rsidP="00832774">
      <w:pPr>
        <w:shd w:val="clear" w:color="auto" w:fill="FFFFFF"/>
        <w:rPr>
          <w:rFonts w:asciiTheme="majorBidi" w:eastAsia="Times New Roman" w:hAnsiTheme="majorBidi" w:cstheme="majorBidi"/>
          <w:sz w:val="28"/>
          <w:szCs w:val="28"/>
          <w:lang w:eastAsia="en-US"/>
        </w:rPr>
      </w:pPr>
      <w:r w:rsidRPr="00C82BEB">
        <w:rPr>
          <w:rFonts w:asciiTheme="majorBidi" w:eastAsia="Times New Roman" w:hAnsiTheme="majorBidi" w:cstheme="majorBidi"/>
          <w:sz w:val="28"/>
          <w:szCs w:val="28"/>
          <w:lang w:eastAsia="en-US"/>
        </w:rPr>
        <w:t>5</w:t>
      </w:r>
      <w:r w:rsidRPr="00A33EA1">
        <w:rPr>
          <w:rFonts w:asciiTheme="majorBidi" w:eastAsia="Times New Roman" w:hAnsiTheme="majorBidi" w:cstheme="majorBidi"/>
          <w:sz w:val="28"/>
          <w:szCs w:val="28"/>
          <w:lang w:eastAsia="en-US"/>
        </w:rPr>
        <w:t xml:space="preserve">) Lago-Olveira, S., El-Areed, S. R. M., Moreira, M. T., &amp; González‐García, S. (2023)Improving environmental sustainability of agriculture in Egypt through a life-cycle perspective. Science of the Total Environment, 890, 164335. </w:t>
      </w:r>
      <w:hyperlink r:id="rId37" w:history="1">
        <w:r w:rsidRPr="00A33EA1">
          <w:rPr>
            <w:rStyle w:val="Hyperlink"/>
            <w:rFonts w:asciiTheme="majorBidi" w:eastAsia="Times New Roman" w:hAnsiTheme="majorBidi" w:cstheme="majorBidi"/>
            <w:sz w:val="28"/>
            <w:szCs w:val="28"/>
            <w:lang w:eastAsia="en-US"/>
          </w:rPr>
          <w:t>https://doi.org/10.1016/j.scitotenv.2023.164335</w:t>
        </w:r>
      </w:hyperlink>
    </w:p>
    <w:p w14:paraId="46E2C5FF" w14:textId="77777777" w:rsidR="00832774" w:rsidRPr="00C82BEB" w:rsidRDefault="00832774" w:rsidP="00832774">
      <w:pPr>
        <w:shd w:val="clear" w:color="auto" w:fill="FFFFFF"/>
        <w:rPr>
          <w:rFonts w:asciiTheme="majorBidi" w:eastAsia="Times New Roman" w:hAnsiTheme="majorBidi" w:cstheme="majorBidi"/>
          <w:sz w:val="28"/>
          <w:szCs w:val="28"/>
          <w:lang w:eastAsia="en-US"/>
        </w:rPr>
      </w:pPr>
    </w:p>
    <w:p w14:paraId="0B0DD4C5" w14:textId="48A3BAEA" w:rsidR="00832774" w:rsidRPr="00C82BEB" w:rsidRDefault="00832774" w:rsidP="00832774">
      <w:pPr>
        <w:shd w:val="clear" w:color="auto" w:fill="FFFFFF"/>
        <w:rPr>
          <w:rFonts w:asciiTheme="majorBidi" w:eastAsia="Times New Roman" w:hAnsiTheme="majorBidi" w:cstheme="majorBidi"/>
          <w:sz w:val="28"/>
          <w:szCs w:val="28"/>
          <w:lang w:eastAsia="en-US"/>
        </w:rPr>
      </w:pPr>
      <w:r w:rsidRPr="00C82BEB">
        <w:rPr>
          <w:rFonts w:asciiTheme="majorBidi" w:eastAsia="Times New Roman" w:hAnsiTheme="majorBidi" w:cstheme="majorBidi"/>
          <w:sz w:val="28"/>
          <w:szCs w:val="28"/>
          <w:lang w:eastAsia="en-US"/>
        </w:rPr>
        <w:t>6</w:t>
      </w:r>
      <w:r w:rsidRPr="00A33EA1">
        <w:rPr>
          <w:rFonts w:asciiTheme="majorBidi" w:eastAsia="Times New Roman" w:hAnsiTheme="majorBidi" w:cstheme="majorBidi"/>
          <w:sz w:val="28"/>
          <w:szCs w:val="28"/>
          <w:lang w:eastAsia="en-US"/>
        </w:rPr>
        <w:t xml:space="preserve">) Moury, M., ElFetyany, M., Meleha, A., &amp; El-Bialy, M. A. (2023). Productivity and profitability of modern irrigation methods through the application of on-farm drip irrigation on some crops in the Northern Nile Delta of Egypt. Alexandria Engineering Journal /Alexandria Engineering Journal, 62, 349–356. </w:t>
      </w:r>
      <w:hyperlink r:id="rId38" w:history="1">
        <w:r w:rsidRPr="00A33EA1">
          <w:rPr>
            <w:rStyle w:val="Hyperlink"/>
            <w:rFonts w:asciiTheme="majorBidi" w:eastAsia="Times New Roman" w:hAnsiTheme="majorBidi" w:cstheme="majorBidi"/>
            <w:sz w:val="28"/>
            <w:szCs w:val="28"/>
            <w:lang w:eastAsia="en-US"/>
          </w:rPr>
          <w:t>https://doi.org/10.1016/j.aej.2022.06.063</w:t>
        </w:r>
      </w:hyperlink>
    </w:p>
    <w:p w14:paraId="3DC43AA7" w14:textId="77777777" w:rsidR="00A33EA1" w:rsidRPr="00C82BEB" w:rsidRDefault="00A33EA1" w:rsidP="00A33EA1">
      <w:pPr>
        <w:shd w:val="clear" w:color="auto" w:fill="FFFFFF"/>
        <w:rPr>
          <w:rFonts w:asciiTheme="majorBidi" w:eastAsia="Times New Roman" w:hAnsiTheme="majorBidi" w:cstheme="majorBidi"/>
          <w:sz w:val="28"/>
          <w:szCs w:val="28"/>
          <w:lang w:eastAsia="en-US"/>
        </w:rPr>
      </w:pPr>
    </w:p>
    <w:p w14:paraId="3888139C" w14:textId="54487E5B" w:rsidR="00A33EA1" w:rsidRPr="00C82BEB" w:rsidRDefault="00832774" w:rsidP="00A33EA1">
      <w:pPr>
        <w:shd w:val="clear" w:color="auto" w:fill="FFFFFF"/>
        <w:rPr>
          <w:rFonts w:asciiTheme="majorBidi" w:eastAsia="Times New Roman" w:hAnsiTheme="majorBidi" w:cstheme="majorBidi"/>
          <w:sz w:val="28"/>
          <w:szCs w:val="28"/>
          <w:lang w:eastAsia="en-US"/>
        </w:rPr>
      </w:pPr>
      <w:r w:rsidRPr="00C82BEB">
        <w:rPr>
          <w:rFonts w:asciiTheme="majorBidi" w:eastAsia="Times New Roman" w:hAnsiTheme="majorBidi" w:cstheme="majorBidi"/>
          <w:sz w:val="28"/>
          <w:szCs w:val="28"/>
          <w:lang w:eastAsia="en-US"/>
        </w:rPr>
        <w:t>7</w:t>
      </w:r>
      <w:r w:rsidR="00A33EA1" w:rsidRPr="00A33EA1">
        <w:rPr>
          <w:rFonts w:asciiTheme="majorBidi" w:eastAsia="Times New Roman" w:hAnsiTheme="majorBidi" w:cstheme="majorBidi"/>
          <w:sz w:val="28"/>
          <w:szCs w:val="28"/>
          <w:lang w:eastAsia="en-US"/>
        </w:rPr>
        <w:t xml:space="preserve">) Pandey, K., et al. (Eds.). Artificial Intelligence and Smart Agriculture: Technology and Applications. Springer, 2024, </w:t>
      </w:r>
      <w:hyperlink r:id="rId39" w:history="1">
        <w:r w:rsidR="00A33EA1" w:rsidRPr="00A33EA1">
          <w:rPr>
            <w:rStyle w:val="Hyperlink"/>
            <w:rFonts w:asciiTheme="majorBidi" w:eastAsia="Times New Roman" w:hAnsiTheme="majorBidi" w:cstheme="majorBidi"/>
            <w:sz w:val="28"/>
            <w:szCs w:val="28"/>
            <w:lang w:eastAsia="en-US"/>
          </w:rPr>
          <w:t>https://doi.org/10.1007/978-981-97-0341-8</w:t>
        </w:r>
      </w:hyperlink>
      <w:r w:rsidR="00A33EA1" w:rsidRPr="00A33EA1">
        <w:rPr>
          <w:rFonts w:asciiTheme="majorBidi" w:eastAsia="Times New Roman" w:hAnsiTheme="majorBidi" w:cstheme="majorBidi"/>
          <w:sz w:val="28"/>
          <w:szCs w:val="28"/>
          <w:lang w:eastAsia="en-US"/>
        </w:rPr>
        <w:t>.</w:t>
      </w:r>
    </w:p>
    <w:p w14:paraId="6AA18E3E" w14:textId="77777777" w:rsidR="00832774" w:rsidRPr="00C82BEB" w:rsidRDefault="00832774" w:rsidP="00A33EA1">
      <w:pPr>
        <w:shd w:val="clear" w:color="auto" w:fill="FFFFFF"/>
        <w:rPr>
          <w:rFonts w:asciiTheme="majorBidi" w:eastAsia="Times New Roman" w:hAnsiTheme="majorBidi" w:cstheme="majorBidi"/>
          <w:sz w:val="28"/>
          <w:szCs w:val="28"/>
          <w:lang w:eastAsia="en-US"/>
        </w:rPr>
      </w:pPr>
    </w:p>
    <w:p w14:paraId="31B24558" w14:textId="163D0A9D" w:rsidR="00832774" w:rsidRPr="00C82BEB" w:rsidRDefault="00832774" w:rsidP="00832774">
      <w:pPr>
        <w:shd w:val="clear" w:color="auto" w:fill="FFFFFF"/>
        <w:rPr>
          <w:rFonts w:asciiTheme="majorBidi" w:eastAsia="Times New Roman" w:hAnsiTheme="majorBidi" w:cstheme="majorBidi"/>
          <w:sz w:val="28"/>
          <w:szCs w:val="28"/>
          <w:lang w:eastAsia="en-US"/>
        </w:rPr>
      </w:pPr>
      <w:r w:rsidRPr="00C82BEB">
        <w:rPr>
          <w:rFonts w:asciiTheme="majorBidi" w:eastAsia="Times New Roman" w:hAnsiTheme="majorBidi" w:cstheme="majorBidi"/>
          <w:sz w:val="28"/>
          <w:szCs w:val="28"/>
          <w:lang w:eastAsia="en-US"/>
        </w:rPr>
        <w:t>8</w:t>
      </w:r>
      <w:r w:rsidRPr="00A33EA1">
        <w:rPr>
          <w:rFonts w:asciiTheme="majorBidi" w:eastAsia="Times New Roman" w:hAnsiTheme="majorBidi" w:cstheme="majorBidi"/>
          <w:sz w:val="28"/>
          <w:szCs w:val="28"/>
          <w:lang w:eastAsia="en-US"/>
        </w:rPr>
        <w:t xml:space="preserve">) Paul, S., &amp; Chang, J. (2024). Consequent pole flux modulated linear actuator under winding chang and field oriented control driving conditions for long track and multi-track agricultural robot. Computers and Electronics in Agriculture, 217, 108582. </w:t>
      </w:r>
      <w:hyperlink r:id="rId40" w:history="1">
        <w:r w:rsidRPr="00A33EA1">
          <w:rPr>
            <w:rStyle w:val="Hyperlink"/>
            <w:rFonts w:asciiTheme="majorBidi" w:eastAsia="Times New Roman" w:hAnsiTheme="majorBidi" w:cstheme="majorBidi"/>
            <w:sz w:val="28"/>
            <w:szCs w:val="28"/>
            <w:lang w:eastAsia="en-US"/>
          </w:rPr>
          <w:t>https://doi.org/10.1016/j.compag.2023.108582</w:t>
        </w:r>
      </w:hyperlink>
      <w:r w:rsidRPr="00A33EA1">
        <w:rPr>
          <w:rFonts w:asciiTheme="majorBidi" w:eastAsia="Times New Roman" w:hAnsiTheme="majorBidi" w:cstheme="majorBidi"/>
          <w:sz w:val="28"/>
          <w:szCs w:val="28"/>
          <w:lang w:eastAsia="en-US"/>
        </w:rPr>
        <w:t xml:space="preserve"> </w:t>
      </w:r>
    </w:p>
    <w:p w14:paraId="35510AA5" w14:textId="77777777" w:rsidR="00A33EA1" w:rsidRPr="00C82BEB" w:rsidRDefault="00A33EA1" w:rsidP="00A33EA1">
      <w:pPr>
        <w:shd w:val="clear" w:color="auto" w:fill="FFFFFF"/>
        <w:rPr>
          <w:rFonts w:asciiTheme="majorBidi" w:eastAsia="Times New Roman" w:hAnsiTheme="majorBidi" w:cstheme="majorBidi"/>
          <w:sz w:val="28"/>
          <w:szCs w:val="28"/>
          <w:lang w:eastAsia="en-US"/>
        </w:rPr>
      </w:pPr>
    </w:p>
    <w:p w14:paraId="44746B9B" w14:textId="4FAC874A" w:rsidR="0068436A" w:rsidRPr="00A33EA1" w:rsidRDefault="00832774" w:rsidP="00C82BEB">
      <w:pPr>
        <w:shd w:val="clear" w:color="auto" w:fill="FFFFFF"/>
        <w:rPr>
          <w:rFonts w:asciiTheme="majorBidi" w:eastAsia="Times New Roman" w:hAnsiTheme="majorBidi" w:cstheme="majorBidi"/>
          <w:sz w:val="28"/>
          <w:szCs w:val="28"/>
          <w:lang w:eastAsia="en-US"/>
        </w:rPr>
      </w:pPr>
      <w:r w:rsidRPr="00C82BEB">
        <w:rPr>
          <w:rFonts w:asciiTheme="majorBidi" w:eastAsia="Times New Roman" w:hAnsiTheme="majorBidi" w:cstheme="majorBidi"/>
          <w:sz w:val="28"/>
          <w:szCs w:val="28"/>
          <w:lang w:eastAsia="en-US"/>
        </w:rPr>
        <w:t>9</w:t>
      </w:r>
      <w:r w:rsidR="00A33EA1" w:rsidRPr="00A33EA1">
        <w:rPr>
          <w:rFonts w:asciiTheme="majorBidi" w:eastAsia="Times New Roman" w:hAnsiTheme="majorBidi" w:cstheme="majorBidi"/>
          <w:sz w:val="28"/>
          <w:szCs w:val="28"/>
          <w:lang w:eastAsia="en-US"/>
        </w:rPr>
        <w:t xml:space="preserve">) Poojari, M., et al. "Computational Modelling for the Manufacturing of Solar-Powered Multifunctional Agricultural Robot." International Journal on Interactive Design and Manufacturing (IJIDeM), 2023, pp. 1–12, </w:t>
      </w:r>
      <w:hyperlink r:id="rId41" w:history="1">
        <w:r w:rsidR="00A33EA1" w:rsidRPr="00A33EA1">
          <w:rPr>
            <w:rStyle w:val="Hyperlink"/>
            <w:rFonts w:asciiTheme="majorBidi" w:eastAsia="Times New Roman" w:hAnsiTheme="majorBidi" w:cstheme="majorBidi"/>
            <w:sz w:val="28"/>
            <w:szCs w:val="28"/>
            <w:lang w:eastAsia="en-US"/>
          </w:rPr>
          <w:t>https://doi.org/10.1007/s12008-023-01291-y</w:t>
        </w:r>
      </w:hyperlink>
    </w:p>
    <w:p w14:paraId="21FCDB46" w14:textId="062FAA35" w:rsidR="00243CDE" w:rsidRDefault="0085264C" w:rsidP="00CC789B">
      <w:pPr>
        <w:pStyle w:val="MyHeadtitle"/>
        <w:tabs>
          <w:tab w:val="left" w:pos="0"/>
        </w:tabs>
        <w:spacing w:before="60"/>
        <w:jc w:val="center"/>
        <w:rPr>
          <w:rFonts w:ascii="Futura LT Book" w:hAnsi="Futura LT Book" w:cs="Times New Roman"/>
          <w:bCs w:val="0"/>
          <w:color w:val="FFFFFF"/>
          <w:sz w:val="50"/>
          <w:szCs w:val="50"/>
        </w:rPr>
      </w:pPr>
      <w:r>
        <w:rPr>
          <w:rFonts w:ascii="Futura LT Book" w:hAnsi="Futura LT Book" w:cs="Times New Roman"/>
          <w:bCs w:val="0"/>
          <w:color w:val="FFFFFF"/>
          <w:sz w:val="50"/>
          <w:szCs w:val="50"/>
        </w:rPr>
        <w:lastRenderedPageBreak/>
        <w:t>APPENDIX I</w:t>
      </w:r>
      <w:bookmarkEnd w:id="50"/>
    </w:p>
    <w:p w14:paraId="3520CE00" w14:textId="7ACB6067" w:rsidR="00243CDE" w:rsidRPr="00C8342B" w:rsidRDefault="00243CDE" w:rsidP="00CC789B">
      <w:pPr>
        <w:pStyle w:val="MyHeadtitle"/>
        <w:tabs>
          <w:tab w:val="left" w:pos="0"/>
        </w:tabs>
        <w:spacing w:before="60"/>
        <w:jc w:val="center"/>
        <w:rPr>
          <w:rFonts w:ascii="Futura LT Book" w:hAnsi="Futura LT Book" w:cs="Times New Roman"/>
          <w:bCs w:val="0"/>
          <w:color w:val="FFFFFF"/>
          <w:sz w:val="50"/>
          <w:szCs w:val="50"/>
        </w:rPr>
      </w:pPr>
      <w:bookmarkStart w:id="51" w:name="_Toc129698626"/>
      <w:bookmarkStart w:id="52" w:name="_Toc129698793"/>
      <w:bookmarkStart w:id="53" w:name="_Toc130306831"/>
      <w:r>
        <w:rPr>
          <w:rFonts w:ascii="Futura LT Book" w:hAnsi="Futura LT Book" w:cs="Times New Roman"/>
          <w:bCs w:val="0"/>
          <w:color w:val="FFFFFF"/>
          <w:sz w:val="50"/>
          <w:szCs w:val="50"/>
        </w:rPr>
        <w:t xml:space="preserve">Project </w:t>
      </w:r>
      <w:bookmarkEnd w:id="51"/>
      <w:bookmarkEnd w:id="52"/>
      <w:r w:rsidR="00E94018">
        <w:rPr>
          <w:rFonts w:ascii="Futura LT Book" w:hAnsi="Futura LT Book" w:cs="Times New Roman"/>
          <w:bCs w:val="0"/>
          <w:color w:val="FFFFFF"/>
          <w:sz w:val="50"/>
          <w:szCs w:val="50"/>
        </w:rPr>
        <w:t>Programs / Codes / Flowcharts</w:t>
      </w:r>
      <w:bookmarkEnd w:id="53"/>
    </w:p>
    <w:p w14:paraId="7C74D2C9" w14:textId="23438630" w:rsidR="00243CDE" w:rsidRPr="00F67D3A" w:rsidRDefault="00243CDE" w:rsidP="00243CDE"/>
    <w:p w14:paraId="28C7585D" w14:textId="350E7E83" w:rsidR="00243CDE" w:rsidRDefault="00243CDE" w:rsidP="00243CDE"/>
    <w:p w14:paraId="5FA814E4" w14:textId="05C1BED0" w:rsidR="00384958" w:rsidRDefault="00384958" w:rsidP="0065314E">
      <w:pPr>
        <w:tabs>
          <w:tab w:val="left" w:pos="3300"/>
        </w:tabs>
      </w:pPr>
    </w:p>
    <w:p w14:paraId="14EFE549" w14:textId="73A293CB" w:rsidR="00E94018" w:rsidRDefault="00F1636E" w:rsidP="0065314E">
      <w:pPr>
        <w:tabs>
          <w:tab w:val="left" w:pos="3300"/>
        </w:tabs>
      </w:pPr>
      <w:r>
        <w:rPr>
          <w:noProof/>
        </w:rPr>
        <mc:AlternateContent>
          <mc:Choice Requires="wps">
            <w:drawing>
              <wp:anchor distT="0" distB="0" distL="114300" distR="114300" simplePos="0" relativeHeight="251673600" behindDoc="0" locked="0" layoutInCell="1" allowOverlap="1" wp14:anchorId="06343816" wp14:editId="4C3C4E53">
                <wp:simplePos x="0" y="0"/>
                <wp:positionH relativeFrom="column">
                  <wp:posOffset>4613275</wp:posOffset>
                </wp:positionH>
                <wp:positionV relativeFrom="paragraph">
                  <wp:posOffset>146847</wp:posOffset>
                </wp:positionV>
                <wp:extent cx="31750" cy="7559040"/>
                <wp:effectExtent l="0" t="0" r="25400" b="22860"/>
                <wp:wrapNone/>
                <wp:docPr id="7" name="Straight Connector 7"/>
                <wp:cNvGraphicFramePr/>
                <a:graphic xmlns:a="http://schemas.openxmlformats.org/drawingml/2006/main">
                  <a:graphicData uri="http://schemas.microsoft.com/office/word/2010/wordprocessingShape">
                    <wps:wsp>
                      <wps:cNvCnPr/>
                      <wps:spPr>
                        <a:xfrm>
                          <a:off x="0" y="0"/>
                          <a:ext cx="31750" cy="7559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006A7" id="Straight Connector 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25pt,11.55pt" to="365.75pt,6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" strokecolor="black [3200]"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651F3085" wp14:editId="580786C0">
                <wp:simplePos x="0" y="0"/>
                <wp:positionH relativeFrom="column">
                  <wp:posOffset>2171965</wp:posOffset>
                </wp:positionH>
                <wp:positionV relativeFrom="paragraph">
                  <wp:posOffset>109914</wp:posOffset>
                </wp:positionV>
                <wp:extent cx="31779" cy="7559660"/>
                <wp:effectExtent l="0" t="0" r="25400" b="22860"/>
                <wp:wrapNone/>
                <wp:docPr id="5" name="Straight Connector 5"/>
                <wp:cNvGraphicFramePr/>
                <a:graphic xmlns:a="http://schemas.openxmlformats.org/drawingml/2006/main">
                  <a:graphicData uri="http://schemas.microsoft.com/office/word/2010/wordprocessingShape">
                    <wps:wsp>
                      <wps:cNvCnPr/>
                      <wps:spPr>
                        <a:xfrm>
                          <a:off x="0" y="0"/>
                          <a:ext cx="31779" cy="7559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59B22" id="Straight Connector 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8.65pt" to="173.5pt,6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" strokecolor="black [3200]" strokeweight=".5pt">
                <v:stroke joinstyle="miter"/>
              </v:line>
            </w:pict>
          </mc:Fallback>
        </mc:AlternateContent>
      </w:r>
    </w:p>
    <w:p w14:paraId="18DFCD35" w14:textId="438C2CE1" w:rsidR="00F1636E" w:rsidRDefault="00F1636E" w:rsidP="00F1636E">
      <w:pPr>
        <w:tabs>
          <w:tab w:val="left" w:pos="3300"/>
        </w:tabs>
      </w:pPr>
      <w:r>
        <w:rPr>
          <w:noProof/>
        </w:rPr>
        <mc:AlternateContent>
          <mc:Choice Requires="wps">
            <w:drawing>
              <wp:anchor distT="0" distB="0" distL="114300" distR="114300" simplePos="0" relativeHeight="251670528" behindDoc="0" locked="0" layoutInCell="1" allowOverlap="1" wp14:anchorId="34F989BB" wp14:editId="3F0CCDB4">
                <wp:simplePos x="0" y="0"/>
                <wp:positionH relativeFrom="margin">
                  <wp:align>right</wp:align>
                </wp:positionH>
                <wp:positionV relativeFrom="paragraph">
                  <wp:posOffset>8580</wp:posOffset>
                </wp:positionV>
                <wp:extent cx="1551940" cy="7410893"/>
                <wp:effectExtent l="0" t="0" r="0" b="0"/>
                <wp:wrapNone/>
                <wp:docPr id="4" name="Text Box 4"/>
                <wp:cNvGraphicFramePr/>
                <a:graphic xmlns:a="http://schemas.openxmlformats.org/drawingml/2006/main">
                  <a:graphicData uri="http://schemas.microsoft.com/office/word/2010/wordprocessingShape">
                    <wps:wsp>
                      <wps:cNvSpPr txBox="1"/>
                      <wps:spPr>
                        <a:xfrm>
                          <a:off x="0" y="0"/>
                          <a:ext cx="1551940" cy="7410893"/>
                        </a:xfrm>
                        <a:prstGeom prst="rect">
                          <a:avLst/>
                        </a:prstGeom>
                        <a:noFill/>
                        <a:ln w="6350">
                          <a:noFill/>
                        </a:ln>
                      </wps:spPr>
                      <wps:txbx>
                        <w:txbxContent>
                          <w:p w14:paraId="59AB0FB9" w14:textId="77777777" w:rsidR="00F1636E" w:rsidRDefault="00F1636E" w:rsidP="00F1636E">
                            <w:r>
                              <w:t>void processRobotCommand(char command) {</w:t>
                            </w:r>
                          </w:p>
                          <w:p w14:paraId="12871602" w14:textId="77777777" w:rsidR="00F1636E" w:rsidRDefault="00F1636E" w:rsidP="00F1636E">
                            <w:r>
                              <w:t xml:space="preserve">  switch(command) {</w:t>
                            </w:r>
                          </w:p>
                          <w:p w14:paraId="6364107C" w14:textId="77777777" w:rsidR="00F1636E" w:rsidRDefault="00F1636E" w:rsidP="00F1636E">
                            <w:r>
                              <w:t xml:space="preserve">    case 'F':</w:t>
                            </w:r>
                          </w:p>
                          <w:p w14:paraId="10D94303" w14:textId="77777777" w:rsidR="00F1636E" w:rsidRDefault="00F1636E" w:rsidP="00F1636E">
                            <w:r>
                              <w:t xml:space="preserve">      moveForward();</w:t>
                            </w:r>
                          </w:p>
                          <w:p w14:paraId="79EC7505" w14:textId="77777777" w:rsidR="00F1636E" w:rsidRDefault="00F1636E" w:rsidP="00F1636E">
                            <w:r>
                              <w:t xml:space="preserve">      break;</w:t>
                            </w:r>
                          </w:p>
                          <w:p w14:paraId="7F524416" w14:textId="77777777" w:rsidR="00F1636E" w:rsidRDefault="00F1636E" w:rsidP="00F1636E">
                            <w:r>
                              <w:t xml:space="preserve">    case 'B':</w:t>
                            </w:r>
                          </w:p>
                          <w:p w14:paraId="120B0930" w14:textId="77777777" w:rsidR="00F1636E" w:rsidRDefault="00F1636E" w:rsidP="00F1636E">
                            <w:r>
                              <w:t xml:space="preserve">      moveBackward();</w:t>
                            </w:r>
                          </w:p>
                          <w:p w14:paraId="4C6C4064" w14:textId="77777777" w:rsidR="00F1636E" w:rsidRDefault="00F1636E" w:rsidP="00F1636E">
                            <w:r>
                              <w:t xml:space="preserve">      break;</w:t>
                            </w:r>
                          </w:p>
                          <w:p w14:paraId="6FEF20E1" w14:textId="77777777" w:rsidR="00F1636E" w:rsidRDefault="00F1636E" w:rsidP="00F1636E">
                            <w:r>
                              <w:t xml:space="preserve">    case 'L':</w:t>
                            </w:r>
                          </w:p>
                          <w:p w14:paraId="43CD4ECD" w14:textId="77777777" w:rsidR="00F1636E" w:rsidRDefault="00F1636E" w:rsidP="00F1636E">
                            <w:r>
                              <w:t xml:space="preserve">      turnLeft();</w:t>
                            </w:r>
                          </w:p>
                          <w:p w14:paraId="3654DA14" w14:textId="77777777" w:rsidR="00F1636E" w:rsidRDefault="00F1636E" w:rsidP="00F1636E">
                            <w:r>
                              <w:t xml:space="preserve">      break;</w:t>
                            </w:r>
                          </w:p>
                          <w:p w14:paraId="703EEF4E" w14:textId="77777777" w:rsidR="00F1636E" w:rsidRDefault="00F1636E" w:rsidP="00F1636E">
                            <w:r>
                              <w:t xml:space="preserve">    case 'R':</w:t>
                            </w:r>
                          </w:p>
                          <w:p w14:paraId="396F6C76" w14:textId="77777777" w:rsidR="00F1636E" w:rsidRDefault="00F1636E" w:rsidP="00F1636E">
                            <w:r>
                              <w:t xml:space="preserve">      turnRight();</w:t>
                            </w:r>
                          </w:p>
                          <w:p w14:paraId="02A0BEB7" w14:textId="77777777" w:rsidR="00F1636E" w:rsidRDefault="00F1636E" w:rsidP="00F1636E">
                            <w:r>
                              <w:t xml:space="preserve">      break;</w:t>
                            </w:r>
                          </w:p>
                          <w:p w14:paraId="6BC12FC5" w14:textId="77777777" w:rsidR="00F1636E" w:rsidRDefault="00F1636E" w:rsidP="00F1636E">
                            <w:r>
                              <w:t xml:space="preserve">    case 'G':</w:t>
                            </w:r>
                          </w:p>
                          <w:p w14:paraId="6D5288BC" w14:textId="6367FB43" w:rsidR="00F1636E" w:rsidRDefault="00F1636E" w:rsidP="00F1636E">
                            <w:r>
                              <w:t xml:space="preserve">  moveForwardLeft();</w:t>
                            </w:r>
                          </w:p>
                          <w:p w14:paraId="125481EC" w14:textId="77777777" w:rsidR="00F1636E" w:rsidRDefault="00F1636E" w:rsidP="00F1636E">
                            <w:r>
                              <w:t xml:space="preserve">      break;</w:t>
                            </w:r>
                          </w:p>
                          <w:p w14:paraId="4F08E452" w14:textId="77777777" w:rsidR="00F1636E" w:rsidRDefault="00F1636E" w:rsidP="00F1636E">
                            <w:r>
                              <w:t xml:space="preserve">    case 'I':</w:t>
                            </w:r>
                          </w:p>
                          <w:p w14:paraId="232BF05D" w14:textId="4DDC5FE1" w:rsidR="00F1636E" w:rsidRDefault="00F1636E" w:rsidP="00F1636E">
                            <w:r>
                              <w:t>moveForwardRight();</w:t>
                            </w:r>
                          </w:p>
                          <w:p w14:paraId="67B0D9B4" w14:textId="77777777" w:rsidR="00F1636E" w:rsidRDefault="00F1636E" w:rsidP="00F1636E">
                            <w:r>
                              <w:t xml:space="preserve">      break;</w:t>
                            </w:r>
                          </w:p>
                          <w:p w14:paraId="069CB7E5" w14:textId="77777777" w:rsidR="00F1636E" w:rsidRDefault="00F1636E" w:rsidP="00F1636E">
                            <w:r>
                              <w:t xml:space="preserve">    case 'H':</w:t>
                            </w:r>
                          </w:p>
                          <w:p w14:paraId="45477614" w14:textId="77777777" w:rsidR="00F1636E" w:rsidRDefault="00F1636E" w:rsidP="00F1636E">
                            <w:r>
                              <w:t xml:space="preserve">      moveBackwardLeft();</w:t>
                            </w:r>
                          </w:p>
                          <w:p w14:paraId="6189A558" w14:textId="77777777" w:rsidR="00F1636E" w:rsidRDefault="00F1636E" w:rsidP="00F1636E">
                            <w:r>
                              <w:t xml:space="preserve">      break;</w:t>
                            </w:r>
                          </w:p>
                          <w:p w14:paraId="78991721" w14:textId="77777777" w:rsidR="00F1636E" w:rsidRDefault="00F1636E" w:rsidP="00F1636E">
                            <w:r>
                              <w:t xml:space="preserve">    case 'J':</w:t>
                            </w:r>
                          </w:p>
                          <w:p w14:paraId="241937FD" w14:textId="77777777" w:rsidR="00F1636E" w:rsidRDefault="00F1636E" w:rsidP="00F1636E">
                            <w:r>
                              <w:t xml:space="preserve">      moveBackwardRight();</w:t>
                            </w:r>
                          </w:p>
                          <w:p w14:paraId="7685A712" w14:textId="77777777" w:rsidR="00F1636E" w:rsidRDefault="00F1636E" w:rsidP="00F1636E">
                            <w:r>
                              <w:t xml:space="preserve">      break;</w:t>
                            </w:r>
                          </w:p>
                          <w:p w14:paraId="0067464B" w14:textId="77777777" w:rsidR="00F1636E" w:rsidRDefault="00F1636E" w:rsidP="00F1636E">
                            <w:r>
                              <w:t xml:space="preserve">    case 'S':</w:t>
                            </w:r>
                          </w:p>
                          <w:p w14:paraId="15005C54" w14:textId="77777777" w:rsidR="00F1636E" w:rsidRDefault="00F1636E" w:rsidP="00F1636E">
                            <w:r>
                              <w:t xml:space="preserve">      stopRobot();</w:t>
                            </w:r>
                          </w:p>
                          <w:p w14:paraId="49E2B505" w14:textId="77777777" w:rsidR="00F1636E" w:rsidRDefault="00F1636E" w:rsidP="00F1636E">
                            <w:r>
                              <w:t xml:space="preserve">      break;</w:t>
                            </w:r>
                          </w:p>
                          <w:p w14:paraId="194752FF" w14:textId="77777777" w:rsidR="00F1636E" w:rsidRDefault="00F1636E" w:rsidP="00F1636E">
                            <w:r>
                              <w:t xml:space="preserve">    case 'A':</w:t>
                            </w:r>
                          </w:p>
                          <w:p w14:paraId="6047C5F2" w14:textId="77777777" w:rsidR="00F1636E" w:rsidRDefault="00F1636E" w:rsidP="00F1636E">
                            <w:r>
                              <w:t xml:space="preserve">      Gassensor();</w:t>
                            </w:r>
                          </w:p>
                          <w:p w14:paraId="3C81AF6E" w14:textId="77777777" w:rsidR="00F1636E" w:rsidRDefault="00F1636E" w:rsidP="00F1636E">
                            <w:r>
                              <w:t xml:space="preserve">      break;</w:t>
                            </w:r>
                          </w:p>
                          <w:p w14:paraId="5633D29F" w14:textId="77777777" w:rsidR="00F1636E" w:rsidRDefault="00F1636E" w:rsidP="00F1636E">
                            <w:r>
                              <w:t xml:space="preserve">    case 'l':</w:t>
                            </w:r>
                          </w:p>
                          <w:p w14:paraId="1D23F86D" w14:textId="77777777" w:rsidR="00F1636E" w:rsidRDefault="00F1636E" w:rsidP="00F1636E">
                            <w:r>
                              <w:t xml:space="preserve">      Camleft();</w:t>
                            </w:r>
                          </w:p>
                          <w:p w14:paraId="07FE3F33" w14:textId="77777777" w:rsidR="00F1636E" w:rsidRDefault="00F1636E" w:rsidP="00F1636E">
                            <w:r>
                              <w:t xml:space="preserve">      break;</w:t>
                            </w:r>
                          </w:p>
                          <w:p w14:paraId="7A99136A" w14:textId="3FCB3396" w:rsidR="00F1636E" w:rsidRDefault="00F1636E" w:rsidP="00F1636E">
                            <w:r>
                              <w:t xml:space="preserve">    case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989BB" id="Text Box 4" o:spid="_x0000_s1031" type="#_x0000_t202" style="position:absolute;margin-left:71pt;margin-top:.7pt;width:122.2pt;height:583.5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" filled="f" stroked="f" strokeweight=".5pt">
                <v:textbox>
                  <w:txbxContent>
                    <w:p w14:paraId="59AB0FB9" w14:textId="77777777" w:rsidR="00F1636E" w:rsidRDefault="00F1636E" w:rsidP="00F1636E">
                      <w:r>
                        <w:t>void processRobotCommand(char command) {</w:t>
                      </w:r>
                    </w:p>
                    <w:p w14:paraId="12871602" w14:textId="77777777" w:rsidR="00F1636E" w:rsidRDefault="00F1636E" w:rsidP="00F1636E">
                      <w:r>
                        <w:t xml:space="preserve">  switch(command) {</w:t>
                      </w:r>
                    </w:p>
                    <w:p w14:paraId="6364107C" w14:textId="77777777" w:rsidR="00F1636E" w:rsidRDefault="00F1636E" w:rsidP="00F1636E">
                      <w:r>
                        <w:t xml:space="preserve">    case 'F':</w:t>
                      </w:r>
                    </w:p>
                    <w:p w14:paraId="10D94303" w14:textId="77777777" w:rsidR="00F1636E" w:rsidRDefault="00F1636E" w:rsidP="00F1636E">
                      <w:r>
                        <w:t xml:space="preserve">      moveForward();</w:t>
                      </w:r>
                    </w:p>
                    <w:p w14:paraId="79EC7505" w14:textId="77777777" w:rsidR="00F1636E" w:rsidRDefault="00F1636E" w:rsidP="00F1636E">
                      <w:r>
                        <w:t xml:space="preserve">      break;</w:t>
                      </w:r>
                    </w:p>
                    <w:p w14:paraId="7F524416" w14:textId="77777777" w:rsidR="00F1636E" w:rsidRDefault="00F1636E" w:rsidP="00F1636E">
                      <w:r>
                        <w:t xml:space="preserve">    case 'B':</w:t>
                      </w:r>
                    </w:p>
                    <w:p w14:paraId="120B0930" w14:textId="77777777" w:rsidR="00F1636E" w:rsidRDefault="00F1636E" w:rsidP="00F1636E">
                      <w:r>
                        <w:t xml:space="preserve">      moveBackward();</w:t>
                      </w:r>
                    </w:p>
                    <w:p w14:paraId="4C6C4064" w14:textId="77777777" w:rsidR="00F1636E" w:rsidRDefault="00F1636E" w:rsidP="00F1636E">
                      <w:r>
                        <w:t xml:space="preserve">      break;</w:t>
                      </w:r>
                    </w:p>
                    <w:p w14:paraId="6FEF20E1" w14:textId="77777777" w:rsidR="00F1636E" w:rsidRDefault="00F1636E" w:rsidP="00F1636E">
                      <w:r>
                        <w:t xml:space="preserve">    case 'L':</w:t>
                      </w:r>
                    </w:p>
                    <w:p w14:paraId="43CD4ECD" w14:textId="77777777" w:rsidR="00F1636E" w:rsidRDefault="00F1636E" w:rsidP="00F1636E">
                      <w:r>
                        <w:t xml:space="preserve">      turnLeft();</w:t>
                      </w:r>
                    </w:p>
                    <w:p w14:paraId="3654DA14" w14:textId="77777777" w:rsidR="00F1636E" w:rsidRDefault="00F1636E" w:rsidP="00F1636E">
                      <w:r>
                        <w:t xml:space="preserve">      break;</w:t>
                      </w:r>
                    </w:p>
                    <w:p w14:paraId="703EEF4E" w14:textId="77777777" w:rsidR="00F1636E" w:rsidRDefault="00F1636E" w:rsidP="00F1636E">
                      <w:r>
                        <w:t xml:space="preserve">    case 'R':</w:t>
                      </w:r>
                    </w:p>
                    <w:p w14:paraId="396F6C76" w14:textId="77777777" w:rsidR="00F1636E" w:rsidRDefault="00F1636E" w:rsidP="00F1636E">
                      <w:r>
                        <w:t xml:space="preserve">      turnRight();</w:t>
                      </w:r>
                    </w:p>
                    <w:p w14:paraId="02A0BEB7" w14:textId="77777777" w:rsidR="00F1636E" w:rsidRDefault="00F1636E" w:rsidP="00F1636E">
                      <w:r>
                        <w:t xml:space="preserve">      break;</w:t>
                      </w:r>
                    </w:p>
                    <w:p w14:paraId="6BC12FC5" w14:textId="77777777" w:rsidR="00F1636E" w:rsidRDefault="00F1636E" w:rsidP="00F1636E">
                      <w:r>
                        <w:t xml:space="preserve">    case 'G':</w:t>
                      </w:r>
                    </w:p>
                    <w:p w14:paraId="6D5288BC" w14:textId="6367FB43" w:rsidR="00F1636E" w:rsidRDefault="00F1636E" w:rsidP="00F1636E">
                      <w:r>
                        <w:t xml:space="preserve">  moveForwardLeft();</w:t>
                      </w:r>
                    </w:p>
                    <w:p w14:paraId="125481EC" w14:textId="77777777" w:rsidR="00F1636E" w:rsidRDefault="00F1636E" w:rsidP="00F1636E">
                      <w:r>
                        <w:t xml:space="preserve">      break;</w:t>
                      </w:r>
                    </w:p>
                    <w:p w14:paraId="4F08E452" w14:textId="77777777" w:rsidR="00F1636E" w:rsidRDefault="00F1636E" w:rsidP="00F1636E">
                      <w:r>
                        <w:t xml:space="preserve">    case 'I':</w:t>
                      </w:r>
                    </w:p>
                    <w:p w14:paraId="232BF05D" w14:textId="4DDC5FE1" w:rsidR="00F1636E" w:rsidRDefault="00F1636E" w:rsidP="00F1636E">
                      <w:r>
                        <w:t>moveForwardRight();</w:t>
                      </w:r>
                    </w:p>
                    <w:p w14:paraId="67B0D9B4" w14:textId="77777777" w:rsidR="00F1636E" w:rsidRDefault="00F1636E" w:rsidP="00F1636E">
                      <w:r>
                        <w:t xml:space="preserve">      break;</w:t>
                      </w:r>
                    </w:p>
                    <w:p w14:paraId="069CB7E5" w14:textId="77777777" w:rsidR="00F1636E" w:rsidRDefault="00F1636E" w:rsidP="00F1636E">
                      <w:r>
                        <w:t xml:space="preserve">    case 'H':</w:t>
                      </w:r>
                    </w:p>
                    <w:p w14:paraId="45477614" w14:textId="77777777" w:rsidR="00F1636E" w:rsidRDefault="00F1636E" w:rsidP="00F1636E">
                      <w:r>
                        <w:t xml:space="preserve">      moveBackwardLeft();</w:t>
                      </w:r>
                    </w:p>
                    <w:p w14:paraId="6189A558" w14:textId="77777777" w:rsidR="00F1636E" w:rsidRDefault="00F1636E" w:rsidP="00F1636E">
                      <w:r>
                        <w:t xml:space="preserve">      break;</w:t>
                      </w:r>
                    </w:p>
                    <w:p w14:paraId="78991721" w14:textId="77777777" w:rsidR="00F1636E" w:rsidRDefault="00F1636E" w:rsidP="00F1636E">
                      <w:r>
                        <w:t xml:space="preserve">    case 'J':</w:t>
                      </w:r>
                    </w:p>
                    <w:p w14:paraId="241937FD" w14:textId="77777777" w:rsidR="00F1636E" w:rsidRDefault="00F1636E" w:rsidP="00F1636E">
                      <w:r>
                        <w:t xml:space="preserve">      moveBackwardRight();</w:t>
                      </w:r>
                    </w:p>
                    <w:p w14:paraId="7685A712" w14:textId="77777777" w:rsidR="00F1636E" w:rsidRDefault="00F1636E" w:rsidP="00F1636E">
                      <w:r>
                        <w:t xml:space="preserve">      break;</w:t>
                      </w:r>
                    </w:p>
                    <w:p w14:paraId="0067464B" w14:textId="77777777" w:rsidR="00F1636E" w:rsidRDefault="00F1636E" w:rsidP="00F1636E">
                      <w:r>
                        <w:t xml:space="preserve">    case 'S':</w:t>
                      </w:r>
                    </w:p>
                    <w:p w14:paraId="15005C54" w14:textId="77777777" w:rsidR="00F1636E" w:rsidRDefault="00F1636E" w:rsidP="00F1636E">
                      <w:r>
                        <w:t xml:space="preserve">      stopRobot();</w:t>
                      </w:r>
                    </w:p>
                    <w:p w14:paraId="49E2B505" w14:textId="77777777" w:rsidR="00F1636E" w:rsidRDefault="00F1636E" w:rsidP="00F1636E">
                      <w:r>
                        <w:t xml:space="preserve">      break;</w:t>
                      </w:r>
                    </w:p>
                    <w:p w14:paraId="194752FF" w14:textId="77777777" w:rsidR="00F1636E" w:rsidRDefault="00F1636E" w:rsidP="00F1636E">
                      <w:r>
                        <w:t xml:space="preserve">    case 'A':</w:t>
                      </w:r>
                    </w:p>
                    <w:p w14:paraId="6047C5F2" w14:textId="77777777" w:rsidR="00F1636E" w:rsidRDefault="00F1636E" w:rsidP="00F1636E">
                      <w:r>
                        <w:t xml:space="preserve">      Gassensor();</w:t>
                      </w:r>
                    </w:p>
                    <w:p w14:paraId="3C81AF6E" w14:textId="77777777" w:rsidR="00F1636E" w:rsidRDefault="00F1636E" w:rsidP="00F1636E">
                      <w:r>
                        <w:t xml:space="preserve">      break;</w:t>
                      </w:r>
                    </w:p>
                    <w:p w14:paraId="5633D29F" w14:textId="77777777" w:rsidR="00F1636E" w:rsidRDefault="00F1636E" w:rsidP="00F1636E">
                      <w:r>
                        <w:t xml:space="preserve">    case 'l':</w:t>
                      </w:r>
                    </w:p>
                    <w:p w14:paraId="1D23F86D" w14:textId="77777777" w:rsidR="00F1636E" w:rsidRDefault="00F1636E" w:rsidP="00F1636E">
                      <w:r>
                        <w:t xml:space="preserve">      Camleft();</w:t>
                      </w:r>
                    </w:p>
                    <w:p w14:paraId="07FE3F33" w14:textId="77777777" w:rsidR="00F1636E" w:rsidRDefault="00F1636E" w:rsidP="00F1636E">
                      <w:r>
                        <w:t xml:space="preserve">      break;</w:t>
                      </w:r>
                    </w:p>
                    <w:p w14:paraId="7A99136A" w14:textId="3FCB3396" w:rsidR="00F1636E" w:rsidRDefault="00F1636E" w:rsidP="00F1636E">
                      <w:r>
                        <w:t xml:space="preserve">    case 'r':</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19170B13" wp14:editId="09A520F8">
                <wp:simplePos x="0" y="0"/>
                <wp:positionH relativeFrom="column">
                  <wp:posOffset>2329933</wp:posOffset>
                </wp:positionH>
                <wp:positionV relativeFrom="paragraph">
                  <wp:posOffset>8890</wp:posOffset>
                </wp:positionV>
                <wp:extent cx="2305050" cy="7357730"/>
                <wp:effectExtent l="0" t="0" r="0" b="0"/>
                <wp:wrapNone/>
                <wp:docPr id="3" name="Text Box 3"/>
                <wp:cNvGraphicFramePr/>
                <a:graphic xmlns:a="http://schemas.openxmlformats.org/drawingml/2006/main">
                  <a:graphicData uri="http://schemas.microsoft.com/office/word/2010/wordprocessingShape">
                    <wps:wsp>
                      <wps:cNvSpPr txBox="1"/>
                      <wps:spPr>
                        <a:xfrm>
                          <a:off x="0" y="0"/>
                          <a:ext cx="2305050" cy="735773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43429B2" w14:textId="77777777" w:rsidR="00F1636E" w:rsidRDefault="00F1636E" w:rsidP="00F1636E">
                            <w:r>
                              <w:t>void loop() {</w:t>
                            </w:r>
                          </w:p>
                          <w:p w14:paraId="30305D31" w14:textId="77777777" w:rsidR="00F1636E" w:rsidRDefault="00F1636E" w:rsidP="00F1636E">
                            <w:r>
                              <w:t xml:space="preserve">  if (Serial.available() &gt; 0) {</w:t>
                            </w:r>
                          </w:p>
                          <w:p w14:paraId="4A73FE3C" w14:textId="77777777" w:rsidR="00F1636E" w:rsidRDefault="00F1636E" w:rsidP="00F1636E">
                            <w:r>
                              <w:t xml:space="preserve">    char receivedChar = Serial.read();</w:t>
                            </w:r>
                          </w:p>
                          <w:p w14:paraId="5EED310A" w14:textId="77777777" w:rsidR="00F1636E" w:rsidRDefault="00F1636E" w:rsidP="00F1636E">
                            <w:r>
                              <w:t xml:space="preserve">    char command = bluetooth.read();</w:t>
                            </w:r>
                          </w:p>
                          <w:p w14:paraId="4C7F4664" w14:textId="77777777" w:rsidR="00F1636E" w:rsidRDefault="00F1636E" w:rsidP="00F1636E">
                            <w:r>
                              <w:t xml:space="preserve">    if (receivedChar == 'U' || receivedChar == 'D' || receivedChar == 'V' || </w:t>
                            </w:r>
                          </w:p>
                          <w:p w14:paraId="49BC4A89" w14:textId="77777777" w:rsidR="00F1636E" w:rsidRDefault="00F1636E" w:rsidP="00F1636E">
                            <w:r>
                              <w:t xml:space="preserve">        receivedChar == 'W' || receivedChar == 'X' || receivedChar == 'Y') {</w:t>
                            </w:r>
                          </w:p>
                          <w:p w14:paraId="57844C4D" w14:textId="77777777" w:rsidR="00F1636E" w:rsidRDefault="00F1636E" w:rsidP="00F1636E">
                            <w:r>
                              <w:t xml:space="preserve">      processArmCommand(receivedChar);</w:t>
                            </w:r>
                          </w:p>
                          <w:p w14:paraId="096FFA58" w14:textId="77777777" w:rsidR="00F1636E" w:rsidRDefault="00F1636E" w:rsidP="00F1636E">
                            <w:r>
                              <w:t xml:space="preserve">    } else {</w:t>
                            </w:r>
                          </w:p>
                          <w:p w14:paraId="27E3C9AD" w14:textId="77777777" w:rsidR="00F1636E" w:rsidRDefault="00F1636E" w:rsidP="00F1636E">
                            <w:r>
                              <w:t xml:space="preserve">      processRobotCommand(receivedChar);</w:t>
                            </w:r>
                          </w:p>
                          <w:p w14:paraId="68BCC52A" w14:textId="77777777" w:rsidR="00F1636E" w:rsidRDefault="00F1636E" w:rsidP="00F1636E">
                            <w:r>
                              <w:t xml:space="preserve">    }}}</w:t>
                            </w:r>
                          </w:p>
                          <w:p w14:paraId="2CE4DBDD" w14:textId="77777777" w:rsidR="00F1636E" w:rsidRDefault="00F1636E" w:rsidP="00F1636E">
                            <w:r>
                              <w:t>void processArmCommand(char command) {</w:t>
                            </w:r>
                          </w:p>
                          <w:p w14:paraId="62D36D92" w14:textId="77777777" w:rsidR="00F1636E" w:rsidRDefault="00F1636E" w:rsidP="00F1636E">
                            <w:r>
                              <w:t xml:space="preserve">  switch(command) {</w:t>
                            </w:r>
                          </w:p>
                          <w:p w14:paraId="641F7465" w14:textId="77777777" w:rsidR="00F1636E" w:rsidRDefault="00F1636E" w:rsidP="00F1636E">
                            <w:r>
                              <w:t xml:space="preserve">    case 'U':</w:t>
                            </w:r>
                          </w:p>
                          <w:p w14:paraId="25C13849" w14:textId="77777777" w:rsidR="00F1636E" w:rsidRDefault="00F1636E" w:rsidP="00F1636E">
                            <w:r>
                              <w:t xml:space="preserve">      moveShoulderUp();</w:t>
                            </w:r>
                          </w:p>
                          <w:p w14:paraId="00990A16" w14:textId="77777777" w:rsidR="00F1636E" w:rsidRDefault="00F1636E" w:rsidP="00F1636E">
                            <w:r>
                              <w:t xml:space="preserve">      break;</w:t>
                            </w:r>
                          </w:p>
                          <w:p w14:paraId="0A249F00" w14:textId="77777777" w:rsidR="00F1636E" w:rsidRDefault="00F1636E" w:rsidP="00F1636E">
                            <w:r>
                              <w:t xml:space="preserve">    case 'D':</w:t>
                            </w:r>
                          </w:p>
                          <w:p w14:paraId="39F46E89" w14:textId="77777777" w:rsidR="00F1636E" w:rsidRDefault="00F1636E" w:rsidP="00F1636E">
                            <w:r>
                              <w:t xml:space="preserve">      moveShoulderDown();</w:t>
                            </w:r>
                          </w:p>
                          <w:p w14:paraId="71415133" w14:textId="77777777" w:rsidR="00F1636E" w:rsidRDefault="00F1636E" w:rsidP="00F1636E">
                            <w:r>
                              <w:t xml:space="preserve">      break;</w:t>
                            </w:r>
                          </w:p>
                          <w:p w14:paraId="71D5085C" w14:textId="77777777" w:rsidR="00F1636E" w:rsidRDefault="00F1636E" w:rsidP="00F1636E">
                            <w:r>
                              <w:t xml:space="preserve">    case 'V':</w:t>
                            </w:r>
                          </w:p>
                          <w:p w14:paraId="14AEB4ED" w14:textId="77777777" w:rsidR="00F1636E" w:rsidRDefault="00F1636E" w:rsidP="00F1636E">
                            <w:r>
                              <w:t xml:space="preserve">      moveElbowUp();</w:t>
                            </w:r>
                          </w:p>
                          <w:p w14:paraId="0D5F932F" w14:textId="77777777" w:rsidR="00F1636E" w:rsidRDefault="00F1636E" w:rsidP="00F1636E">
                            <w:r>
                              <w:t xml:space="preserve">      break;</w:t>
                            </w:r>
                          </w:p>
                          <w:p w14:paraId="48E049D0" w14:textId="269E3690" w:rsidR="00F1636E" w:rsidRDefault="00F1636E" w:rsidP="00F1636E">
                            <w:r>
                              <w:t xml:space="preserve">    case 'W':</w:t>
                            </w:r>
                          </w:p>
                          <w:p w14:paraId="7623D8FA" w14:textId="77777777" w:rsidR="00F1636E" w:rsidRDefault="00F1636E" w:rsidP="00F1636E">
                            <w:r>
                              <w:t xml:space="preserve">      moveElbowDown();</w:t>
                            </w:r>
                          </w:p>
                          <w:p w14:paraId="5847E8A7" w14:textId="77777777" w:rsidR="00F1636E" w:rsidRDefault="00F1636E" w:rsidP="00F1636E">
                            <w:r>
                              <w:t xml:space="preserve">      break;</w:t>
                            </w:r>
                          </w:p>
                          <w:p w14:paraId="59B535FE" w14:textId="77777777" w:rsidR="00F1636E" w:rsidRDefault="00F1636E" w:rsidP="00F1636E">
                            <w:r>
                              <w:t xml:space="preserve">    case 'X':</w:t>
                            </w:r>
                          </w:p>
                          <w:p w14:paraId="17E53D9F" w14:textId="77777777" w:rsidR="00F1636E" w:rsidRDefault="00F1636E" w:rsidP="00F1636E">
                            <w:r>
                              <w:t xml:space="preserve">      openGrip();</w:t>
                            </w:r>
                          </w:p>
                          <w:p w14:paraId="5079C943" w14:textId="77777777" w:rsidR="00F1636E" w:rsidRDefault="00F1636E" w:rsidP="00F1636E">
                            <w:r>
                              <w:t xml:space="preserve">      break;</w:t>
                            </w:r>
                          </w:p>
                          <w:p w14:paraId="6B2AFAA3" w14:textId="77777777" w:rsidR="00F1636E" w:rsidRDefault="00F1636E" w:rsidP="00F1636E">
                            <w:r>
                              <w:t xml:space="preserve">    case 'Y':</w:t>
                            </w:r>
                          </w:p>
                          <w:p w14:paraId="6ADE1D3F" w14:textId="77777777" w:rsidR="00F1636E" w:rsidRDefault="00F1636E" w:rsidP="00F1636E">
                            <w:r>
                              <w:t xml:space="preserve">      closeGrip();</w:t>
                            </w:r>
                          </w:p>
                          <w:p w14:paraId="282CE24F" w14:textId="6614F897" w:rsidR="00F1636E" w:rsidRDefault="00F1636E" w:rsidP="00F1636E">
                            <w:r>
                              <w:t xml:space="preserve">      break;}}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170B13" id="Text Box 3" o:spid="_x0000_s1032" type="#_x0000_t202" style="position:absolute;margin-left:183.45pt;margin-top:.7pt;width:181.5pt;height:579.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" filled="f" stroked="f" strokeweight="1pt">
                <v:textbox>
                  <w:txbxContent>
                    <w:p w14:paraId="143429B2" w14:textId="77777777" w:rsidR="00F1636E" w:rsidRDefault="00F1636E" w:rsidP="00F1636E">
                      <w:r>
                        <w:t>void loop() {</w:t>
                      </w:r>
                    </w:p>
                    <w:p w14:paraId="30305D31" w14:textId="77777777" w:rsidR="00F1636E" w:rsidRDefault="00F1636E" w:rsidP="00F1636E">
                      <w:r>
                        <w:t xml:space="preserve">  if (Serial.available() &gt; 0) {</w:t>
                      </w:r>
                    </w:p>
                    <w:p w14:paraId="4A73FE3C" w14:textId="77777777" w:rsidR="00F1636E" w:rsidRDefault="00F1636E" w:rsidP="00F1636E">
                      <w:r>
                        <w:t xml:space="preserve">    char receivedChar = Serial.read();</w:t>
                      </w:r>
                    </w:p>
                    <w:p w14:paraId="5EED310A" w14:textId="77777777" w:rsidR="00F1636E" w:rsidRDefault="00F1636E" w:rsidP="00F1636E">
                      <w:r>
                        <w:t xml:space="preserve">    char command = bluetooth.read();</w:t>
                      </w:r>
                    </w:p>
                    <w:p w14:paraId="4C7F4664" w14:textId="77777777" w:rsidR="00F1636E" w:rsidRDefault="00F1636E" w:rsidP="00F1636E">
                      <w:r>
                        <w:t xml:space="preserve">    if (receivedChar == 'U' || receivedChar == 'D' || receivedChar == 'V' || </w:t>
                      </w:r>
                    </w:p>
                    <w:p w14:paraId="49BC4A89" w14:textId="77777777" w:rsidR="00F1636E" w:rsidRDefault="00F1636E" w:rsidP="00F1636E">
                      <w:r>
                        <w:t xml:space="preserve">        receivedChar == 'W' || receivedChar == 'X' || receivedChar == 'Y') {</w:t>
                      </w:r>
                    </w:p>
                    <w:p w14:paraId="57844C4D" w14:textId="77777777" w:rsidR="00F1636E" w:rsidRDefault="00F1636E" w:rsidP="00F1636E">
                      <w:r>
                        <w:t xml:space="preserve">      processArmCommand(receivedChar);</w:t>
                      </w:r>
                    </w:p>
                    <w:p w14:paraId="096FFA58" w14:textId="77777777" w:rsidR="00F1636E" w:rsidRDefault="00F1636E" w:rsidP="00F1636E">
                      <w:r>
                        <w:t xml:space="preserve">    } else {</w:t>
                      </w:r>
                    </w:p>
                    <w:p w14:paraId="27E3C9AD" w14:textId="77777777" w:rsidR="00F1636E" w:rsidRDefault="00F1636E" w:rsidP="00F1636E">
                      <w:r>
                        <w:t xml:space="preserve">      processRobotCommand(receivedChar);</w:t>
                      </w:r>
                    </w:p>
                    <w:p w14:paraId="68BCC52A" w14:textId="77777777" w:rsidR="00F1636E" w:rsidRDefault="00F1636E" w:rsidP="00F1636E">
                      <w:r>
                        <w:t xml:space="preserve">    }}}</w:t>
                      </w:r>
                    </w:p>
                    <w:p w14:paraId="2CE4DBDD" w14:textId="77777777" w:rsidR="00F1636E" w:rsidRDefault="00F1636E" w:rsidP="00F1636E">
                      <w:r>
                        <w:t>void processArmCommand(char command) {</w:t>
                      </w:r>
                    </w:p>
                    <w:p w14:paraId="62D36D92" w14:textId="77777777" w:rsidR="00F1636E" w:rsidRDefault="00F1636E" w:rsidP="00F1636E">
                      <w:r>
                        <w:t xml:space="preserve">  switch(command) {</w:t>
                      </w:r>
                    </w:p>
                    <w:p w14:paraId="641F7465" w14:textId="77777777" w:rsidR="00F1636E" w:rsidRDefault="00F1636E" w:rsidP="00F1636E">
                      <w:r>
                        <w:t xml:space="preserve">    case 'U':</w:t>
                      </w:r>
                    </w:p>
                    <w:p w14:paraId="25C13849" w14:textId="77777777" w:rsidR="00F1636E" w:rsidRDefault="00F1636E" w:rsidP="00F1636E">
                      <w:r>
                        <w:t xml:space="preserve">      moveShoulderUp();</w:t>
                      </w:r>
                    </w:p>
                    <w:p w14:paraId="00990A16" w14:textId="77777777" w:rsidR="00F1636E" w:rsidRDefault="00F1636E" w:rsidP="00F1636E">
                      <w:r>
                        <w:t xml:space="preserve">      break;</w:t>
                      </w:r>
                    </w:p>
                    <w:p w14:paraId="0A249F00" w14:textId="77777777" w:rsidR="00F1636E" w:rsidRDefault="00F1636E" w:rsidP="00F1636E">
                      <w:r>
                        <w:t xml:space="preserve">    case 'D':</w:t>
                      </w:r>
                    </w:p>
                    <w:p w14:paraId="39F46E89" w14:textId="77777777" w:rsidR="00F1636E" w:rsidRDefault="00F1636E" w:rsidP="00F1636E">
                      <w:r>
                        <w:t xml:space="preserve">      moveShoulderDown();</w:t>
                      </w:r>
                    </w:p>
                    <w:p w14:paraId="71415133" w14:textId="77777777" w:rsidR="00F1636E" w:rsidRDefault="00F1636E" w:rsidP="00F1636E">
                      <w:r>
                        <w:t xml:space="preserve">      break;</w:t>
                      </w:r>
                    </w:p>
                    <w:p w14:paraId="71D5085C" w14:textId="77777777" w:rsidR="00F1636E" w:rsidRDefault="00F1636E" w:rsidP="00F1636E">
                      <w:r>
                        <w:t xml:space="preserve">    case 'V':</w:t>
                      </w:r>
                    </w:p>
                    <w:p w14:paraId="14AEB4ED" w14:textId="77777777" w:rsidR="00F1636E" w:rsidRDefault="00F1636E" w:rsidP="00F1636E">
                      <w:r>
                        <w:t xml:space="preserve">      moveElbowUp();</w:t>
                      </w:r>
                    </w:p>
                    <w:p w14:paraId="0D5F932F" w14:textId="77777777" w:rsidR="00F1636E" w:rsidRDefault="00F1636E" w:rsidP="00F1636E">
                      <w:r>
                        <w:t xml:space="preserve">      break;</w:t>
                      </w:r>
                    </w:p>
                    <w:p w14:paraId="48E049D0" w14:textId="269E3690" w:rsidR="00F1636E" w:rsidRDefault="00F1636E" w:rsidP="00F1636E">
                      <w:r>
                        <w:t xml:space="preserve">    case 'W':</w:t>
                      </w:r>
                    </w:p>
                    <w:p w14:paraId="7623D8FA" w14:textId="77777777" w:rsidR="00F1636E" w:rsidRDefault="00F1636E" w:rsidP="00F1636E">
                      <w:r>
                        <w:t xml:space="preserve">      moveElbowDown();</w:t>
                      </w:r>
                    </w:p>
                    <w:p w14:paraId="5847E8A7" w14:textId="77777777" w:rsidR="00F1636E" w:rsidRDefault="00F1636E" w:rsidP="00F1636E">
                      <w:r>
                        <w:t xml:space="preserve">      break;</w:t>
                      </w:r>
                    </w:p>
                    <w:p w14:paraId="59B535FE" w14:textId="77777777" w:rsidR="00F1636E" w:rsidRDefault="00F1636E" w:rsidP="00F1636E">
                      <w:r>
                        <w:t xml:space="preserve">    case 'X':</w:t>
                      </w:r>
                    </w:p>
                    <w:p w14:paraId="17E53D9F" w14:textId="77777777" w:rsidR="00F1636E" w:rsidRDefault="00F1636E" w:rsidP="00F1636E">
                      <w:r>
                        <w:t xml:space="preserve">      openGrip();</w:t>
                      </w:r>
                    </w:p>
                    <w:p w14:paraId="5079C943" w14:textId="77777777" w:rsidR="00F1636E" w:rsidRDefault="00F1636E" w:rsidP="00F1636E">
                      <w:r>
                        <w:t xml:space="preserve">      break;</w:t>
                      </w:r>
                    </w:p>
                    <w:p w14:paraId="6B2AFAA3" w14:textId="77777777" w:rsidR="00F1636E" w:rsidRDefault="00F1636E" w:rsidP="00F1636E">
                      <w:r>
                        <w:t xml:space="preserve">    case 'Y':</w:t>
                      </w:r>
                    </w:p>
                    <w:p w14:paraId="6ADE1D3F" w14:textId="77777777" w:rsidR="00F1636E" w:rsidRDefault="00F1636E" w:rsidP="00F1636E">
                      <w:r>
                        <w:t xml:space="preserve">      closeGrip();</w:t>
                      </w:r>
                    </w:p>
                    <w:p w14:paraId="282CE24F" w14:textId="6614F897" w:rsidR="00F1636E" w:rsidRDefault="00F1636E" w:rsidP="00F1636E">
                      <w:r>
                        <w:t xml:space="preserve">      break;}}</w:t>
                      </w:r>
                    </w:p>
                  </w:txbxContent>
                </v:textbox>
              </v:shape>
            </w:pict>
          </mc:Fallback>
        </mc:AlternateContent>
      </w:r>
      <w:r>
        <w:t xml:space="preserve">#include &lt;Servo.h&gt;                                                                       </w:t>
      </w:r>
    </w:p>
    <w:p w14:paraId="5CD0200D" w14:textId="7AC0CF1C" w:rsidR="00F1636E" w:rsidRDefault="00F1636E" w:rsidP="00F1636E">
      <w:pPr>
        <w:tabs>
          <w:tab w:val="left" w:pos="3300"/>
        </w:tabs>
      </w:pPr>
      <w:r>
        <w:t>#include &lt;SoftwareSerial.h&gt;</w:t>
      </w:r>
    </w:p>
    <w:p w14:paraId="376A7C99" w14:textId="4AF6705B" w:rsidR="00F1636E" w:rsidRDefault="00F1636E" w:rsidP="00F1636E">
      <w:pPr>
        <w:tabs>
          <w:tab w:val="left" w:pos="3300"/>
        </w:tabs>
      </w:pPr>
      <w:r>
        <w:t>SoftwareSerial bluetooth(0, 1);</w:t>
      </w:r>
    </w:p>
    <w:p w14:paraId="0B3AC650" w14:textId="0045F53C" w:rsidR="00F1636E" w:rsidRDefault="00F1636E" w:rsidP="00F1636E">
      <w:pPr>
        <w:tabs>
          <w:tab w:val="left" w:pos="3300"/>
        </w:tabs>
      </w:pPr>
      <w:r>
        <w:t xml:space="preserve">Servo shoulderServo; </w:t>
      </w:r>
    </w:p>
    <w:p w14:paraId="68D69E89" w14:textId="77777777" w:rsidR="00F1636E" w:rsidRDefault="00F1636E" w:rsidP="00F1636E">
      <w:pPr>
        <w:tabs>
          <w:tab w:val="left" w:pos="3300"/>
        </w:tabs>
      </w:pPr>
      <w:r>
        <w:t xml:space="preserve">Servo elbowServo;    </w:t>
      </w:r>
    </w:p>
    <w:p w14:paraId="0C8CE5CF" w14:textId="77777777" w:rsidR="00F1636E" w:rsidRDefault="00F1636E" w:rsidP="00F1636E">
      <w:pPr>
        <w:tabs>
          <w:tab w:val="left" w:pos="3300"/>
        </w:tabs>
      </w:pPr>
      <w:r>
        <w:t xml:space="preserve">Servo gripServo;   </w:t>
      </w:r>
    </w:p>
    <w:p w14:paraId="1458E93A" w14:textId="77777777" w:rsidR="00F1636E" w:rsidRDefault="00F1636E" w:rsidP="00F1636E">
      <w:pPr>
        <w:tabs>
          <w:tab w:val="left" w:pos="3300"/>
        </w:tabs>
      </w:pPr>
      <w:r>
        <w:t>Servo camServo;</w:t>
      </w:r>
    </w:p>
    <w:p w14:paraId="31F8244C" w14:textId="77777777" w:rsidR="00F1636E" w:rsidRDefault="00F1636E" w:rsidP="00F1636E">
      <w:pPr>
        <w:tabs>
          <w:tab w:val="left" w:pos="3300"/>
        </w:tabs>
      </w:pPr>
      <w:r>
        <w:t>int gasSensorPin = A0;</w:t>
      </w:r>
    </w:p>
    <w:p w14:paraId="1795435D" w14:textId="77777777" w:rsidR="00F1636E" w:rsidRDefault="00F1636E" w:rsidP="00F1636E">
      <w:pPr>
        <w:tabs>
          <w:tab w:val="left" w:pos="3300"/>
        </w:tabs>
      </w:pPr>
      <w:r>
        <w:t>int watersensor = A1;</w:t>
      </w:r>
    </w:p>
    <w:p w14:paraId="544612C3" w14:textId="77777777" w:rsidR="00F1636E" w:rsidRDefault="00F1636E" w:rsidP="00F1636E">
      <w:pPr>
        <w:tabs>
          <w:tab w:val="left" w:pos="3300"/>
        </w:tabs>
      </w:pPr>
      <w:r>
        <w:t>int soilsensor = A2;</w:t>
      </w:r>
    </w:p>
    <w:p w14:paraId="1F4AA3B9" w14:textId="77777777" w:rsidR="00F1636E" w:rsidRDefault="00F1636E" w:rsidP="00F1636E">
      <w:pPr>
        <w:tabs>
          <w:tab w:val="left" w:pos="3300"/>
        </w:tabs>
      </w:pPr>
      <w:r>
        <w:t xml:space="preserve">int armAngle ;  </w:t>
      </w:r>
    </w:p>
    <w:p w14:paraId="0D77C4BB" w14:textId="77777777" w:rsidR="00F1636E" w:rsidRDefault="00F1636E" w:rsidP="00F1636E">
      <w:pPr>
        <w:tabs>
          <w:tab w:val="left" w:pos="3300"/>
        </w:tabs>
      </w:pPr>
      <w:r>
        <w:t xml:space="preserve">int speed = 150;    </w:t>
      </w:r>
    </w:p>
    <w:p w14:paraId="46C2E937" w14:textId="77777777" w:rsidR="00F1636E" w:rsidRDefault="00F1636E" w:rsidP="00F1636E">
      <w:pPr>
        <w:tabs>
          <w:tab w:val="left" w:pos="3300"/>
        </w:tabs>
      </w:pPr>
      <w:r>
        <w:t>int speedsec;</w:t>
      </w:r>
    </w:p>
    <w:p w14:paraId="3E79AE0F" w14:textId="77777777" w:rsidR="00F1636E" w:rsidRDefault="00F1636E" w:rsidP="00F1636E">
      <w:pPr>
        <w:tabs>
          <w:tab w:val="left" w:pos="3300"/>
        </w:tabs>
      </w:pPr>
      <w:r>
        <w:t xml:space="preserve">#define in1 5 </w:t>
      </w:r>
    </w:p>
    <w:p w14:paraId="5D174F70" w14:textId="77777777" w:rsidR="00F1636E" w:rsidRDefault="00F1636E" w:rsidP="00F1636E">
      <w:pPr>
        <w:tabs>
          <w:tab w:val="left" w:pos="3300"/>
        </w:tabs>
      </w:pPr>
      <w:r>
        <w:t>#define in2 6</w:t>
      </w:r>
    </w:p>
    <w:p w14:paraId="624F5B4B" w14:textId="77777777" w:rsidR="00F1636E" w:rsidRDefault="00F1636E" w:rsidP="00F1636E">
      <w:pPr>
        <w:tabs>
          <w:tab w:val="left" w:pos="3300"/>
        </w:tabs>
      </w:pPr>
      <w:r>
        <w:t>#define in3 10</w:t>
      </w:r>
    </w:p>
    <w:p w14:paraId="196E43C2" w14:textId="77777777" w:rsidR="00F1636E" w:rsidRDefault="00F1636E" w:rsidP="00F1636E">
      <w:pPr>
        <w:tabs>
          <w:tab w:val="left" w:pos="3300"/>
        </w:tabs>
      </w:pPr>
      <w:r>
        <w:t>#define in4 11</w:t>
      </w:r>
    </w:p>
    <w:p w14:paraId="362A3874" w14:textId="77777777" w:rsidR="00F1636E" w:rsidRDefault="00F1636E" w:rsidP="00F1636E">
      <w:pPr>
        <w:tabs>
          <w:tab w:val="left" w:pos="3300"/>
        </w:tabs>
      </w:pPr>
      <w:r>
        <w:t>#define LED 13</w:t>
      </w:r>
    </w:p>
    <w:p w14:paraId="0CC47EDA" w14:textId="77777777" w:rsidR="00F1636E" w:rsidRDefault="00F1636E" w:rsidP="00F1636E">
      <w:pPr>
        <w:tabs>
          <w:tab w:val="left" w:pos="3300"/>
        </w:tabs>
      </w:pPr>
      <w:r>
        <w:t>#define Buzzer 12</w:t>
      </w:r>
    </w:p>
    <w:p w14:paraId="69433A53" w14:textId="77777777" w:rsidR="00F1636E" w:rsidRDefault="00F1636E" w:rsidP="00F1636E">
      <w:pPr>
        <w:tabs>
          <w:tab w:val="left" w:pos="3300"/>
        </w:tabs>
      </w:pPr>
      <w:r>
        <w:t>#define Airpump 9</w:t>
      </w:r>
    </w:p>
    <w:p w14:paraId="532166C8" w14:textId="77777777" w:rsidR="00F1636E" w:rsidRDefault="00F1636E" w:rsidP="00F1636E">
      <w:pPr>
        <w:tabs>
          <w:tab w:val="left" w:pos="3300"/>
        </w:tabs>
      </w:pPr>
      <w:r>
        <w:t xml:space="preserve">int command;  </w:t>
      </w:r>
    </w:p>
    <w:p w14:paraId="5F9487B5" w14:textId="4370DE53" w:rsidR="00E94018" w:rsidRDefault="00F1636E" w:rsidP="00F1636E">
      <w:pPr>
        <w:tabs>
          <w:tab w:val="left" w:pos="3300"/>
        </w:tabs>
      </w:pPr>
      <w:r>
        <w:t xml:space="preserve">int speedArm = 10;  </w:t>
      </w:r>
    </w:p>
    <w:p w14:paraId="13EABA86" w14:textId="77777777" w:rsidR="00F1636E" w:rsidRDefault="00F1636E" w:rsidP="00F1636E">
      <w:pPr>
        <w:tabs>
          <w:tab w:val="left" w:pos="3300"/>
        </w:tabs>
      </w:pPr>
      <w:r>
        <w:t>void setup() {</w:t>
      </w:r>
    </w:p>
    <w:p w14:paraId="2F0265EC" w14:textId="631961F2" w:rsidR="00F1636E" w:rsidRDefault="00F1636E" w:rsidP="00F1636E">
      <w:pPr>
        <w:tabs>
          <w:tab w:val="left" w:pos="3300"/>
        </w:tabs>
      </w:pPr>
      <w:r>
        <w:t xml:space="preserve"> Serial.begin(9600);  </w:t>
      </w:r>
    </w:p>
    <w:p w14:paraId="0A0CCDE7" w14:textId="5FCF7DAB" w:rsidR="00F1636E" w:rsidRDefault="00F1636E" w:rsidP="00F1636E">
      <w:pPr>
        <w:tabs>
          <w:tab w:val="left" w:pos="3300"/>
        </w:tabs>
      </w:pPr>
      <w:r>
        <w:t xml:space="preserve"> shoulderServo.attach(2); </w:t>
      </w:r>
    </w:p>
    <w:p w14:paraId="2843CF1E" w14:textId="3614F385" w:rsidR="00F1636E" w:rsidRDefault="00F1636E" w:rsidP="00F1636E">
      <w:pPr>
        <w:tabs>
          <w:tab w:val="left" w:pos="3300"/>
        </w:tabs>
      </w:pPr>
      <w:r>
        <w:t xml:space="preserve"> elbowServo.attach(3);    </w:t>
      </w:r>
    </w:p>
    <w:p w14:paraId="4C6D6E37" w14:textId="5CCF0C75" w:rsidR="00F1636E" w:rsidRDefault="00F1636E" w:rsidP="00F1636E">
      <w:pPr>
        <w:tabs>
          <w:tab w:val="left" w:pos="3300"/>
        </w:tabs>
      </w:pPr>
      <w:r>
        <w:t xml:space="preserve"> gripServo.attach(7);      </w:t>
      </w:r>
    </w:p>
    <w:p w14:paraId="1D2A164A" w14:textId="0E1DC7DD" w:rsidR="00F1636E" w:rsidRDefault="00F1636E" w:rsidP="00F1636E">
      <w:pPr>
        <w:tabs>
          <w:tab w:val="left" w:pos="3300"/>
        </w:tabs>
      </w:pPr>
      <w:r>
        <w:t xml:space="preserve"> camServo.attach(4);</w:t>
      </w:r>
    </w:p>
    <w:p w14:paraId="72A5D458" w14:textId="27891738" w:rsidR="00F1636E" w:rsidRDefault="00F1636E" w:rsidP="00F1636E">
      <w:pPr>
        <w:tabs>
          <w:tab w:val="left" w:pos="3300"/>
        </w:tabs>
      </w:pPr>
      <w:r>
        <w:t xml:space="preserve"> bluetooth.begin(9600);</w:t>
      </w:r>
    </w:p>
    <w:p w14:paraId="5ED02E66" w14:textId="514C8015" w:rsidR="00F1636E" w:rsidRDefault="00F1636E" w:rsidP="00F1636E">
      <w:pPr>
        <w:tabs>
          <w:tab w:val="left" w:pos="3300"/>
        </w:tabs>
      </w:pPr>
      <w:r>
        <w:t xml:space="preserve"> pinMode(gasSensorPin, INPUT);</w:t>
      </w:r>
    </w:p>
    <w:p w14:paraId="7390F7C3" w14:textId="7EDA7D11" w:rsidR="00F1636E" w:rsidRDefault="00F1636E" w:rsidP="00F1636E">
      <w:pPr>
        <w:tabs>
          <w:tab w:val="left" w:pos="3300"/>
        </w:tabs>
      </w:pPr>
      <w:r>
        <w:t xml:space="preserve"> pinMode(soilsensor, INPUT);</w:t>
      </w:r>
    </w:p>
    <w:p w14:paraId="1B7DE595" w14:textId="1EFCF468" w:rsidR="00F1636E" w:rsidRDefault="00F1636E" w:rsidP="00F1636E">
      <w:pPr>
        <w:tabs>
          <w:tab w:val="left" w:pos="3300"/>
        </w:tabs>
      </w:pPr>
      <w:r>
        <w:t xml:space="preserve"> pinMode(watersensor, INPUT);</w:t>
      </w:r>
    </w:p>
    <w:p w14:paraId="47DD54C7" w14:textId="6938FDBD" w:rsidR="00F1636E" w:rsidRDefault="00F1636E" w:rsidP="00F1636E">
      <w:pPr>
        <w:tabs>
          <w:tab w:val="left" w:pos="3300"/>
        </w:tabs>
      </w:pPr>
      <w:r>
        <w:t xml:space="preserve"> pinMode(in1, OUTPUT);</w:t>
      </w:r>
    </w:p>
    <w:p w14:paraId="110A335B" w14:textId="4A6B3232" w:rsidR="00F1636E" w:rsidRDefault="00F1636E" w:rsidP="00F1636E">
      <w:pPr>
        <w:tabs>
          <w:tab w:val="left" w:pos="3300"/>
        </w:tabs>
      </w:pPr>
      <w:r>
        <w:t xml:space="preserve"> pinMode(in2, OUTPUT);</w:t>
      </w:r>
    </w:p>
    <w:p w14:paraId="4F60F476" w14:textId="0D718FA5" w:rsidR="00F1636E" w:rsidRDefault="00F1636E" w:rsidP="00F1636E">
      <w:pPr>
        <w:tabs>
          <w:tab w:val="left" w:pos="3300"/>
        </w:tabs>
      </w:pPr>
      <w:r>
        <w:t xml:space="preserve"> pinMode(in3, OUTPUT);</w:t>
      </w:r>
    </w:p>
    <w:p w14:paraId="558F3ADE" w14:textId="58A05A7F" w:rsidR="00F1636E" w:rsidRDefault="00F1636E" w:rsidP="00F1636E">
      <w:pPr>
        <w:tabs>
          <w:tab w:val="left" w:pos="3300"/>
        </w:tabs>
      </w:pPr>
      <w:r>
        <w:t xml:space="preserve"> pinMode(in4, OUTPUT);</w:t>
      </w:r>
    </w:p>
    <w:p w14:paraId="72D234FB" w14:textId="1ABCA4C3" w:rsidR="00F1636E" w:rsidRDefault="00F1636E" w:rsidP="00F1636E">
      <w:pPr>
        <w:tabs>
          <w:tab w:val="left" w:pos="3300"/>
        </w:tabs>
      </w:pPr>
      <w:r>
        <w:t xml:space="preserve"> pinMode(LED, OUTPUT);  </w:t>
      </w:r>
    </w:p>
    <w:p w14:paraId="05477554" w14:textId="52099286" w:rsidR="00F1636E" w:rsidRDefault="00F1636E" w:rsidP="00F1636E">
      <w:pPr>
        <w:tabs>
          <w:tab w:val="left" w:pos="3300"/>
        </w:tabs>
      </w:pPr>
      <w:r>
        <w:t xml:space="preserve"> pinMode(Buzzer, OUTPUT);</w:t>
      </w:r>
    </w:p>
    <w:p w14:paraId="1AF994C3" w14:textId="5446F5AC" w:rsidR="00F1636E" w:rsidRDefault="00F1636E" w:rsidP="00F1636E">
      <w:pPr>
        <w:tabs>
          <w:tab w:val="left" w:pos="3300"/>
        </w:tabs>
      </w:pPr>
      <w:r>
        <w:t xml:space="preserve"> pinMode(Airpump, OUTPUT);}</w:t>
      </w:r>
    </w:p>
    <w:p w14:paraId="574945F6" w14:textId="310DE14F" w:rsidR="00E94018" w:rsidRDefault="00E94018" w:rsidP="0065314E">
      <w:pPr>
        <w:tabs>
          <w:tab w:val="left" w:pos="3300"/>
        </w:tabs>
      </w:pPr>
    </w:p>
    <w:p w14:paraId="7C895F99" w14:textId="3D2570DC" w:rsidR="00E94018" w:rsidRDefault="00E94018" w:rsidP="0065314E">
      <w:pPr>
        <w:tabs>
          <w:tab w:val="left" w:pos="3300"/>
        </w:tabs>
      </w:pPr>
    </w:p>
    <w:p w14:paraId="54631261" w14:textId="77777777" w:rsidR="007225AA" w:rsidRDefault="007225AA" w:rsidP="0065314E">
      <w:pPr>
        <w:tabs>
          <w:tab w:val="left" w:pos="3300"/>
        </w:tabs>
        <w:rPr>
          <w:rtl/>
        </w:rPr>
      </w:pPr>
    </w:p>
    <w:p w14:paraId="57DF1469" w14:textId="77777777" w:rsidR="007225AA" w:rsidRDefault="007225AA" w:rsidP="0065314E">
      <w:pPr>
        <w:tabs>
          <w:tab w:val="left" w:pos="3300"/>
        </w:tabs>
      </w:pPr>
    </w:p>
    <w:p w14:paraId="0844C5FB" w14:textId="77777777" w:rsidR="00A33EA1" w:rsidRDefault="00A33EA1" w:rsidP="0065314E">
      <w:pPr>
        <w:tabs>
          <w:tab w:val="left" w:pos="3300"/>
        </w:tabs>
      </w:pPr>
    </w:p>
    <w:p w14:paraId="76400914" w14:textId="77777777" w:rsidR="00A33EA1" w:rsidRDefault="00A33EA1" w:rsidP="0065314E">
      <w:pPr>
        <w:tabs>
          <w:tab w:val="left" w:pos="3300"/>
        </w:tabs>
      </w:pPr>
    </w:p>
    <w:p w14:paraId="4127C1E0" w14:textId="073C5717" w:rsidR="00E94018" w:rsidRDefault="00E94018" w:rsidP="00E94018">
      <w:pPr>
        <w:pStyle w:val="MyHeadtitle"/>
        <w:tabs>
          <w:tab w:val="left" w:pos="0"/>
        </w:tabs>
        <w:spacing w:before="60"/>
        <w:jc w:val="center"/>
        <w:rPr>
          <w:rFonts w:ascii="Futura LT Book" w:hAnsi="Futura LT Book" w:cs="Times New Roman"/>
          <w:bCs w:val="0"/>
          <w:color w:val="FFFFFF"/>
          <w:sz w:val="50"/>
          <w:szCs w:val="50"/>
        </w:rPr>
      </w:pPr>
      <w:bookmarkStart w:id="54" w:name="_Toc130306832"/>
      <w:r>
        <w:rPr>
          <w:rFonts w:ascii="Futura LT Book" w:hAnsi="Futura LT Book" w:cs="Times New Roman"/>
          <w:bCs w:val="0"/>
          <w:color w:val="FFFFFF"/>
          <w:sz w:val="50"/>
          <w:szCs w:val="50"/>
        </w:rPr>
        <w:t xml:space="preserve">APPENDIX I </w:t>
      </w:r>
      <w:r w:rsidRPr="0000216C">
        <w:rPr>
          <w:rFonts w:ascii="Futura LT Book" w:hAnsi="Futura LT Book" w:cs="Times New Roman"/>
          <w:bCs w:val="0"/>
          <w:color w:val="FFFFFF"/>
          <w:sz w:val="50"/>
          <w:szCs w:val="50"/>
        </w:rPr>
        <w:t>(Cont.)</w:t>
      </w:r>
      <w:bookmarkEnd w:id="54"/>
    </w:p>
    <w:p w14:paraId="2D458059" w14:textId="04CE15E1" w:rsidR="00E94018" w:rsidRPr="00C8342B" w:rsidRDefault="00E94018" w:rsidP="00E94018">
      <w:pPr>
        <w:pStyle w:val="MyHeadtitle"/>
        <w:tabs>
          <w:tab w:val="left" w:pos="0"/>
        </w:tabs>
        <w:spacing w:before="60"/>
        <w:jc w:val="center"/>
        <w:rPr>
          <w:rFonts w:ascii="Futura LT Book" w:hAnsi="Futura LT Book" w:cs="Times New Roman"/>
          <w:bCs w:val="0"/>
          <w:color w:val="FFFFFF"/>
          <w:sz w:val="50"/>
          <w:szCs w:val="50"/>
        </w:rPr>
      </w:pPr>
      <w:bookmarkStart w:id="55" w:name="_Toc130306833"/>
      <w:r>
        <w:rPr>
          <w:rFonts w:ascii="Futura LT Book" w:hAnsi="Futura LT Book" w:cs="Times New Roman"/>
          <w:bCs w:val="0"/>
          <w:color w:val="FFFFFF"/>
          <w:sz w:val="50"/>
          <w:szCs w:val="50"/>
        </w:rPr>
        <w:t>Project Programs / Codes / Flowcharts</w:t>
      </w:r>
      <w:bookmarkEnd w:id="55"/>
    </w:p>
    <w:p w14:paraId="2507D596" w14:textId="68FCADC1" w:rsidR="00E94018" w:rsidRDefault="00E94018" w:rsidP="0065314E">
      <w:pPr>
        <w:tabs>
          <w:tab w:val="left" w:pos="3300"/>
        </w:tabs>
      </w:pPr>
    </w:p>
    <w:p w14:paraId="78FFAFE1" w14:textId="518DB3D9" w:rsidR="00E94018" w:rsidRDefault="00945345" w:rsidP="0065314E">
      <w:pPr>
        <w:tabs>
          <w:tab w:val="left" w:pos="3300"/>
        </w:tabs>
      </w:pPr>
      <w:r>
        <w:rPr>
          <w:noProof/>
        </w:rPr>
        <mc:AlternateContent>
          <mc:Choice Requires="wps">
            <w:drawing>
              <wp:anchor distT="0" distB="0" distL="114300" distR="114300" simplePos="0" relativeHeight="251680768" behindDoc="0" locked="0" layoutInCell="1" allowOverlap="1" wp14:anchorId="4AE5D2CA" wp14:editId="1C647485">
                <wp:simplePos x="0" y="0"/>
                <wp:positionH relativeFrom="column">
                  <wp:posOffset>-619287</wp:posOffset>
                </wp:positionH>
                <wp:positionV relativeFrom="paragraph">
                  <wp:posOffset>236220</wp:posOffset>
                </wp:positionV>
                <wp:extent cx="1551940" cy="7388786"/>
                <wp:effectExtent l="0" t="0" r="0" b="3175"/>
                <wp:wrapNone/>
                <wp:docPr id="16" name="Text Box 16"/>
                <wp:cNvGraphicFramePr/>
                <a:graphic xmlns:a="http://schemas.openxmlformats.org/drawingml/2006/main">
                  <a:graphicData uri="http://schemas.microsoft.com/office/word/2010/wordprocessingShape">
                    <wps:wsp>
                      <wps:cNvSpPr txBox="1"/>
                      <wps:spPr>
                        <a:xfrm>
                          <a:off x="0" y="0"/>
                          <a:ext cx="1551940" cy="7388786"/>
                        </a:xfrm>
                        <a:prstGeom prst="rect">
                          <a:avLst/>
                        </a:prstGeom>
                        <a:noFill/>
                        <a:ln w="6350">
                          <a:noFill/>
                        </a:ln>
                      </wps:spPr>
                      <wps:txbx>
                        <w:txbxContent>
                          <w:p w14:paraId="44397661" w14:textId="77777777" w:rsidR="00945345" w:rsidRDefault="00945345" w:rsidP="00945345">
                            <w:pPr>
                              <w:tabs>
                                <w:tab w:val="left" w:pos="3300"/>
                              </w:tabs>
                            </w:pPr>
                          </w:p>
                          <w:p w14:paraId="6B7F4C50" w14:textId="77777777" w:rsidR="00945345" w:rsidRDefault="00945345" w:rsidP="00945345">
                            <w:pPr>
                              <w:tabs>
                                <w:tab w:val="left" w:pos="3300"/>
                              </w:tabs>
                            </w:pPr>
                            <w:r>
                              <w:t xml:space="preserve">   Camright();</w:t>
                            </w:r>
                          </w:p>
                          <w:p w14:paraId="0D9F9A8B" w14:textId="77777777" w:rsidR="00945345" w:rsidRDefault="00945345" w:rsidP="00945345">
                            <w:pPr>
                              <w:tabs>
                                <w:tab w:val="left" w:pos="3300"/>
                              </w:tabs>
                            </w:pPr>
                            <w:r>
                              <w:t xml:space="preserve">      break;</w:t>
                            </w:r>
                          </w:p>
                          <w:p w14:paraId="3EF8752D" w14:textId="77777777" w:rsidR="00945345" w:rsidRDefault="00945345" w:rsidP="00945345">
                            <w:pPr>
                              <w:tabs>
                                <w:tab w:val="left" w:pos="3300"/>
                              </w:tabs>
                            </w:pPr>
                            <w:r>
                              <w:t xml:space="preserve">    case 'w':</w:t>
                            </w:r>
                          </w:p>
                          <w:p w14:paraId="5CB41F68" w14:textId="77777777" w:rsidR="00945345" w:rsidRDefault="00945345" w:rsidP="00945345">
                            <w:pPr>
                              <w:tabs>
                                <w:tab w:val="left" w:pos="3300"/>
                              </w:tabs>
                            </w:pPr>
                            <w:r>
                              <w:t xml:space="preserve">      Watersensor();</w:t>
                            </w:r>
                          </w:p>
                          <w:p w14:paraId="0525AD61" w14:textId="77777777" w:rsidR="00945345" w:rsidRDefault="00945345" w:rsidP="00945345">
                            <w:pPr>
                              <w:tabs>
                                <w:tab w:val="left" w:pos="3300"/>
                              </w:tabs>
                            </w:pPr>
                            <w:r>
                              <w:t xml:space="preserve">      break;</w:t>
                            </w:r>
                          </w:p>
                          <w:p w14:paraId="1179187D" w14:textId="77777777" w:rsidR="00945345" w:rsidRDefault="00945345" w:rsidP="00945345">
                            <w:pPr>
                              <w:tabs>
                                <w:tab w:val="left" w:pos="3300"/>
                              </w:tabs>
                            </w:pPr>
                            <w:r>
                              <w:t xml:space="preserve">    case 'h':</w:t>
                            </w:r>
                          </w:p>
                          <w:p w14:paraId="6DAD3A5D" w14:textId="77777777" w:rsidR="00945345" w:rsidRDefault="00945345" w:rsidP="00945345">
                            <w:pPr>
                              <w:tabs>
                                <w:tab w:val="left" w:pos="3300"/>
                              </w:tabs>
                            </w:pPr>
                            <w:r>
                              <w:t xml:space="preserve">      Soil();</w:t>
                            </w:r>
                          </w:p>
                          <w:p w14:paraId="29A50283" w14:textId="77777777" w:rsidR="00945345" w:rsidRDefault="00945345" w:rsidP="00945345">
                            <w:pPr>
                              <w:tabs>
                                <w:tab w:val="left" w:pos="3300"/>
                              </w:tabs>
                            </w:pPr>
                            <w:r>
                              <w:t xml:space="preserve">      break;</w:t>
                            </w:r>
                          </w:p>
                          <w:p w14:paraId="3A5E37D4" w14:textId="77777777" w:rsidR="00945345" w:rsidRDefault="00945345" w:rsidP="00945345">
                            <w:pPr>
                              <w:tabs>
                                <w:tab w:val="left" w:pos="3300"/>
                              </w:tabs>
                            </w:pPr>
                            <w:r>
                              <w:t xml:space="preserve">    case 'M':</w:t>
                            </w:r>
                          </w:p>
                          <w:p w14:paraId="4B908A7E" w14:textId="77777777" w:rsidR="00945345" w:rsidRDefault="00945345" w:rsidP="00945345">
                            <w:pPr>
                              <w:tabs>
                                <w:tab w:val="left" w:pos="3300"/>
                              </w:tabs>
                            </w:pPr>
                            <w:r>
                              <w:t xml:space="preserve">      Ledon();</w:t>
                            </w:r>
                          </w:p>
                          <w:p w14:paraId="031DF2BF" w14:textId="77777777" w:rsidR="00945345" w:rsidRDefault="00945345" w:rsidP="00945345">
                            <w:pPr>
                              <w:tabs>
                                <w:tab w:val="left" w:pos="3300"/>
                              </w:tabs>
                            </w:pPr>
                            <w:r>
                              <w:t xml:space="preserve">      break;</w:t>
                            </w:r>
                          </w:p>
                          <w:p w14:paraId="2EF63D3D" w14:textId="77777777" w:rsidR="00945345" w:rsidRDefault="00945345" w:rsidP="00945345">
                            <w:pPr>
                              <w:tabs>
                                <w:tab w:val="left" w:pos="3300"/>
                              </w:tabs>
                            </w:pPr>
                            <w:r>
                              <w:t xml:space="preserve">    case 'f':</w:t>
                            </w:r>
                          </w:p>
                          <w:p w14:paraId="37981B50" w14:textId="77777777" w:rsidR="00945345" w:rsidRDefault="00945345" w:rsidP="00945345">
                            <w:pPr>
                              <w:tabs>
                                <w:tab w:val="left" w:pos="3300"/>
                              </w:tabs>
                            </w:pPr>
                            <w:r>
                              <w:t xml:space="preserve">      Ledoff();</w:t>
                            </w:r>
                          </w:p>
                          <w:p w14:paraId="615CA7D9" w14:textId="77777777" w:rsidR="00945345" w:rsidRDefault="00945345" w:rsidP="00945345">
                            <w:pPr>
                              <w:tabs>
                                <w:tab w:val="left" w:pos="3300"/>
                              </w:tabs>
                            </w:pPr>
                            <w:r>
                              <w:t xml:space="preserve">      break;</w:t>
                            </w:r>
                          </w:p>
                          <w:p w14:paraId="3AA01D3A" w14:textId="77777777" w:rsidR="00945345" w:rsidRDefault="00945345" w:rsidP="00945345">
                            <w:pPr>
                              <w:tabs>
                                <w:tab w:val="left" w:pos="3300"/>
                              </w:tabs>
                            </w:pPr>
                            <w:r>
                              <w:t xml:space="preserve">    case 'N':</w:t>
                            </w:r>
                          </w:p>
                          <w:p w14:paraId="2B8E1B67" w14:textId="77777777" w:rsidR="00945345" w:rsidRDefault="00945345" w:rsidP="00945345">
                            <w:pPr>
                              <w:tabs>
                                <w:tab w:val="left" w:pos="3300"/>
                              </w:tabs>
                            </w:pPr>
                            <w:r>
                              <w:t xml:space="preserve">      BUZ();</w:t>
                            </w:r>
                          </w:p>
                          <w:p w14:paraId="05BE1663" w14:textId="77777777" w:rsidR="00945345" w:rsidRDefault="00945345" w:rsidP="00945345">
                            <w:pPr>
                              <w:tabs>
                                <w:tab w:val="left" w:pos="3300"/>
                              </w:tabs>
                            </w:pPr>
                            <w:r>
                              <w:t xml:space="preserve">      break;</w:t>
                            </w:r>
                          </w:p>
                          <w:p w14:paraId="686D90E1" w14:textId="77777777" w:rsidR="00945345" w:rsidRDefault="00945345" w:rsidP="00945345">
                            <w:pPr>
                              <w:tabs>
                                <w:tab w:val="left" w:pos="3300"/>
                              </w:tabs>
                            </w:pPr>
                            <w:r>
                              <w:t xml:space="preserve">    case 'a':</w:t>
                            </w:r>
                          </w:p>
                          <w:p w14:paraId="4E5BFB6D" w14:textId="77777777" w:rsidR="00945345" w:rsidRDefault="00945345" w:rsidP="00945345">
                            <w:pPr>
                              <w:tabs>
                                <w:tab w:val="left" w:pos="3300"/>
                              </w:tabs>
                            </w:pPr>
                            <w:r>
                              <w:t xml:space="preserve">      Air();</w:t>
                            </w:r>
                          </w:p>
                          <w:p w14:paraId="39C96FD2" w14:textId="77777777" w:rsidR="00945345" w:rsidRDefault="00945345" w:rsidP="00945345">
                            <w:pPr>
                              <w:tabs>
                                <w:tab w:val="left" w:pos="3300"/>
                              </w:tabs>
                            </w:pPr>
                            <w:r>
                              <w:t xml:space="preserve">      break;  </w:t>
                            </w:r>
                          </w:p>
                          <w:p w14:paraId="7FD3A25A" w14:textId="77777777" w:rsidR="00945345" w:rsidRDefault="00945345" w:rsidP="00945345">
                            <w:pPr>
                              <w:tabs>
                                <w:tab w:val="left" w:pos="3300"/>
                              </w:tabs>
                            </w:pPr>
                            <w:r>
                              <w:t xml:space="preserve">    case '0':</w:t>
                            </w:r>
                          </w:p>
                          <w:p w14:paraId="75085971" w14:textId="77777777" w:rsidR="00945345" w:rsidRDefault="00945345" w:rsidP="00945345">
                            <w:pPr>
                              <w:tabs>
                                <w:tab w:val="left" w:pos="3300"/>
                              </w:tabs>
                            </w:pPr>
                          </w:p>
                          <w:p w14:paraId="5C5C42E7" w14:textId="77777777" w:rsidR="00945345" w:rsidRDefault="00945345" w:rsidP="00945345">
                            <w:pPr>
                              <w:tabs>
                                <w:tab w:val="left" w:pos="3300"/>
                              </w:tabs>
                            </w:pPr>
                            <w:r>
                              <w:t xml:space="preserve">      speed = 100;</w:t>
                            </w:r>
                          </w:p>
                          <w:p w14:paraId="5A7F85B0" w14:textId="77777777" w:rsidR="00945345" w:rsidRDefault="00945345" w:rsidP="00945345">
                            <w:pPr>
                              <w:tabs>
                                <w:tab w:val="left" w:pos="3300"/>
                              </w:tabs>
                            </w:pPr>
                            <w:r>
                              <w:t xml:space="preserve">      break;</w:t>
                            </w:r>
                          </w:p>
                          <w:p w14:paraId="69388EBF" w14:textId="77777777" w:rsidR="00945345" w:rsidRDefault="00945345" w:rsidP="00945345">
                            <w:pPr>
                              <w:tabs>
                                <w:tab w:val="left" w:pos="3300"/>
                              </w:tabs>
                            </w:pPr>
                            <w:r>
                              <w:t xml:space="preserve">    case '1':</w:t>
                            </w:r>
                          </w:p>
                          <w:p w14:paraId="39C91F1C" w14:textId="77777777" w:rsidR="00945345" w:rsidRDefault="00945345" w:rsidP="00945345">
                            <w:pPr>
                              <w:tabs>
                                <w:tab w:val="left" w:pos="3300"/>
                              </w:tabs>
                            </w:pPr>
                            <w:r>
                              <w:t xml:space="preserve">      speed = 60;</w:t>
                            </w:r>
                          </w:p>
                          <w:p w14:paraId="73BB5A52" w14:textId="77777777" w:rsidR="00945345" w:rsidRDefault="00945345" w:rsidP="00945345">
                            <w:pPr>
                              <w:tabs>
                                <w:tab w:val="left" w:pos="3300"/>
                              </w:tabs>
                            </w:pPr>
                            <w:r>
                              <w:t xml:space="preserve">      break;</w:t>
                            </w:r>
                          </w:p>
                          <w:p w14:paraId="7585043B" w14:textId="77777777" w:rsidR="00945345" w:rsidRDefault="00945345" w:rsidP="00945345">
                            <w:pPr>
                              <w:tabs>
                                <w:tab w:val="left" w:pos="3300"/>
                              </w:tabs>
                            </w:pPr>
                            <w:r>
                              <w:t xml:space="preserve">    case '2':</w:t>
                            </w:r>
                          </w:p>
                          <w:p w14:paraId="0B0042CC" w14:textId="77777777" w:rsidR="00945345" w:rsidRDefault="00945345" w:rsidP="00945345">
                            <w:pPr>
                              <w:tabs>
                                <w:tab w:val="left" w:pos="3300"/>
                              </w:tabs>
                            </w:pPr>
                            <w:r>
                              <w:t xml:space="preserve">      speed = 150;</w:t>
                            </w:r>
                          </w:p>
                          <w:p w14:paraId="240F4D39" w14:textId="77777777" w:rsidR="00945345" w:rsidRDefault="00945345" w:rsidP="00945345">
                            <w:pPr>
                              <w:tabs>
                                <w:tab w:val="left" w:pos="3300"/>
                              </w:tabs>
                            </w:pPr>
                            <w:r>
                              <w:t xml:space="preserve">      break;</w:t>
                            </w:r>
                          </w:p>
                          <w:p w14:paraId="7A1257A0" w14:textId="77777777" w:rsidR="00945345" w:rsidRDefault="00945345" w:rsidP="00945345">
                            <w:pPr>
                              <w:tabs>
                                <w:tab w:val="left" w:pos="3300"/>
                              </w:tabs>
                            </w:pPr>
                            <w:r>
                              <w:t xml:space="preserve">    case '3':</w:t>
                            </w:r>
                          </w:p>
                          <w:p w14:paraId="2CB87FC0" w14:textId="77777777" w:rsidR="00945345" w:rsidRDefault="00945345" w:rsidP="00945345">
                            <w:pPr>
                              <w:tabs>
                                <w:tab w:val="left" w:pos="3300"/>
                              </w:tabs>
                            </w:pPr>
                            <w:r>
                              <w:t xml:space="preserve">      speed = 165;</w:t>
                            </w:r>
                          </w:p>
                          <w:p w14:paraId="3D09AE82" w14:textId="77777777" w:rsidR="00945345" w:rsidRDefault="00945345" w:rsidP="00945345">
                            <w:pPr>
                              <w:tabs>
                                <w:tab w:val="left" w:pos="3300"/>
                              </w:tabs>
                            </w:pPr>
                            <w:r>
                              <w:t xml:space="preserve">      break;</w:t>
                            </w:r>
                          </w:p>
                          <w:p w14:paraId="37788F30" w14:textId="77777777" w:rsidR="00945345" w:rsidRDefault="00945345" w:rsidP="00945345">
                            <w:pPr>
                              <w:tabs>
                                <w:tab w:val="left" w:pos="3300"/>
                              </w:tabs>
                            </w:pPr>
                            <w:r>
                              <w:t xml:space="preserve">    case '4':</w:t>
                            </w:r>
                          </w:p>
                          <w:p w14:paraId="2719F5BD" w14:textId="77777777" w:rsidR="00945345" w:rsidRDefault="00945345" w:rsidP="00945345">
                            <w:pPr>
                              <w:tabs>
                                <w:tab w:val="left" w:pos="3300"/>
                              </w:tabs>
                            </w:pPr>
                            <w:r>
                              <w:t xml:space="preserve">      speed = 178;</w:t>
                            </w:r>
                          </w:p>
                          <w:p w14:paraId="29F50A36" w14:textId="77777777" w:rsidR="00945345" w:rsidRDefault="00945345" w:rsidP="00945345">
                            <w:pPr>
                              <w:tabs>
                                <w:tab w:val="left" w:pos="3300"/>
                              </w:tabs>
                            </w:pPr>
                            <w:r>
                              <w:t xml:space="preserve">      break;</w:t>
                            </w:r>
                          </w:p>
                          <w:p w14:paraId="38957616" w14:textId="77777777" w:rsidR="00945345" w:rsidRDefault="00945345" w:rsidP="00945345">
                            <w:pPr>
                              <w:tabs>
                                <w:tab w:val="left" w:pos="3300"/>
                              </w:tabs>
                            </w:pPr>
                            <w:r>
                              <w:t xml:space="preserve">    case '5':</w:t>
                            </w:r>
                          </w:p>
                          <w:p w14:paraId="58DFF3DF" w14:textId="77777777" w:rsidR="00945345" w:rsidRDefault="00945345" w:rsidP="00945345">
                            <w:pPr>
                              <w:tabs>
                                <w:tab w:val="left" w:pos="3300"/>
                              </w:tabs>
                            </w:pPr>
                            <w:r>
                              <w:t xml:space="preserve">      speed = 191;</w:t>
                            </w:r>
                          </w:p>
                          <w:p w14:paraId="229B8F99" w14:textId="77777777" w:rsidR="00945345" w:rsidRDefault="00945345" w:rsidP="00945345">
                            <w:pPr>
                              <w:tabs>
                                <w:tab w:val="left" w:pos="3300"/>
                              </w:tabs>
                            </w:pPr>
                            <w:r>
                              <w:t xml:space="preserve">      break;</w:t>
                            </w:r>
                          </w:p>
                          <w:p w14:paraId="0193056B" w14:textId="77777777" w:rsidR="00945345" w:rsidRDefault="009453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E5D2CA" id="Text Box 16" o:spid="_x0000_s1033" type="#_x0000_t202" style="position:absolute;margin-left:-48.75pt;margin-top:18.6pt;width:122.2pt;height:581.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" filled="f" stroked="f" strokeweight=".5pt">
                <v:textbox>
                  <w:txbxContent>
                    <w:p w14:paraId="44397661" w14:textId="77777777" w:rsidR="00945345" w:rsidRDefault="00945345" w:rsidP="00945345">
                      <w:pPr>
                        <w:tabs>
                          <w:tab w:val="left" w:pos="3300"/>
                        </w:tabs>
                      </w:pPr>
                    </w:p>
                    <w:p w14:paraId="6B7F4C50" w14:textId="77777777" w:rsidR="00945345" w:rsidRDefault="00945345" w:rsidP="00945345">
                      <w:pPr>
                        <w:tabs>
                          <w:tab w:val="left" w:pos="3300"/>
                        </w:tabs>
                      </w:pPr>
                      <w:r>
                        <w:t xml:space="preserve">   Camright();</w:t>
                      </w:r>
                    </w:p>
                    <w:p w14:paraId="0D9F9A8B" w14:textId="77777777" w:rsidR="00945345" w:rsidRDefault="00945345" w:rsidP="00945345">
                      <w:pPr>
                        <w:tabs>
                          <w:tab w:val="left" w:pos="3300"/>
                        </w:tabs>
                      </w:pPr>
                      <w:r>
                        <w:t xml:space="preserve">      break;</w:t>
                      </w:r>
                    </w:p>
                    <w:p w14:paraId="3EF8752D" w14:textId="77777777" w:rsidR="00945345" w:rsidRDefault="00945345" w:rsidP="00945345">
                      <w:pPr>
                        <w:tabs>
                          <w:tab w:val="left" w:pos="3300"/>
                        </w:tabs>
                      </w:pPr>
                      <w:r>
                        <w:t xml:space="preserve">    case 'w':</w:t>
                      </w:r>
                    </w:p>
                    <w:p w14:paraId="5CB41F68" w14:textId="77777777" w:rsidR="00945345" w:rsidRDefault="00945345" w:rsidP="00945345">
                      <w:pPr>
                        <w:tabs>
                          <w:tab w:val="left" w:pos="3300"/>
                        </w:tabs>
                      </w:pPr>
                      <w:r>
                        <w:t xml:space="preserve">      Watersensor();</w:t>
                      </w:r>
                    </w:p>
                    <w:p w14:paraId="0525AD61" w14:textId="77777777" w:rsidR="00945345" w:rsidRDefault="00945345" w:rsidP="00945345">
                      <w:pPr>
                        <w:tabs>
                          <w:tab w:val="left" w:pos="3300"/>
                        </w:tabs>
                      </w:pPr>
                      <w:r>
                        <w:t xml:space="preserve">      break;</w:t>
                      </w:r>
                    </w:p>
                    <w:p w14:paraId="1179187D" w14:textId="77777777" w:rsidR="00945345" w:rsidRDefault="00945345" w:rsidP="00945345">
                      <w:pPr>
                        <w:tabs>
                          <w:tab w:val="left" w:pos="3300"/>
                        </w:tabs>
                      </w:pPr>
                      <w:r>
                        <w:t xml:space="preserve">    case 'h':</w:t>
                      </w:r>
                    </w:p>
                    <w:p w14:paraId="6DAD3A5D" w14:textId="77777777" w:rsidR="00945345" w:rsidRDefault="00945345" w:rsidP="00945345">
                      <w:pPr>
                        <w:tabs>
                          <w:tab w:val="left" w:pos="3300"/>
                        </w:tabs>
                      </w:pPr>
                      <w:r>
                        <w:t xml:space="preserve">      Soil();</w:t>
                      </w:r>
                    </w:p>
                    <w:p w14:paraId="29A50283" w14:textId="77777777" w:rsidR="00945345" w:rsidRDefault="00945345" w:rsidP="00945345">
                      <w:pPr>
                        <w:tabs>
                          <w:tab w:val="left" w:pos="3300"/>
                        </w:tabs>
                      </w:pPr>
                      <w:r>
                        <w:t xml:space="preserve">      break;</w:t>
                      </w:r>
                    </w:p>
                    <w:p w14:paraId="3A5E37D4" w14:textId="77777777" w:rsidR="00945345" w:rsidRDefault="00945345" w:rsidP="00945345">
                      <w:pPr>
                        <w:tabs>
                          <w:tab w:val="left" w:pos="3300"/>
                        </w:tabs>
                      </w:pPr>
                      <w:r>
                        <w:t xml:space="preserve">    case 'M':</w:t>
                      </w:r>
                    </w:p>
                    <w:p w14:paraId="4B908A7E" w14:textId="77777777" w:rsidR="00945345" w:rsidRDefault="00945345" w:rsidP="00945345">
                      <w:pPr>
                        <w:tabs>
                          <w:tab w:val="left" w:pos="3300"/>
                        </w:tabs>
                      </w:pPr>
                      <w:r>
                        <w:t xml:space="preserve">      Ledon();</w:t>
                      </w:r>
                    </w:p>
                    <w:p w14:paraId="031DF2BF" w14:textId="77777777" w:rsidR="00945345" w:rsidRDefault="00945345" w:rsidP="00945345">
                      <w:pPr>
                        <w:tabs>
                          <w:tab w:val="left" w:pos="3300"/>
                        </w:tabs>
                      </w:pPr>
                      <w:r>
                        <w:t xml:space="preserve">      break;</w:t>
                      </w:r>
                    </w:p>
                    <w:p w14:paraId="2EF63D3D" w14:textId="77777777" w:rsidR="00945345" w:rsidRDefault="00945345" w:rsidP="00945345">
                      <w:pPr>
                        <w:tabs>
                          <w:tab w:val="left" w:pos="3300"/>
                        </w:tabs>
                      </w:pPr>
                      <w:r>
                        <w:t xml:space="preserve">    case 'f':</w:t>
                      </w:r>
                    </w:p>
                    <w:p w14:paraId="37981B50" w14:textId="77777777" w:rsidR="00945345" w:rsidRDefault="00945345" w:rsidP="00945345">
                      <w:pPr>
                        <w:tabs>
                          <w:tab w:val="left" w:pos="3300"/>
                        </w:tabs>
                      </w:pPr>
                      <w:r>
                        <w:t xml:space="preserve">      Ledoff();</w:t>
                      </w:r>
                    </w:p>
                    <w:p w14:paraId="615CA7D9" w14:textId="77777777" w:rsidR="00945345" w:rsidRDefault="00945345" w:rsidP="00945345">
                      <w:pPr>
                        <w:tabs>
                          <w:tab w:val="left" w:pos="3300"/>
                        </w:tabs>
                      </w:pPr>
                      <w:r>
                        <w:t xml:space="preserve">      break;</w:t>
                      </w:r>
                    </w:p>
                    <w:p w14:paraId="3AA01D3A" w14:textId="77777777" w:rsidR="00945345" w:rsidRDefault="00945345" w:rsidP="00945345">
                      <w:pPr>
                        <w:tabs>
                          <w:tab w:val="left" w:pos="3300"/>
                        </w:tabs>
                      </w:pPr>
                      <w:r>
                        <w:t xml:space="preserve">    case 'N':</w:t>
                      </w:r>
                    </w:p>
                    <w:p w14:paraId="2B8E1B67" w14:textId="77777777" w:rsidR="00945345" w:rsidRDefault="00945345" w:rsidP="00945345">
                      <w:pPr>
                        <w:tabs>
                          <w:tab w:val="left" w:pos="3300"/>
                        </w:tabs>
                      </w:pPr>
                      <w:r>
                        <w:t xml:space="preserve">      BUZ();</w:t>
                      </w:r>
                    </w:p>
                    <w:p w14:paraId="05BE1663" w14:textId="77777777" w:rsidR="00945345" w:rsidRDefault="00945345" w:rsidP="00945345">
                      <w:pPr>
                        <w:tabs>
                          <w:tab w:val="left" w:pos="3300"/>
                        </w:tabs>
                      </w:pPr>
                      <w:r>
                        <w:t xml:space="preserve">      break;</w:t>
                      </w:r>
                    </w:p>
                    <w:p w14:paraId="686D90E1" w14:textId="77777777" w:rsidR="00945345" w:rsidRDefault="00945345" w:rsidP="00945345">
                      <w:pPr>
                        <w:tabs>
                          <w:tab w:val="left" w:pos="3300"/>
                        </w:tabs>
                      </w:pPr>
                      <w:r>
                        <w:t xml:space="preserve">    case 'a':</w:t>
                      </w:r>
                    </w:p>
                    <w:p w14:paraId="4E5BFB6D" w14:textId="77777777" w:rsidR="00945345" w:rsidRDefault="00945345" w:rsidP="00945345">
                      <w:pPr>
                        <w:tabs>
                          <w:tab w:val="left" w:pos="3300"/>
                        </w:tabs>
                      </w:pPr>
                      <w:r>
                        <w:t xml:space="preserve">      Air();</w:t>
                      </w:r>
                    </w:p>
                    <w:p w14:paraId="39C96FD2" w14:textId="77777777" w:rsidR="00945345" w:rsidRDefault="00945345" w:rsidP="00945345">
                      <w:pPr>
                        <w:tabs>
                          <w:tab w:val="left" w:pos="3300"/>
                        </w:tabs>
                      </w:pPr>
                      <w:r>
                        <w:t xml:space="preserve">      break;  </w:t>
                      </w:r>
                    </w:p>
                    <w:p w14:paraId="7FD3A25A" w14:textId="77777777" w:rsidR="00945345" w:rsidRDefault="00945345" w:rsidP="00945345">
                      <w:pPr>
                        <w:tabs>
                          <w:tab w:val="left" w:pos="3300"/>
                        </w:tabs>
                      </w:pPr>
                      <w:r>
                        <w:t xml:space="preserve">    case '0':</w:t>
                      </w:r>
                    </w:p>
                    <w:p w14:paraId="75085971" w14:textId="77777777" w:rsidR="00945345" w:rsidRDefault="00945345" w:rsidP="00945345">
                      <w:pPr>
                        <w:tabs>
                          <w:tab w:val="left" w:pos="3300"/>
                        </w:tabs>
                      </w:pPr>
                    </w:p>
                    <w:p w14:paraId="5C5C42E7" w14:textId="77777777" w:rsidR="00945345" w:rsidRDefault="00945345" w:rsidP="00945345">
                      <w:pPr>
                        <w:tabs>
                          <w:tab w:val="left" w:pos="3300"/>
                        </w:tabs>
                      </w:pPr>
                      <w:r>
                        <w:t xml:space="preserve">      speed = 100;</w:t>
                      </w:r>
                    </w:p>
                    <w:p w14:paraId="5A7F85B0" w14:textId="77777777" w:rsidR="00945345" w:rsidRDefault="00945345" w:rsidP="00945345">
                      <w:pPr>
                        <w:tabs>
                          <w:tab w:val="left" w:pos="3300"/>
                        </w:tabs>
                      </w:pPr>
                      <w:r>
                        <w:t xml:space="preserve">      break;</w:t>
                      </w:r>
                    </w:p>
                    <w:p w14:paraId="69388EBF" w14:textId="77777777" w:rsidR="00945345" w:rsidRDefault="00945345" w:rsidP="00945345">
                      <w:pPr>
                        <w:tabs>
                          <w:tab w:val="left" w:pos="3300"/>
                        </w:tabs>
                      </w:pPr>
                      <w:r>
                        <w:t xml:space="preserve">    case '1':</w:t>
                      </w:r>
                    </w:p>
                    <w:p w14:paraId="39C91F1C" w14:textId="77777777" w:rsidR="00945345" w:rsidRDefault="00945345" w:rsidP="00945345">
                      <w:pPr>
                        <w:tabs>
                          <w:tab w:val="left" w:pos="3300"/>
                        </w:tabs>
                      </w:pPr>
                      <w:r>
                        <w:t xml:space="preserve">      speed = 60;</w:t>
                      </w:r>
                    </w:p>
                    <w:p w14:paraId="73BB5A52" w14:textId="77777777" w:rsidR="00945345" w:rsidRDefault="00945345" w:rsidP="00945345">
                      <w:pPr>
                        <w:tabs>
                          <w:tab w:val="left" w:pos="3300"/>
                        </w:tabs>
                      </w:pPr>
                      <w:r>
                        <w:t xml:space="preserve">      break;</w:t>
                      </w:r>
                    </w:p>
                    <w:p w14:paraId="7585043B" w14:textId="77777777" w:rsidR="00945345" w:rsidRDefault="00945345" w:rsidP="00945345">
                      <w:pPr>
                        <w:tabs>
                          <w:tab w:val="left" w:pos="3300"/>
                        </w:tabs>
                      </w:pPr>
                      <w:r>
                        <w:t xml:space="preserve">    case '2':</w:t>
                      </w:r>
                    </w:p>
                    <w:p w14:paraId="0B0042CC" w14:textId="77777777" w:rsidR="00945345" w:rsidRDefault="00945345" w:rsidP="00945345">
                      <w:pPr>
                        <w:tabs>
                          <w:tab w:val="left" w:pos="3300"/>
                        </w:tabs>
                      </w:pPr>
                      <w:r>
                        <w:t xml:space="preserve">      speed = 150;</w:t>
                      </w:r>
                    </w:p>
                    <w:p w14:paraId="240F4D39" w14:textId="77777777" w:rsidR="00945345" w:rsidRDefault="00945345" w:rsidP="00945345">
                      <w:pPr>
                        <w:tabs>
                          <w:tab w:val="left" w:pos="3300"/>
                        </w:tabs>
                      </w:pPr>
                      <w:r>
                        <w:t xml:space="preserve">      break;</w:t>
                      </w:r>
                    </w:p>
                    <w:p w14:paraId="7A1257A0" w14:textId="77777777" w:rsidR="00945345" w:rsidRDefault="00945345" w:rsidP="00945345">
                      <w:pPr>
                        <w:tabs>
                          <w:tab w:val="left" w:pos="3300"/>
                        </w:tabs>
                      </w:pPr>
                      <w:r>
                        <w:t xml:space="preserve">    case '3':</w:t>
                      </w:r>
                    </w:p>
                    <w:p w14:paraId="2CB87FC0" w14:textId="77777777" w:rsidR="00945345" w:rsidRDefault="00945345" w:rsidP="00945345">
                      <w:pPr>
                        <w:tabs>
                          <w:tab w:val="left" w:pos="3300"/>
                        </w:tabs>
                      </w:pPr>
                      <w:r>
                        <w:t xml:space="preserve">      speed = 165;</w:t>
                      </w:r>
                    </w:p>
                    <w:p w14:paraId="3D09AE82" w14:textId="77777777" w:rsidR="00945345" w:rsidRDefault="00945345" w:rsidP="00945345">
                      <w:pPr>
                        <w:tabs>
                          <w:tab w:val="left" w:pos="3300"/>
                        </w:tabs>
                      </w:pPr>
                      <w:r>
                        <w:t xml:space="preserve">      break;</w:t>
                      </w:r>
                    </w:p>
                    <w:p w14:paraId="37788F30" w14:textId="77777777" w:rsidR="00945345" w:rsidRDefault="00945345" w:rsidP="00945345">
                      <w:pPr>
                        <w:tabs>
                          <w:tab w:val="left" w:pos="3300"/>
                        </w:tabs>
                      </w:pPr>
                      <w:r>
                        <w:t xml:space="preserve">    case '4':</w:t>
                      </w:r>
                    </w:p>
                    <w:p w14:paraId="2719F5BD" w14:textId="77777777" w:rsidR="00945345" w:rsidRDefault="00945345" w:rsidP="00945345">
                      <w:pPr>
                        <w:tabs>
                          <w:tab w:val="left" w:pos="3300"/>
                        </w:tabs>
                      </w:pPr>
                      <w:r>
                        <w:t xml:space="preserve">      speed = 178;</w:t>
                      </w:r>
                    </w:p>
                    <w:p w14:paraId="29F50A36" w14:textId="77777777" w:rsidR="00945345" w:rsidRDefault="00945345" w:rsidP="00945345">
                      <w:pPr>
                        <w:tabs>
                          <w:tab w:val="left" w:pos="3300"/>
                        </w:tabs>
                      </w:pPr>
                      <w:r>
                        <w:t xml:space="preserve">      break;</w:t>
                      </w:r>
                    </w:p>
                    <w:p w14:paraId="38957616" w14:textId="77777777" w:rsidR="00945345" w:rsidRDefault="00945345" w:rsidP="00945345">
                      <w:pPr>
                        <w:tabs>
                          <w:tab w:val="left" w:pos="3300"/>
                        </w:tabs>
                      </w:pPr>
                      <w:r>
                        <w:t xml:space="preserve">    case '5':</w:t>
                      </w:r>
                    </w:p>
                    <w:p w14:paraId="58DFF3DF" w14:textId="77777777" w:rsidR="00945345" w:rsidRDefault="00945345" w:rsidP="00945345">
                      <w:pPr>
                        <w:tabs>
                          <w:tab w:val="left" w:pos="3300"/>
                        </w:tabs>
                      </w:pPr>
                      <w:r>
                        <w:t xml:space="preserve">      speed = 191;</w:t>
                      </w:r>
                    </w:p>
                    <w:p w14:paraId="229B8F99" w14:textId="77777777" w:rsidR="00945345" w:rsidRDefault="00945345" w:rsidP="00945345">
                      <w:pPr>
                        <w:tabs>
                          <w:tab w:val="left" w:pos="3300"/>
                        </w:tabs>
                      </w:pPr>
                      <w:r>
                        <w:t xml:space="preserve">      break;</w:t>
                      </w:r>
                    </w:p>
                    <w:p w14:paraId="0193056B" w14:textId="77777777" w:rsidR="00945345" w:rsidRDefault="00945345"/>
                  </w:txbxContent>
                </v:textbox>
              </v:shape>
            </w:pict>
          </mc:Fallback>
        </mc:AlternateContent>
      </w:r>
    </w:p>
    <w:p w14:paraId="7B171951" w14:textId="52A194E9" w:rsidR="00253C46" w:rsidRDefault="00945345" w:rsidP="00945345">
      <w:pPr>
        <w:tabs>
          <w:tab w:val="left" w:pos="3300"/>
        </w:tabs>
      </w:pPr>
      <w:r>
        <w:rPr>
          <w:noProof/>
        </w:rPr>
        <mc:AlternateContent>
          <mc:Choice Requires="wps">
            <w:drawing>
              <wp:anchor distT="0" distB="0" distL="114300" distR="114300" simplePos="0" relativeHeight="251683840" behindDoc="0" locked="0" layoutInCell="1" allowOverlap="1" wp14:anchorId="50B37C5E" wp14:editId="0B3BC118">
                <wp:simplePos x="0" y="0"/>
                <wp:positionH relativeFrom="column">
                  <wp:posOffset>5041738</wp:posOffset>
                </wp:positionH>
                <wp:positionV relativeFrom="paragraph">
                  <wp:posOffset>6985</wp:posOffset>
                </wp:positionV>
                <wp:extent cx="1626781" cy="781493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626781" cy="7814930"/>
                        </a:xfrm>
                        <a:prstGeom prst="rect">
                          <a:avLst/>
                        </a:prstGeom>
                        <a:noFill/>
                        <a:ln w="6350">
                          <a:noFill/>
                        </a:ln>
                      </wps:spPr>
                      <wps:txbx>
                        <w:txbxContent>
                          <w:p w14:paraId="66E598DB" w14:textId="77777777" w:rsidR="00945345" w:rsidRDefault="00945345" w:rsidP="00945345">
                            <w:r>
                              <w:t>void Ledon() {</w:t>
                            </w:r>
                          </w:p>
                          <w:p w14:paraId="11260532" w14:textId="0A071417" w:rsidR="00945345" w:rsidRDefault="00945345" w:rsidP="00945345">
                            <w:r>
                              <w:t xml:space="preserve"> digitalWrite(LED,1);}</w:t>
                            </w:r>
                          </w:p>
                          <w:p w14:paraId="7AA1F766" w14:textId="77777777" w:rsidR="00945345" w:rsidRDefault="00945345" w:rsidP="00945345">
                            <w:r>
                              <w:t>void Ledoff() {</w:t>
                            </w:r>
                          </w:p>
                          <w:p w14:paraId="329CF2A6" w14:textId="71E37AD8" w:rsidR="00945345" w:rsidRDefault="00945345" w:rsidP="00945345">
                            <w:r>
                              <w:t xml:space="preserve"> digitalWrite(LED,0);}</w:t>
                            </w:r>
                          </w:p>
                          <w:p w14:paraId="4A15A80A" w14:textId="77777777" w:rsidR="00945345" w:rsidRDefault="00945345" w:rsidP="00945345">
                            <w:r>
                              <w:t>void BUZ() {</w:t>
                            </w:r>
                          </w:p>
                          <w:p w14:paraId="3BDC6A64" w14:textId="14649637" w:rsidR="00945345" w:rsidRDefault="00945345" w:rsidP="00945345">
                            <w:r>
                              <w:t>digitalWrite(Buzzer,1);</w:t>
                            </w:r>
                          </w:p>
                          <w:p w14:paraId="11EA413E" w14:textId="77777777" w:rsidR="00945345" w:rsidRDefault="00945345" w:rsidP="00945345">
                            <w:r>
                              <w:t xml:space="preserve">  delay(500);</w:t>
                            </w:r>
                          </w:p>
                          <w:p w14:paraId="62D5A2DD" w14:textId="4E6AC8FA" w:rsidR="00945345" w:rsidRDefault="00945345" w:rsidP="00945345">
                            <w:r>
                              <w:t>digitalWrite(Buzzer,0);}</w:t>
                            </w:r>
                          </w:p>
                          <w:p w14:paraId="38D5F318" w14:textId="77777777" w:rsidR="00945345" w:rsidRDefault="00945345" w:rsidP="00945345">
                            <w:r>
                              <w:t>void Air() {</w:t>
                            </w:r>
                          </w:p>
                          <w:p w14:paraId="02DBAE66" w14:textId="5AF4C0E3" w:rsidR="00945345" w:rsidRDefault="00945345" w:rsidP="00945345">
                            <w:r>
                              <w:t>digitalWrite(Airpump,255);}</w:t>
                            </w:r>
                          </w:p>
                          <w:p w14:paraId="40BE27E4" w14:textId="77777777" w:rsidR="00945345" w:rsidRDefault="00945345" w:rsidP="00945345">
                            <w:r>
                              <w:t>void Soil(){</w:t>
                            </w:r>
                          </w:p>
                          <w:p w14:paraId="5A0D2F72" w14:textId="7A989F20" w:rsidR="00945345" w:rsidRDefault="00945345" w:rsidP="00945345">
                            <w:r>
                              <w:t xml:space="preserve">  int soil = analogRead(soilsensor)</w:t>
                            </w:r>
                          </w:p>
                          <w:p w14:paraId="46E1FC2F" w14:textId="77777777" w:rsidR="00945345" w:rsidRDefault="00945345" w:rsidP="00945345">
                            <w:r>
                              <w:t xml:space="preserve">  Serial.println(soil);</w:t>
                            </w:r>
                          </w:p>
                          <w:p w14:paraId="6829CDC3" w14:textId="4C1D8696" w:rsidR="00945345" w:rsidRDefault="00945345" w:rsidP="00945345">
                            <w:r>
                              <w:t xml:space="preserve">  bluetooth.print(soil);  bluetooth.println(soil);</w:t>
                            </w:r>
                          </w:p>
                          <w:p w14:paraId="26C7AE73" w14:textId="77777777" w:rsidR="00945345" w:rsidRDefault="00945345" w:rsidP="00945345">
                            <w:r>
                              <w:t xml:space="preserve">  Serial.print("");</w:t>
                            </w:r>
                          </w:p>
                          <w:p w14:paraId="557C27E0" w14:textId="77777777" w:rsidR="00945345" w:rsidRDefault="00945345" w:rsidP="00945345">
                            <w:r>
                              <w:t xml:space="preserve">  Serial.println(soil);}</w:t>
                            </w:r>
                          </w:p>
                          <w:p w14:paraId="17129BC3" w14:textId="77777777" w:rsidR="00945345" w:rsidRDefault="00945345" w:rsidP="00945345">
                            <w:r>
                              <w:t>void Gassensor(){</w:t>
                            </w:r>
                          </w:p>
                          <w:p w14:paraId="3FEE4415" w14:textId="77777777" w:rsidR="00945345" w:rsidRDefault="00945345" w:rsidP="00945345">
                            <w:r>
                              <w:t xml:space="preserve">  int gasValue = analogRead(gasSensorPin);</w:t>
                            </w:r>
                          </w:p>
                          <w:p w14:paraId="32B6B4F8" w14:textId="3D69953A" w:rsidR="00945345" w:rsidRDefault="00945345" w:rsidP="00945345">
                            <w:r>
                              <w:t>Serial.println(gasValue);</w:t>
                            </w:r>
                          </w:p>
                          <w:p w14:paraId="264951AE" w14:textId="779CFB63" w:rsidR="00945345" w:rsidRDefault="00945345" w:rsidP="00945345">
                            <w:r>
                              <w:t>bluetooth.print(gasValue);</w:t>
                            </w:r>
                          </w:p>
                          <w:p w14:paraId="65CF53E7" w14:textId="2861ECF1" w:rsidR="00945345" w:rsidRDefault="00945345" w:rsidP="00945345">
                            <w:r>
                              <w:t>bluetooth.println(gasValue);</w:t>
                            </w:r>
                          </w:p>
                          <w:p w14:paraId="5DD2C0FF" w14:textId="77777777" w:rsidR="00945345" w:rsidRDefault="00945345" w:rsidP="00945345">
                            <w:r>
                              <w:t xml:space="preserve">  Serial.print("");</w:t>
                            </w:r>
                          </w:p>
                          <w:p w14:paraId="7942EF0B" w14:textId="58C447B2" w:rsidR="00945345" w:rsidRDefault="00945345" w:rsidP="00945345">
                            <w:r>
                              <w:t>Serial.println(gasValue);}</w:t>
                            </w:r>
                          </w:p>
                          <w:p w14:paraId="17D9753B" w14:textId="77777777" w:rsidR="00945345" w:rsidRDefault="00945345" w:rsidP="00945345">
                            <w:r>
                              <w:t>void Watersensor(){</w:t>
                            </w:r>
                          </w:p>
                          <w:p w14:paraId="0C731235" w14:textId="77777777" w:rsidR="00945345" w:rsidRDefault="00945345" w:rsidP="00945345">
                            <w:r>
                              <w:t xml:space="preserve">  int Water = analogRead(watersensor);</w:t>
                            </w:r>
                          </w:p>
                          <w:p w14:paraId="358E3074" w14:textId="77777777" w:rsidR="00945345" w:rsidRDefault="00945345" w:rsidP="00945345">
                            <w:r>
                              <w:t xml:space="preserve">  Serial.println(Water);</w:t>
                            </w:r>
                          </w:p>
                          <w:p w14:paraId="2AE5AAA2" w14:textId="4FA280F5" w:rsidR="00945345" w:rsidRDefault="00945345" w:rsidP="00945345">
                            <w:r>
                              <w:t>bluetooth.print(Water);</w:t>
                            </w:r>
                          </w:p>
                          <w:p w14:paraId="47CFD02F" w14:textId="5243D0CE" w:rsidR="00945345" w:rsidRDefault="00945345" w:rsidP="00945345">
                            <w:r>
                              <w:t>bluetooth.println(Water);</w:t>
                            </w:r>
                          </w:p>
                          <w:p w14:paraId="0A7271EB" w14:textId="77777777" w:rsidR="00945345" w:rsidRDefault="00945345" w:rsidP="00945345">
                            <w:r>
                              <w:t xml:space="preserve">  Serial.print("");</w:t>
                            </w:r>
                          </w:p>
                          <w:p w14:paraId="1B8939F3" w14:textId="7CFF6BCD" w:rsidR="00945345" w:rsidRDefault="00945345" w:rsidP="00945345">
                            <w:r>
                              <w:t xml:space="preserve"> Serial.println(Water);}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37C5E" id="Text Box 18" o:spid="_x0000_s1034" type="#_x0000_t202" style="position:absolute;margin-left:397pt;margin-top:.55pt;width:128.1pt;height:615.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" filled="f" stroked="f" strokeweight=".5pt">
                <v:textbox>
                  <w:txbxContent>
                    <w:p w14:paraId="66E598DB" w14:textId="77777777" w:rsidR="00945345" w:rsidRDefault="00945345" w:rsidP="00945345">
                      <w:r>
                        <w:t>void Ledon() {</w:t>
                      </w:r>
                    </w:p>
                    <w:p w14:paraId="11260532" w14:textId="0A071417" w:rsidR="00945345" w:rsidRDefault="00945345" w:rsidP="00945345">
                      <w:r>
                        <w:t xml:space="preserve"> digitalWrite(LED,1);}</w:t>
                      </w:r>
                    </w:p>
                    <w:p w14:paraId="7AA1F766" w14:textId="77777777" w:rsidR="00945345" w:rsidRDefault="00945345" w:rsidP="00945345">
                      <w:r>
                        <w:t>void Ledoff() {</w:t>
                      </w:r>
                    </w:p>
                    <w:p w14:paraId="329CF2A6" w14:textId="71E37AD8" w:rsidR="00945345" w:rsidRDefault="00945345" w:rsidP="00945345">
                      <w:r>
                        <w:t xml:space="preserve"> digitalWrite(LED,0);}</w:t>
                      </w:r>
                    </w:p>
                    <w:p w14:paraId="4A15A80A" w14:textId="77777777" w:rsidR="00945345" w:rsidRDefault="00945345" w:rsidP="00945345">
                      <w:r>
                        <w:t>void BUZ() {</w:t>
                      </w:r>
                    </w:p>
                    <w:p w14:paraId="3BDC6A64" w14:textId="14649637" w:rsidR="00945345" w:rsidRDefault="00945345" w:rsidP="00945345">
                      <w:r>
                        <w:t>digitalWrite(Buzzer,1);</w:t>
                      </w:r>
                    </w:p>
                    <w:p w14:paraId="11EA413E" w14:textId="77777777" w:rsidR="00945345" w:rsidRDefault="00945345" w:rsidP="00945345">
                      <w:r>
                        <w:t xml:space="preserve">  delay(500);</w:t>
                      </w:r>
                    </w:p>
                    <w:p w14:paraId="62D5A2DD" w14:textId="4E6AC8FA" w:rsidR="00945345" w:rsidRDefault="00945345" w:rsidP="00945345">
                      <w:r>
                        <w:t>digitalWrite(Buzzer,0);}</w:t>
                      </w:r>
                    </w:p>
                    <w:p w14:paraId="38D5F318" w14:textId="77777777" w:rsidR="00945345" w:rsidRDefault="00945345" w:rsidP="00945345">
                      <w:r>
                        <w:t>void Air() {</w:t>
                      </w:r>
                    </w:p>
                    <w:p w14:paraId="02DBAE66" w14:textId="5AF4C0E3" w:rsidR="00945345" w:rsidRDefault="00945345" w:rsidP="00945345">
                      <w:r>
                        <w:t>digitalWrite(Airpump,255);}</w:t>
                      </w:r>
                    </w:p>
                    <w:p w14:paraId="40BE27E4" w14:textId="77777777" w:rsidR="00945345" w:rsidRDefault="00945345" w:rsidP="00945345">
                      <w:r>
                        <w:t>void Soil(){</w:t>
                      </w:r>
                    </w:p>
                    <w:p w14:paraId="5A0D2F72" w14:textId="7A989F20" w:rsidR="00945345" w:rsidRDefault="00945345" w:rsidP="00945345">
                      <w:r>
                        <w:t xml:space="preserve">  int soil = analogRead(soilsensor)</w:t>
                      </w:r>
                    </w:p>
                    <w:p w14:paraId="46E1FC2F" w14:textId="77777777" w:rsidR="00945345" w:rsidRDefault="00945345" w:rsidP="00945345">
                      <w:r>
                        <w:t xml:space="preserve">  Serial.println(soil);</w:t>
                      </w:r>
                    </w:p>
                    <w:p w14:paraId="6829CDC3" w14:textId="4C1D8696" w:rsidR="00945345" w:rsidRDefault="00945345" w:rsidP="00945345">
                      <w:r>
                        <w:t xml:space="preserve">  bluetooth.print(soil);  bluetooth.println(soil);</w:t>
                      </w:r>
                    </w:p>
                    <w:p w14:paraId="26C7AE73" w14:textId="77777777" w:rsidR="00945345" w:rsidRDefault="00945345" w:rsidP="00945345">
                      <w:r>
                        <w:t xml:space="preserve">  Serial.print("");</w:t>
                      </w:r>
                    </w:p>
                    <w:p w14:paraId="557C27E0" w14:textId="77777777" w:rsidR="00945345" w:rsidRDefault="00945345" w:rsidP="00945345">
                      <w:r>
                        <w:t xml:space="preserve">  Serial.println(soil);}</w:t>
                      </w:r>
                    </w:p>
                    <w:p w14:paraId="17129BC3" w14:textId="77777777" w:rsidR="00945345" w:rsidRDefault="00945345" w:rsidP="00945345">
                      <w:r>
                        <w:t>void Gassensor(){</w:t>
                      </w:r>
                    </w:p>
                    <w:p w14:paraId="3FEE4415" w14:textId="77777777" w:rsidR="00945345" w:rsidRDefault="00945345" w:rsidP="00945345">
                      <w:r>
                        <w:t xml:space="preserve">  int gasValue = analogRead(gasSensorPin);</w:t>
                      </w:r>
                    </w:p>
                    <w:p w14:paraId="32B6B4F8" w14:textId="3D69953A" w:rsidR="00945345" w:rsidRDefault="00945345" w:rsidP="00945345">
                      <w:r>
                        <w:t>Serial.println(gasValue);</w:t>
                      </w:r>
                    </w:p>
                    <w:p w14:paraId="264951AE" w14:textId="779CFB63" w:rsidR="00945345" w:rsidRDefault="00945345" w:rsidP="00945345">
                      <w:r>
                        <w:t>bluetooth.print(gasValue);</w:t>
                      </w:r>
                    </w:p>
                    <w:p w14:paraId="65CF53E7" w14:textId="2861ECF1" w:rsidR="00945345" w:rsidRDefault="00945345" w:rsidP="00945345">
                      <w:r>
                        <w:t>bluetooth.println(gasValue);</w:t>
                      </w:r>
                    </w:p>
                    <w:p w14:paraId="5DD2C0FF" w14:textId="77777777" w:rsidR="00945345" w:rsidRDefault="00945345" w:rsidP="00945345">
                      <w:r>
                        <w:t xml:space="preserve">  Serial.print("");</w:t>
                      </w:r>
                    </w:p>
                    <w:p w14:paraId="7942EF0B" w14:textId="58C447B2" w:rsidR="00945345" w:rsidRDefault="00945345" w:rsidP="00945345">
                      <w:r>
                        <w:t>Serial.println(gasValue);}</w:t>
                      </w:r>
                    </w:p>
                    <w:p w14:paraId="17D9753B" w14:textId="77777777" w:rsidR="00945345" w:rsidRDefault="00945345" w:rsidP="00945345">
                      <w:r>
                        <w:t>void Watersensor(){</w:t>
                      </w:r>
                    </w:p>
                    <w:p w14:paraId="0C731235" w14:textId="77777777" w:rsidR="00945345" w:rsidRDefault="00945345" w:rsidP="00945345">
                      <w:r>
                        <w:t xml:space="preserve">  int Water = analogRead(watersensor);</w:t>
                      </w:r>
                    </w:p>
                    <w:p w14:paraId="358E3074" w14:textId="77777777" w:rsidR="00945345" w:rsidRDefault="00945345" w:rsidP="00945345">
                      <w:r>
                        <w:t xml:space="preserve">  Serial.println(Water);</w:t>
                      </w:r>
                    </w:p>
                    <w:p w14:paraId="2AE5AAA2" w14:textId="4FA280F5" w:rsidR="00945345" w:rsidRDefault="00945345" w:rsidP="00945345">
                      <w:r>
                        <w:t>bluetooth.print(Water);</w:t>
                      </w:r>
                    </w:p>
                    <w:p w14:paraId="47CFD02F" w14:textId="5243D0CE" w:rsidR="00945345" w:rsidRDefault="00945345" w:rsidP="00945345">
                      <w:r>
                        <w:t>bluetooth.println(Water);</w:t>
                      </w:r>
                    </w:p>
                    <w:p w14:paraId="0A7271EB" w14:textId="77777777" w:rsidR="00945345" w:rsidRDefault="00945345" w:rsidP="00945345">
                      <w:r>
                        <w:t xml:space="preserve">  Serial.print("");</w:t>
                      </w:r>
                    </w:p>
                    <w:p w14:paraId="1B8939F3" w14:textId="7CFF6BCD" w:rsidR="00945345" w:rsidRDefault="00945345" w:rsidP="00945345">
                      <w:r>
                        <w:t xml:space="preserve"> Serial.println(Water);}</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27245EC1" wp14:editId="301634BC">
                <wp:simplePos x="0" y="0"/>
                <wp:positionH relativeFrom="column">
                  <wp:posOffset>5016662</wp:posOffset>
                </wp:positionH>
                <wp:positionV relativeFrom="paragraph">
                  <wp:posOffset>83820</wp:posOffset>
                </wp:positionV>
                <wp:extent cx="31750" cy="7559040"/>
                <wp:effectExtent l="0" t="0" r="25400" b="22860"/>
                <wp:wrapNone/>
                <wp:docPr id="17" name="Straight Connector 17"/>
                <wp:cNvGraphicFramePr/>
                <a:graphic xmlns:a="http://schemas.openxmlformats.org/drawingml/2006/main">
                  <a:graphicData uri="http://schemas.microsoft.com/office/word/2010/wordprocessingShape">
                    <wps:wsp>
                      <wps:cNvCnPr/>
                      <wps:spPr>
                        <a:xfrm>
                          <a:off x="0" y="0"/>
                          <a:ext cx="31750" cy="7559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D0EBB" id="Straight Connector 1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pt,6.6pt" to="397.5pt,6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" strokecolor="black [3200]"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6223C9DC" wp14:editId="0D3ACF23">
                <wp:simplePos x="0" y="0"/>
                <wp:positionH relativeFrom="column">
                  <wp:posOffset>2734783</wp:posOffset>
                </wp:positionH>
                <wp:positionV relativeFrom="paragraph">
                  <wp:posOffset>130175</wp:posOffset>
                </wp:positionV>
                <wp:extent cx="2327910" cy="682561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327910" cy="6825615"/>
                        </a:xfrm>
                        <a:prstGeom prst="rect">
                          <a:avLst/>
                        </a:prstGeom>
                        <a:noFill/>
                        <a:ln w="6350">
                          <a:noFill/>
                        </a:ln>
                      </wps:spPr>
                      <wps:txbx>
                        <w:txbxContent>
                          <w:p w14:paraId="7B9A72F7" w14:textId="77777777" w:rsidR="00253C46" w:rsidRDefault="00253C46" w:rsidP="00253C46">
                            <w:r>
                              <w:t>void stopRobot() {</w:t>
                            </w:r>
                          </w:p>
                          <w:p w14:paraId="6F3954D4" w14:textId="77777777" w:rsidR="00253C46" w:rsidRDefault="00253C46" w:rsidP="00253C46">
                            <w:r>
                              <w:t xml:space="preserve">  analogWrite(in1, 0);</w:t>
                            </w:r>
                          </w:p>
                          <w:p w14:paraId="057846D3" w14:textId="77777777" w:rsidR="00253C46" w:rsidRDefault="00253C46" w:rsidP="00253C46">
                            <w:r>
                              <w:t xml:space="preserve">  analogWrite(in2, 0);</w:t>
                            </w:r>
                          </w:p>
                          <w:p w14:paraId="7241BF3A" w14:textId="77777777" w:rsidR="00253C46" w:rsidRDefault="00253C46" w:rsidP="00253C46">
                            <w:r>
                              <w:t xml:space="preserve">  analogWrite(in3, 0);</w:t>
                            </w:r>
                          </w:p>
                          <w:p w14:paraId="5F520536" w14:textId="77777777" w:rsidR="00253C46" w:rsidRDefault="00253C46" w:rsidP="00253C46">
                            <w:r>
                              <w:t xml:space="preserve">  analogWrite(in4, 0);}</w:t>
                            </w:r>
                          </w:p>
                          <w:p w14:paraId="689ECD3E" w14:textId="77777777" w:rsidR="00253C46" w:rsidRDefault="00253C46" w:rsidP="00253C46">
                            <w:r>
                              <w:t>void Camleft() {</w:t>
                            </w:r>
                          </w:p>
                          <w:p w14:paraId="2F34C18E" w14:textId="77777777" w:rsidR="00253C46" w:rsidRDefault="00253C46" w:rsidP="00253C46">
                            <w:r>
                              <w:t xml:space="preserve">  armAngle = constrain(armAngle + speedArm, 0, 180);</w:t>
                            </w:r>
                          </w:p>
                          <w:p w14:paraId="15F22BFF" w14:textId="3BBC63C3" w:rsidR="00253C46" w:rsidRDefault="00253C46" w:rsidP="00253C46">
                            <w:r>
                              <w:t>camServo.write(armAngle);}</w:t>
                            </w:r>
                          </w:p>
                          <w:p w14:paraId="068E8D16" w14:textId="77777777" w:rsidR="00253C46" w:rsidRDefault="00253C46" w:rsidP="00253C46">
                            <w:r>
                              <w:t>void Camright() {</w:t>
                            </w:r>
                          </w:p>
                          <w:p w14:paraId="25C7485B" w14:textId="77777777" w:rsidR="00253C46" w:rsidRDefault="00253C46" w:rsidP="00253C46">
                            <w:r>
                              <w:t xml:space="preserve">  armAngle = constrain(armAngle - speedArm, 0, 180);</w:t>
                            </w:r>
                          </w:p>
                          <w:p w14:paraId="692F89D9" w14:textId="0E0E4D10" w:rsidR="00253C46" w:rsidRDefault="00253C46" w:rsidP="00253C46">
                            <w:r>
                              <w:t>camServo.write(armAngle);}</w:t>
                            </w:r>
                          </w:p>
                          <w:p w14:paraId="5FC82BE9" w14:textId="77777777" w:rsidR="00253C46" w:rsidRDefault="00253C46" w:rsidP="00253C46">
                            <w:r>
                              <w:t>void moveShoulderUp() {</w:t>
                            </w:r>
                          </w:p>
                          <w:p w14:paraId="1D4980EF" w14:textId="77777777" w:rsidR="00253C46" w:rsidRDefault="00253C46" w:rsidP="00253C46">
                            <w:r>
                              <w:t xml:space="preserve">  armAngle = constrain(armAngle + speedArm, 0, 180);</w:t>
                            </w:r>
                          </w:p>
                          <w:p w14:paraId="27E40AE5" w14:textId="398E24D9" w:rsidR="00253C46" w:rsidRDefault="00253C46" w:rsidP="00253C46">
                            <w:r>
                              <w:t>shoulderServo.write(armAngle);}</w:t>
                            </w:r>
                          </w:p>
                          <w:p w14:paraId="7282C443" w14:textId="77777777" w:rsidR="00253C46" w:rsidRDefault="00253C46" w:rsidP="00253C46">
                            <w:r>
                              <w:t>void moveShoulderDown() {</w:t>
                            </w:r>
                          </w:p>
                          <w:p w14:paraId="1DB02CB6" w14:textId="77777777" w:rsidR="00253C46" w:rsidRDefault="00253C46" w:rsidP="00253C46">
                            <w:r>
                              <w:t xml:space="preserve">  armAngle = constrain(armAngle - speedArm, 0, 180);</w:t>
                            </w:r>
                          </w:p>
                          <w:p w14:paraId="0AB00B07" w14:textId="31799C8A" w:rsidR="00253C46" w:rsidRDefault="00253C46" w:rsidP="00253C46">
                            <w:r>
                              <w:t>shoulderServo.write(armAngle);}</w:t>
                            </w:r>
                          </w:p>
                          <w:p w14:paraId="1EA3B4E8" w14:textId="77777777" w:rsidR="00253C46" w:rsidRDefault="00253C46" w:rsidP="00253C46">
                            <w:r>
                              <w:t>void moveElbowUp() {</w:t>
                            </w:r>
                          </w:p>
                          <w:p w14:paraId="095FE5F3" w14:textId="77777777" w:rsidR="00253C46" w:rsidRDefault="00253C46" w:rsidP="00253C46">
                            <w:r>
                              <w:t xml:space="preserve">  armAngle = constrain(armAngle + speedArm, 0, 180);</w:t>
                            </w:r>
                          </w:p>
                          <w:p w14:paraId="3F05618F" w14:textId="7481EF98" w:rsidR="00253C46" w:rsidRDefault="00253C46" w:rsidP="00253C46">
                            <w:r>
                              <w:t>elbowServo.write(armAngle);}</w:t>
                            </w:r>
                          </w:p>
                          <w:p w14:paraId="4C7C9353" w14:textId="77777777" w:rsidR="00253C46" w:rsidRDefault="00253C46" w:rsidP="00253C46">
                            <w:r>
                              <w:t>void moveElbowDown() {</w:t>
                            </w:r>
                          </w:p>
                          <w:p w14:paraId="622CB1F7" w14:textId="77777777" w:rsidR="00253C46" w:rsidRDefault="00253C46" w:rsidP="00253C46">
                            <w:r>
                              <w:t xml:space="preserve">  armAngle = constrain(armAngle - speedArm, 0, 180);</w:t>
                            </w:r>
                          </w:p>
                          <w:p w14:paraId="67B43043" w14:textId="77777777" w:rsidR="00253C46" w:rsidRDefault="00253C46" w:rsidP="00253C46">
                            <w:r>
                              <w:t xml:space="preserve">  elbowServo.write(armAngle);}</w:t>
                            </w:r>
                          </w:p>
                          <w:p w14:paraId="06AC6AE3" w14:textId="77777777" w:rsidR="00253C46" w:rsidRDefault="00253C46" w:rsidP="00253C46">
                            <w:r>
                              <w:t>void openGrip() {</w:t>
                            </w:r>
                          </w:p>
                          <w:p w14:paraId="1F8D3333" w14:textId="77777777" w:rsidR="00253C46" w:rsidRDefault="00253C46" w:rsidP="00253C46">
                            <w:r>
                              <w:t xml:space="preserve">  armAngle = constrain(armAngle + speedArm, 0, 180);</w:t>
                            </w:r>
                          </w:p>
                          <w:p w14:paraId="06F1EFDE" w14:textId="77777777" w:rsidR="00253C46" w:rsidRDefault="00253C46" w:rsidP="00253C46">
                            <w:r>
                              <w:t xml:space="preserve">  gripServo.write(armAngle);}</w:t>
                            </w:r>
                          </w:p>
                          <w:p w14:paraId="0A8BBDF1" w14:textId="77777777" w:rsidR="00253C46" w:rsidRDefault="00253C46" w:rsidP="00253C46">
                            <w:r>
                              <w:t>void closeGrip() {</w:t>
                            </w:r>
                          </w:p>
                          <w:p w14:paraId="2E02730F" w14:textId="77777777" w:rsidR="00253C46" w:rsidRDefault="00253C46" w:rsidP="00253C46">
                            <w:r>
                              <w:t xml:space="preserve">  armAngle = constrain(armAngle - speedArm, 0, 180);</w:t>
                            </w:r>
                          </w:p>
                          <w:p w14:paraId="3A669096" w14:textId="2F04DC3E" w:rsidR="00253C46" w:rsidRDefault="00253C46" w:rsidP="00253C46">
                            <w:r>
                              <w:t xml:space="preserve">  gripServo.write(armAngle);}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3C9DC" id="Text Box 15" o:spid="_x0000_s1035" type="#_x0000_t202" style="position:absolute;margin-left:215.35pt;margin-top:10.25pt;width:183.3pt;height:53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" filled="f" stroked="f" strokeweight=".5pt">
                <v:textbox>
                  <w:txbxContent>
                    <w:p w14:paraId="7B9A72F7" w14:textId="77777777" w:rsidR="00253C46" w:rsidRDefault="00253C46" w:rsidP="00253C46">
                      <w:r>
                        <w:t>void stopRobot() {</w:t>
                      </w:r>
                    </w:p>
                    <w:p w14:paraId="6F3954D4" w14:textId="77777777" w:rsidR="00253C46" w:rsidRDefault="00253C46" w:rsidP="00253C46">
                      <w:r>
                        <w:t xml:space="preserve">  analogWrite(in1, 0);</w:t>
                      </w:r>
                    </w:p>
                    <w:p w14:paraId="057846D3" w14:textId="77777777" w:rsidR="00253C46" w:rsidRDefault="00253C46" w:rsidP="00253C46">
                      <w:r>
                        <w:t xml:space="preserve">  analogWrite(in2, 0);</w:t>
                      </w:r>
                    </w:p>
                    <w:p w14:paraId="7241BF3A" w14:textId="77777777" w:rsidR="00253C46" w:rsidRDefault="00253C46" w:rsidP="00253C46">
                      <w:r>
                        <w:t xml:space="preserve">  analogWrite(in3, 0);</w:t>
                      </w:r>
                    </w:p>
                    <w:p w14:paraId="5F520536" w14:textId="77777777" w:rsidR="00253C46" w:rsidRDefault="00253C46" w:rsidP="00253C46">
                      <w:r>
                        <w:t xml:space="preserve">  analogWrite(in4, 0);}</w:t>
                      </w:r>
                    </w:p>
                    <w:p w14:paraId="689ECD3E" w14:textId="77777777" w:rsidR="00253C46" w:rsidRDefault="00253C46" w:rsidP="00253C46">
                      <w:r>
                        <w:t>void Camleft() {</w:t>
                      </w:r>
                    </w:p>
                    <w:p w14:paraId="2F34C18E" w14:textId="77777777" w:rsidR="00253C46" w:rsidRDefault="00253C46" w:rsidP="00253C46">
                      <w:r>
                        <w:t xml:space="preserve">  armAngle = constrain(armAngle + speedArm, 0, 180);</w:t>
                      </w:r>
                    </w:p>
                    <w:p w14:paraId="15F22BFF" w14:textId="3BBC63C3" w:rsidR="00253C46" w:rsidRDefault="00253C46" w:rsidP="00253C46">
                      <w:r>
                        <w:t>camServo.write(armAngle);}</w:t>
                      </w:r>
                    </w:p>
                    <w:p w14:paraId="068E8D16" w14:textId="77777777" w:rsidR="00253C46" w:rsidRDefault="00253C46" w:rsidP="00253C46">
                      <w:r>
                        <w:t>void Camright() {</w:t>
                      </w:r>
                    </w:p>
                    <w:p w14:paraId="25C7485B" w14:textId="77777777" w:rsidR="00253C46" w:rsidRDefault="00253C46" w:rsidP="00253C46">
                      <w:r>
                        <w:t xml:space="preserve">  armAngle = constrain(armAngle - speedArm, 0, 180);</w:t>
                      </w:r>
                    </w:p>
                    <w:p w14:paraId="692F89D9" w14:textId="0E0E4D10" w:rsidR="00253C46" w:rsidRDefault="00253C46" w:rsidP="00253C46">
                      <w:r>
                        <w:t>camServo.write(armAngle);}</w:t>
                      </w:r>
                    </w:p>
                    <w:p w14:paraId="5FC82BE9" w14:textId="77777777" w:rsidR="00253C46" w:rsidRDefault="00253C46" w:rsidP="00253C46">
                      <w:r>
                        <w:t>void moveShoulderUp() {</w:t>
                      </w:r>
                    </w:p>
                    <w:p w14:paraId="1D4980EF" w14:textId="77777777" w:rsidR="00253C46" w:rsidRDefault="00253C46" w:rsidP="00253C46">
                      <w:r>
                        <w:t xml:space="preserve">  armAngle = constrain(armAngle + speedArm, 0, 180);</w:t>
                      </w:r>
                    </w:p>
                    <w:p w14:paraId="27E40AE5" w14:textId="398E24D9" w:rsidR="00253C46" w:rsidRDefault="00253C46" w:rsidP="00253C46">
                      <w:r>
                        <w:t>shoulderServo.write(armAngle);}</w:t>
                      </w:r>
                    </w:p>
                    <w:p w14:paraId="7282C443" w14:textId="77777777" w:rsidR="00253C46" w:rsidRDefault="00253C46" w:rsidP="00253C46">
                      <w:r>
                        <w:t>void moveShoulderDown() {</w:t>
                      </w:r>
                    </w:p>
                    <w:p w14:paraId="1DB02CB6" w14:textId="77777777" w:rsidR="00253C46" w:rsidRDefault="00253C46" w:rsidP="00253C46">
                      <w:r>
                        <w:t xml:space="preserve">  armAngle = constrain(armAngle - speedArm, 0, 180);</w:t>
                      </w:r>
                    </w:p>
                    <w:p w14:paraId="0AB00B07" w14:textId="31799C8A" w:rsidR="00253C46" w:rsidRDefault="00253C46" w:rsidP="00253C46">
                      <w:r>
                        <w:t>shoulderServo.write(armAngle);}</w:t>
                      </w:r>
                    </w:p>
                    <w:p w14:paraId="1EA3B4E8" w14:textId="77777777" w:rsidR="00253C46" w:rsidRDefault="00253C46" w:rsidP="00253C46">
                      <w:r>
                        <w:t>void moveElbowUp() {</w:t>
                      </w:r>
                    </w:p>
                    <w:p w14:paraId="095FE5F3" w14:textId="77777777" w:rsidR="00253C46" w:rsidRDefault="00253C46" w:rsidP="00253C46">
                      <w:r>
                        <w:t xml:space="preserve">  armAngle = constrain(armAngle + speedArm, 0, 180);</w:t>
                      </w:r>
                    </w:p>
                    <w:p w14:paraId="3F05618F" w14:textId="7481EF98" w:rsidR="00253C46" w:rsidRDefault="00253C46" w:rsidP="00253C46">
                      <w:r>
                        <w:t>elbowServo.write(armAngle);}</w:t>
                      </w:r>
                    </w:p>
                    <w:p w14:paraId="4C7C9353" w14:textId="77777777" w:rsidR="00253C46" w:rsidRDefault="00253C46" w:rsidP="00253C46">
                      <w:r>
                        <w:t>void moveElbowDown() {</w:t>
                      </w:r>
                    </w:p>
                    <w:p w14:paraId="622CB1F7" w14:textId="77777777" w:rsidR="00253C46" w:rsidRDefault="00253C46" w:rsidP="00253C46">
                      <w:r>
                        <w:t xml:space="preserve">  armAngle = constrain(armAngle - speedArm, 0, 180);</w:t>
                      </w:r>
                    </w:p>
                    <w:p w14:paraId="67B43043" w14:textId="77777777" w:rsidR="00253C46" w:rsidRDefault="00253C46" w:rsidP="00253C46">
                      <w:r>
                        <w:t xml:space="preserve">  elbowServo.write(armAngle);}</w:t>
                      </w:r>
                    </w:p>
                    <w:p w14:paraId="06AC6AE3" w14:textId="77777777" w:rsidR="00253C46" w:rsidRDefault="00253C46" w:rsidP="00253C46">
                      <w:r>
                        <w:t>void openGrip() {</w:t>
                      </w:r>
                    </w:p>
                    <w:p w14:paraId="1F8D3333" w14:textId="77777777" w:rsidR="00253C46" w:rsidRDefault="00253C46" w:rsidP="00253C46">
                      <w:r>
                        <w:t xml:space="preserve">  armAngle = constrain(armAngle + speedArm, 0, 180);</w:t>
                      </w:r>
                    </w:p>
                    <w:p w14:paraId="06F1EFDE" w14:textId="77777777" w:rsidR="00253C46" w:rsidRDefault="00253C46" w:rsidP="00253C46">
                      <w:r>
                        <w:t xml:space="preserve">  gripServo.write(armAngle);}</w:t>
                      </w:r>
                    </w:p>
                    <w:p w14:paraId="0A8BBDF1" w14:textId="77777777" w:rsidR="00253C46" w:rsidRDefault="00253C46" w:rsidP="00253C46">
                      <w:r>
                        <w:t>void closeGrip() {</w:t>
                      </w:r>
                    </w:p>
                    <w:p w14:paraId="2E02730F" w14:textId="77777777" w:rsidR="00253C46" w:rsidRDefault="00253C46" w:rsidP="00253C46">
                      <w:r>
                        <w:t xml:space="preserve">  armAngle = constrain(armAngle - speedArm, 0, 180);</w:t>
                      </w:r>
                    </w:p>
                    <w:p w14:paraId="3A669096" w14:textId="2F04DC3E" w:rsidR="00253C46" w:rsidRDefault="00253C46" w:rsidP="00253C46">
                      <w:r>
                        <w:t xml:space="preserve">  gripServo.write(armAngle);}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4306DA88" wp14:editId="79C88591">
                <wp:simplePos x="0" y="0"/>
                <wp:positionH relativeFrom="column">
                  <wp:posOffset>2726852</wp:posOffset>
                </wp:positionH>
                <wp:positionV relativeFrom="paragraph">
                  <wp:posOffset>73025</wp:posOffset>
                </wp:positionV>
                <wp:extent cx="31750" cy="7559040"/>
                <wp:effectExtent l="0" t="0" r="25400" b="22860"/>
                <wp:wrapNone/>
                <wp:docPr id="13" name="Straight Connector 13"/>
                <wp:cNvGraphicFramePr/>
                <a:graphic xmlns:a="http://schemas.openxmlformats.org/drawingml/2006/main">
                  <a:graphicData uri="http://schemas.microsoft.com/office/word/2010/wordprocessingShape">
                    <wps:wsp>
                      <wps:cNvCnPr/>
                      <wps:spPr>
                        <a:xfrm>
                          <a:off x="0" y="0"/>
                          <a:ext cx="31750" cy="7559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60DB70" id="Straight Connector 1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5.75pt" to="217.2pt,6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" strokecolor="black [3200]"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7C79624C" wp14:editId="208368A8">
                <wp:simplePos x="0" y="0"/>
                <wp:positionH relativeFrom="column">
                  <wp:posOffset>747203</wp:posOffset>
                </wp:positionH>
                <wp:positionV relativeFrom="paragraph">
                  <wp:posOffset>61182</wp:posOffset>
                </wp:positionV>
                <wp:extent cx="2030819" cy="8027581"/>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030819" cy="8027581"/>
                        </a:xfrm>
                        <a:prstGeom prst="rect">
                          <a:avLst/>
                        </a:prstGeom>
                        <a:noFill/>
                        <a:ln w="6350">
                          <a:noFill/>
                        </a:ln>
                      </wps:spPr>
                      <wps:txbx>
                        <w:txbxContent>
                          <w:p w14:paraId="59A1BF7A" w14:textId="77777777" w:rsidR="00253C46" w:rsidRDefault="00253C46" w:rsidP="00253C46">
                            <w:r>
                              <w:t xml:space="preserve">  case '6':</w:t>
                            </w:r>
                          </w:p>
                          <w:p w14:paraId="2D3B9D83" w14:textId="77777777" w:rsidR="00253C46" w:rsidRDefault="00253C46" w:rsidP="00253C46">
                            <w:r>
                              <w:t xml:space="preserve">      speed = 204;</w:t>
                            </w:r>
                          </w:p>
                          <w:p w14:paraId="63167D89" w14:textId="77777777" w:rsidR="00253C46" w:rsidRDefault="00253C46" w:rsidP="00253C46">
                            <w:r>
                              <w:t xml:space="preserve">      break;</w:t>
                            </w:r>
                          </w:p>
                          <w:p w14:paraId="70DACD87" w14:textId="77777777" w:rsidR="00253C46" w:rsidRDefault="00253C46" w:rsidP="00253C46">
                            <w:r>
                              <w:t xml:space="preserve">    case '7':</w:t>
                            </w:r>
                          </w:p>
                          <w:p w14:paraId="150BAF4E" w14:textId="77777777" w:rsidR="00253C46" w:rsidRDefault="00253C46" w:rsidP="00253C46">
                            <w:r>
                              <w:t xml:space="preserve">      speed = 216;</w:t>
                            </w:r>
                          </w:p>
                          <w:p w14:paraId="7C50EF2A" w14:textId="77777777" w:rsidR="00253C46" w:rsidRDefault="00253C46" w:rsidP="00253C46">
                            <w:r>
                              <w:t xml:space="preserve">      break;</w:t>
                            </w:r>
                          </w:p>
                          <w:p w14:paraId="47F4286D" w14:textId="77777777" w:rsidR="00253C46" w:rsidRDefault="00253C46" w:rsidP="00253C46">
                            <w:r>
                              <w:t xml:space="preserve">    case '8':</w:t>
                            </w:r>
                          </w:p>
                          <w:p w14:paraId="7CBFB556" w14:textId="77777777" w:rsidR="00253C46" w:rsidRDefault="00253C46" w:rsidP="00253C46">
                            <w:r>
                              <w:t xml:space="preserve">      speed = 229;</w:t>
                            </w:r>
                          </w:p>
                          <w:p w14:paraId="619C98FB" w14:textId="77777777" w:rsidR="00253C46" w:rsidRDefault="00253C46" w:rsidP="00253C46">
                            <w:r>
                              <w:t xml:space="preserve">      break;</w:t>
                            </w:r>
                          </w:p>
                          <w:p w14:paraId="4FA5AF06" w14:textId="77777777" w:rsidR="00253C46" w:rsidRDefault="00253C46" w:rsidP="00253C46">
                            <w:r>
                              <w:t xml:space="preserve">    case '9':</w:t>
                            </w:r>
                          </w:p>
                          <w:p w14:paraId="22384ADB" w14:textId="77777777" w:rsidR="00253C46" w:rsidRDefault="00253C46" w:rsidP="00253C46">
                            <w:r>
                              <w:t xml:space="preserve">      speed = 242;</w:t>
                            </w:r>
                          </w:p>
                          <w:p w14:paraId="649C6695" w14:textId="77777777" w:rsidR="00253C46" w:rsidRDefault="00253C46" w:rsidP="00253C46">
                            <w:r>
                              <w:t xml:space="preserve">      break;</w:t>
                            </w:r>
                          </w:p>
                          <w:p w14:paraId="5F1856B7" w14:textId="77777777" w:rsidR="00253C46" w:rsidRDefault="00253C46" w:rsidP="00253C46">
                            <w:r>
                              <w:t xml:space="preserve">    case 'q':</w:t>
                            </w:r>
                          </w:p>
                          <w:p w14:paraId="43C39C99" w14:textId="77777777" w:rsidR="00253C46" w:rsidRDefault="00253C46" w:rsidP="00253C46">
                            <w:r>
                              <w:t xml:space="preserve">      speed = 255;</w:t>
                            </w:r>
                          </w:p>
                          <w:p w14:paraId="01F3E1C2" w14:textId="425B658F" w:rsidR="00253C46" w:rsidRDefault="00253C46" w:rsidP="00253C46">
                            <w:r>
                              <w:t xml:space="preserve">  break;}}</w:t>
                            </w:r>
                          </w:p>
                          <w:p w14:paraId="4C028D26" w14:textId="77777777" w:rsidR="00253C46" w:rsidRDefault="00253C46" w:rsidP="00253C46">
                            <w:r>
                              <w:t>void moveForward() {</w:t>
                            </w:r>
                          </w:p>
                          <w:p w14:paraId="18EDC279" w14:textId="77777777" w:rsidR="00253C46" w:rsidRDefault="00253C46" w:rsidP="00253C46">
                            <w:r>
                              <w:t xml:space="preserve">  analogWrite(in1, speed);</w:t>
                            </w:r>
                          </w:p>
                          <w:p w14:paraId="744A635C" w14:textId="77777777" w:rsidR="00253C46" w:rsidRDefault="00253C46" w:rsidP="00253C46">
                            <w:r>
                              <w:t xml:space="preserve">  analogWrite(in3, speed);}</w:t>
                            </w:r>
                          </w:p>
                          <w:p w14:paraId="64D2C498" w14:textId="77777777" w:rsidR="00253C46" w:rsidRDefault="00253C46" w:rsidP="00253C46">
                            <w:r>
                              <w:t>void moveBackward() {</w:t>
                            </w:r>
                          </w:p>
                          <w:p w14:paraId="04CCE4F2" w14:textId="77777777" w:rsidR="00253C46" w:rsidRDefault="00253C46" w:rsidP="00253C46">
                            <w:r>
                              <w:t xml:space="preserve">  analogWrite(in2, speed);</w:t>
                            </w:r>
                          </w:p>
                          <w:p w14:paraId="4377D6B4" w14:textId="77777777" w:rsidR="00253C46" w:rsidRDefault="00253C46" w:rsidP="00253C46">
                            <w:r>
                              <w:t xml:space="preserve">  analogWrite(in4, speed);}</w:t>
                            </w:r>
                          </w:p>
                          <w:p w14:paraId="67749978" w14:textId="77777777" w:rsidR="00253C46" w:rsidRDefault="00253C46" w:rsidP="00253C46">
                            <w:r>
                              <w:t>void turnLeft() {</w:t>
                            </w:r>
                          </w:p>
                          <w:p w14:paraId="7F3087E0" w14:textId="77777777" w:rsidR="00253C46" w:rsidRDefault="00253C46" w:rsidP="00253C46">
                            <w:r>
                              <w:t xml:space="preserve">  analogWrite(in3, speed);</w:t>
                            </w:r>
                          </w:p>
                          <w:p w14:paraId="03D9A32D" w14:textId="77777777" w:rsidR="00253C46" w:rsidRDefault="00253C46" w:rsidP="00253C46">
                            <w:r>
                              <w:t xml:space="preserve">  analogWrite(in2, speed);}</w:t>
                            </w:r>
                          </w:p>
                          <w:p w14:paraId="4F55A022" w14:textId="77777777" w:rsidR="00253C46" w:rsidRDefault="00253C46" w:rsidP="00253C46">
                            <w:r>
                              <w:t>void turnRight() {</w:t>
                            </w:r>
                          </w:p>
                          <w:p w14:paraId="22ED0754" w14:textId="77777777" w:rsidR="00253C46" w:rsidRDefault="00253C46" w:rsidP="00253C46">
                            <w:r>
                              <w:t xml:space="preserve">  analogWrite(in4, speed);</w:t>
                            </w:r>
                          </w:p>
                          <w:p w14:paraId="7C8A62E5" w14:textId="7A3EE639" w:rsidR="00253C46" w:rsidRDefault="00253C46" w:rsidP="00253C46">
                            <w:r>
                              <w:t xml:space="preserve">  analogWrite(in1, speed);}</w:t>
                            </w:r>
                          </w:p>
                          <w:p w14:paraId="2D5DE5EA" w14:textId="77777777" w:rsidR="00253C46" w:rsidRDefault="00253C46" w:rsidP="00253C46">
                            <w:r>
                              <w:t>void moveForwardLeft() {</w:t>
                            </w:r>
                          </w:p>
                          <w:p w14:paraId="064A1628" w14:textId="77777777" w:rsidR="00253C46" w:rsidRDefault="00253C46" w:rsidP="00253C46">
                            <w:r>
                              <w:t xml:space="preserve">  analogWrite(in1, speedArm);</w:t>
                            </w:r>
                          </w:p>
                          <w:p w14:paraId="6340AF55" w14:textId="77777777" w:rsidR="00253C46" w:rsidRDefault="00253C46" w:rsidP="00253C46">
                            <w:r>
                              <w:t xml:space="preserve">  analogWrite(in3, speed);}</w:t>
                            </w:r>
                          </w:p>
                          <w:p w14:paraId="43932F90" w14:textId="77777777" w:rsidR="00253C46" w:rsidRDefault="00253C46" w:rsidP="00253C46">
                            <w:r>
                              <w:t>void moveForwardRight() {</w:t>
                            </w:r>
                          </w:p>
                          <w:p w14:paraId="00947F6F" w14:textId="77777777" w:rsidR="00253C46" w:rsidRDefault="00253C46" w:rsidP="00253C46">
                            <w:r>
                              <w:t xml:space="preserve">  analogWrite(in1, speed);</w:t>
                            </w:r>
                          </w:p>
                          <w:p w14:paraId="5BE969D0" w14:textId="77777777" w:rsidR="00253C46" w:rsidRDefault="00253C46" w:rsidP="00253C46">
                            <w:r>
                              <w:t xml:space="preserve">  analogWrite(in3, speedArm);}</w:t>
                            </w:r>
                          </w:p>
                          <w:p w14:paraId="248D3C03" w14:textId="77777777" w:rsidR="00253C46" w:rsidRDefault="00253C46" w:rsidP="00253C46">
                            <w:r>
                              <w:t>void moveBackwardRight() {</w:t>
                            </w:r>
                          </w:p>
                          <w:p w14:paraId="59441029" w14:textId="77777777" w:rsidR="00253C46" w:rsidRDefault="00253C46" w:rsidP="00253C46">
                            <w:r>
                              <w:t xml:space="preserve">  analogWrite(in2, speed);</w:t>
                            </w:r>
                          </w:p>
                          <w:p w14:paraId="232CE344" w14:textId="77777777" w:rsidR="00253C46" w:rsidRDefault="00253C46" w:rsidP="00253C46">
                            <w:r>
                              <w:t xml:space="preserve">  analogWrite(in4, speedArm);}</w:t>
                            </w:r>
                          </w:p>
                          <w:p w14:paraId="0C177089" w14:textId="77777777" w:rsidR="00253C46" w:rsidRDefault="00253C46" w:rsidP="00253C46">
                            <w:r>
                              <w:t>void moveBackwardLeft() {</w:t>
                            </w:r>
                          </w:p>
                          <w:p w14:paraId="7A450086" w14:textId="77777777" w:rsidR="00253C46" w:rsidRDefault="00253C46" w:rsidP="00253C46">
                            <w:r>
                              <w:t xml:space="preserve">  analogWrite(in2, speedArm);</w:t>
                            </w:r>
                          </w:p>
                          <w:p w14:paraId="281C73FF" w14:textId="4431FCD5" w:rsidR="00253C46" w:rsidRDefault="00253C46" w:rsidP="00253C46">
                            <w:r>
                              <w:t xml:space="preserve">  analogWrite(in4, 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9624C" id="Text Box 11" o:spid="_x0000_s1036" type="#_x0000_t202" style="position:absolute;margin-left:58.85pt;margin-top:4.8pt;width:159.9pt;height:63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" filled="f" stroked="f" strokeweight=".5pt">
                <v:textbox>
                  <w:txbxContent>
                    <w:p w14:paraId="59A1BF7A" w14:textId="77777777" w:rsidR="00253C46" w:rsidRDefault="00253C46" w:rsidP="00253C46">
                      <w:r>
                        <w:t xml:space="preserve">  case '6':</w:t>
                      </w:r>
                    </w:p>
                    <w:p w14:paraId="2D3B9D83" w14:textId="77777777" w:rsidR="00253C46" w:rsidRDefault="00253C46" w:rsidP="00253C46">
                      <w:r>
                        <w:t xml:space="preserve">      speed = 204;</w:t>
                      </w:r>
                    </w:p>
                    <w:p w14:paraId="63167D89" w14:textId="77777777" w:rsidR="00253C46" w:rsidRDefault="00253C46" w:rsidP="00253C46">
                      <w:r>
                        <w:t xml:space="preserve">      break;</w:t>
                      </w:r>
                    </w:p>
                    <w:p w14:paraId="70DACD87" w14:textId="77777777" w:rsidR="00253C46" w:rsidRDefault="00253C46" w:rsidP="00253C46">
                      <w:r>
                        <w:t xml:space="preserve">    case '7':</w:t>
                      </w:r>
                    </w:p>
                    <w:p w14:paraId="150BAF4E" w14:textId="77777777" w:rsidR="00253C46" w:rsidRDefault="00253C46" w:rsidP="00253C46">
                      <w:r>
                        <w:t xml:space="preserve">      speed = 216;</w:t>
                      </w:r>
                    </w:p>
                    <w:p w14:paraId="7C50EF2A" w14:textId="77777777" w:rsidR="00253C46" w:rsidRDefault="00253C46" w:rsidP="00253C46">
                      <w:r>
                        <w:t xml:space="preserve">      break;</w:t>
                      </w:r>
                    </w:p>
                    <w:p w14:paraId="47F4286D" w14:textId="77777777" w:rsidR="00253C46" w:rsidRDefault="00253C46" w:rsidP="00253C46">
                      <w:r>
                        <w:t xml:space="preserve">    case '8':</w:t>
                      </w:r>
                    </w:p>
                    <w:p w14:paraId="7CBFB556" w14:textId="77777777" w:rsidR="00253C46" w:rsidRDefault="00253C46" w:rsidP="00253C46">
                      <w:r>
                        <w:t xml:space="preserve">      speed = 229;</w:t>
                      </w:r>
                    </w:p>
                    <w:p w14:paraId="619C98FB" w14:textId="77777777" w:rsidR="00253C46" w:rsidRDefault="00253C46" w:rsidP="00253C46">
                      <w:r>
                        <w:t xml:space="preserve">      break;</w:t>
                      </w:r>
                    </w:p>
                    <w:p w14:paraId="4FA5AF06" w14:textId="77777777" w:rsidR="00253C46" w:rsidRDefault="00253C46" w:rsidP="00253C46">
                      <w:r>
                        <w:t xml:space="preserve">    case '9':</w:t>
                      </w:r>
                    </w:p>
                    <w:p w14:paraId="22384ADB" w14:textId="77777777" w:rsidR="00253C46" w:rsidRDefault="00253C46" w:rsidP="00253C46">
                      <w:r>
                        <w:t xml:space="preserve">      speed = 242;</w:t>
                      </w:r>
                    </w:p>
                    <w:p w14:paraId="649C6695" w14:textId="77777777" w:rsidR="00253C46" w:rsidRDefault="00253C46" w:rsidP="00253C46">
                      <w:r>
                        <w:t xml:space="preserve">      break;</w:t>
                      </w:r>
                    </w:p>
                    <w:p w14:paraId="5F1856B7" w14:textId="77777777" w:rsidR="00253C46" w:rsidRDefault="00253C46" w:rsidP="00253C46">
                      <w:r>
                        <w:t xml:space="preserve">    case 'q':</w:t>
                      </w:r>
                    </w:p>
                    <w:p w14:paraId="43C39C99" w14:textId="77777777" w:rsidR="00253C46" w:rsidRDefault="00253C46" w:rsidP="00253C46">
                      <w:r>
                        <w:t xml:space="preserve">      speed = 255;</w:t>
                      </w:r>
                    </w:p>
                    <w:p w14:paraId="01F3E1C2" w14:textId="425B658F" w:rsidR="00253C46" w:rsidRDefault="00253C46" w:rsidP="00253C46">
                      <w:r>
                        <w:t xml:space="preserve">  break;}}</w:t>
                      </w:r>
                    </w:p>
                    <w:p w14:paraId="4C028D26" w14:textId="77777777" w:rsidR="00253C46" w:rsidRDefault="00253C46" w:rsidP="00253C46">
                      <w:r>
                        <w:t>void moveForward() {</w:t>
                      </w:r>
                    </w:p>
                    <w:p w14:paraId="18EDC279" w14:textId="77777777" w:rsidR="00253C46" w:rsidRDefault="00253C46" w:rsidP="00253C46">
                      <w:r>
                        <w:t xml:space="preserve">  analogWrite(in1, speed);</w:t>
                      </w:r>
                    </w:p>
                    <w:p w14:paraId="744A635C" w14:textId="77777777" w:rsidR="00253C46" w:rsidRDefault="00253C46" w:rsidP="00253C46">
                      <w:r>
                        <w:t xml:space="preserve">  analogWrite(in3, speed);}</w:t>
                      </w:r>
                    </w:p>
                    <w:p w14:paraId="64D2C498" w14:textId="77777777" w:rsidR="00253C46" w:rsidRDefault="00253C46" w:rsidP="00253C46">
                      <w:r>
                        <w:t>void moveBackward() {</w:t>
                      </w:r>
                    </w:p>
                    <w:p w14:paraId="04CCE4F2" w14:textId="77777777" w:rsidR="00253C46" w:rsidRDefault="00253C46" w:rsidP="00253C46">
                      <w:r>
                        <w:t xml:space="preserve">  analogWrite(in2, speed);</w:t>
                      </w:r>
                    </w:p>
                    <w:p w14:paraId="4377D6B4" w14:textId="77777777" w:rsidR="00253C46" w:rsidRDefault="00253C46" w:rsidP="00253C46">
                      <w:r>
                        <w:t xml:space="preserve">  analogWrite(in4, speed);}</w:t>
                      </w:r>
                    </w:p>
                    <w:p w14:paraId="67749978" w14:textId="77777777" w:rsidR="00253C46" w:rsidRDefault="00253C46" w:rsidP="00253C46">
                      <w:r>
                        <w:t>void turnLeft() {</w:t>
                      </w:r>
                    </w:p>
                    <w:p w14:paraId="7F3087E0" w14:textId="77777777" w:rsidR="00253C46" w:rsidRDefault="00253C46" w:rsidP="00253C46">
                      <w:r>
                        <w:t xml:space="preserve">  analogWrite(in3, speed);</w:t>
                      </w:r>
                    </w:p>
                    <w:p w14:paraId="03D9A32D" w14:textId="77777777" w:rsidR="00253C46" w:rsidRDefault="00253C46" w:rsidP="00253C46">
                      <w:r>
                        <w:t xml:space="preserve">  analogWrite(in2, speed);}</w:t>
                      </w:r>
                    </w:p>
                    <w:p w14:paraId="4F55A022" w14:textId="77777777" w:rsidR="00253C46" w:rsidRDefault="00253C46" w:rsidP="00253C46">
                      <w:r>
                        <w:t>void turnRight() {</w:t>
                      </w:r>
                    </w:p>
                    <w:p w14:paraId="22ED0754" w14:textId="77777777" w:rsidR="00253C46" w:rsidRDefault="00253C46" w:rsidP="00253C46">
                      <w:r>
                        <w:t xml:space="preserve">  analogWrite(in4, speed);</w:t>
                      </w:r>
                    </w:p>
                    <w:p w14:paraId="7C8A62E5" w14:textId="7A3EE639" w:rsidR="00253C46" w:rsidRDefault="00253C46" w:rsidP="00253C46">
                      <w:r>
                        <w:t xml:space="preserve">  analogWrite(in1, speed);}</w:t>
                      </w:r>
                    </w:p>
                    <w:p w14:paraId="2D5DE5EA" w14:textId="77777777" w:rsidR="00253C46" w:rsidRDefault="00253C46" w:rsidP="00253C46">
                      <w:r>
                        <w:t>void moveForwardLeft() {</w:t>
                      </w:r>
                    </w:p>
                    <w:p w14:paraId="064A1628" w14:textId="77777777" w:rsidR="00253C46" w:rsidRDefault="00253C46" w:rsidP="00253C46">
                      <w:r>
                        <w:t xml:space="preserve">  analogWrite(in1, speedArm);</w:t>
                      </w:r>
                    </w:p>
                    <w:p w14:paraId="6340AF55" w14:textId="77777777" w:rsidR="00253C46" w:rsidRDefault="00253C46" w:rsidP="00253C46">
                      <w:r>
                        <w:t xml:space="preserve">  analogWrite(in3, speed);}</w:t>
                      </w:r>
                    </w:p>
                    <w:p w14:paraId="43932F90" w14:textId="77777777" w:rsidR="00253C46" w:rsidRDefault="00253C46" w:rsidP="00253C46">
                      <w:r>
                        <w:t>void moveForwardRight() {</w:t>
                      </w:r>
                    </w:p>
                    <w:p w14:paraId="00947F6F" w14:textId="77777777" w:rsidR="00253C46" w:rsidRDefault="00253C46" w:rsidP="00253C46">
                      <w:r>
                        <w:t xml:space="preserve">  analogWrite(in1, speed);</w:t>
                      </w:r>
                    </w:p>
                    <w:p w14:paraId="5BE969D0" w14:textId="77777777" w:rsidR="00253C46" w:rsidRDefault="00253C46" w:rsidP="00253C46">
                      <w:r>
                        <w:t xml:space="preserve">  analogWrite(in3, speedArm);}</w:t>
                      </w:r>
                    </w:p>
                    <w:p w14:paraId="248D3C03" w14:textId="77777777" w:rsidR="00253C46" w:rsidRDefault="00253C46" w:rsidP="00253C46">
                      <w:r>
                        <w:t>void moveBackwardRight() {</w:t>
                      </w:r>
                    </w:p>
                    <w:p w14:paraId="59441029" w14:textId="77777777" w:rsidR="00253C46" w:rsidRDefault="00253C46" w:rsidP="00253C46">
                      <w:r>
                        <w:t xml:space="preserve">  analogWrite(in2, speed);</w:t>
                      </w:r>
                    </w:p>
                    <w:p w14:paraId="232CE344" w14:textId="77777777" w:rsidR="00253C46" w:rsidRDefault="00253C46" w:rsidP="00253C46">
                      <w:r>
                        <w:t xml:space="preserve">  analogWrite(in4, speedArm);}</w:t>
                      </w:r>
                    </w:p>
                    <w:p w14:paraId="0C177089" w14:textId="77777777" w:rsidR="00253C46" w:rsidRDefault="00253C46" w:rsidP="00253C46">
                      <w:r>
                        <w:t>void moveBackwardLeft() {</w:t>
                      </w:r>
                    </w:p>
                    <w:p w14:paraId="7A450086" w14:textId="77777777" w:rsidR="00253C46" w:rsidRDefault="00253C46" w:rsidP="00253C46">
                      <w:r>
                        <w:t xml:space="preserve">  analogWrite(in2, speedArm);</w:t>
                      </w:r>
                    </w:p>
                    <w:p w14:paraId="281C73FF" w14:textId="4431FCD5" w:rsidR="00253C46" w:rsidRDefault="00253C46" w:rsidP="00253C46">
                      <w:r>
                        <w:t xml:space="preserve">  analogWrite(in4, speed);}</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F1CB31D" wp14:editId="476603AE">
                <wp:simplePos x="0" y="0"/>
                <wp:positionH relativeFrom="column">
                  <wp:posOffset>704377</wp:posOffset>
                </wp:positionH>
                <wp:positionV relativeFrom="paragraph">
                  <wp:posOffset>50165</wp:posOffset>
                </wp:positionV>
                <wp:extent cx="31750" cy="7559040"/>
                <wp:effectExtent l="0" t="0" r="25400" b="22860"/>
                <wp:wrapNone/>
                <wp:docPr id="12" name="Straight Connector 12"/>
                <wp:cNvGraphicFramePr/>
                <a:graphic xmlns:a="http://schemas.openxmlformats.org/drawingml/2006/main">
                  <a:graphicData uri="http://schemas.microsoft.com/office/word/2010/wordprocessingShape">
                    <wps:wsp>
                      <wps:cNvCnPr/>
                      <wps:spPr>
                        <a:xfrm>
                          <a:off x="0" y="0"/>
                          <a:ext cx="31750" cy="7559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16D27" id="Straight Connector 1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45pt,3.95pt" to="57.95pt,5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" strokecolor="black [3200]" strokeweight=".5pt">
                <v:stroke joinstyle="miter"/>
              </v:line>
            </w:pict>
          </mc:Fallback>
        </mc:AlternateContent>
      </w:r>
    </w:p>
    <w:p w14:paraId="011D64FF" w14:textId="4EE58A55" w:rsidR="00E94018" w:rsidRDefault="00E94018" w:rsidP="0065314E">
      <w:pPr>
        <w:tabs>
          <w:tab w:val="left" w:pos="3300"/>
        </w:tabs>
      </w:pPr>
    </w:p>
    <w:p w14:paraId="3711B44A" w14:textId="02341CB2" w:rsidR="00E94018" w:rsidRDefault="00E94018" w:rsidP="0065314E">
      <w:pPr>
        <w:tabs>
          <w:tab w:val="left" w:pos="3300"/>
        </w:tabs>
      </w:pPr>
    </w:p>
    <w:p w14:paraId="1CC07DCF" w14:textId="7CEA6409" w:rsidR="00E94018" w:rsidRDefault="00E94018" w:rsidP="0065314E">
      <w:pPr>
        <w:tabs>
          <w:tab w:val="left" w:pos="3300"/>
        </w:tabs>
      </w:pPr>
    </w:p>
    <w:p w14:paraId="6E69C5FA" w14:textId="6ADCF570" w:rsidR="00E94018" w:rsidRDefault="00E94018" w:rsidP="0065314E">
      <w:pPr>
        <w:tabs>
          <w:tab w:val="left" w:pos="3300"/>
        </w:tabs>
      </w:pPr>
    </w:p>
    <w:p w14:paraId="39C0C000" w14:textId="50646AE9" w:rsidR="00E94018" w:rsidRDefault="00E94018" w:rsidP="0065314E">
      <w:pPr>
        <w:tabs>
          <w:tab w:val="left" w:pos="3300"/>
        </w:tabs>
      </w:pPr>
    </w:p>
    <w:p w14:paraId="3C10AB31" w14:textId="67EABF90" w:rsidR="00E94018" w:rsidRDefault="00E94018" w:rsidP="0065314E">
      <w:pPr>
        <w:tabs>
          <w:tab w:val="left" w:pos="3300"/>
        </w:tabs>
      </w:pPr>
    </w:p>
    <w:p w14:paraId="7ED12155" w14:textId="37F8A4CD" w:rsidR="00E94018" w:rsidRDefault="00E94018" w:rsidP="0065314E">
      <w:pPr>
        <w:tabs>
          <w:tab w:val="left" w:pos="3300"/>
        </w:tabs>
      </w:pPr>
    </w:p>
    <w:p w14:paraId="58D72E1A" w14:textId="52108F49" w:rsidR="00E94018" w:rsidRDefault="00E94018" w:rsidP="0065314E">
      <w:pPr>
        <w:tabs>
          <w:tab w:val="left" w:pos="3300"/>
        </w:tabs>
      </w:pPr>
    </w:p>
    <w:p w14:paraId="6055B650" w14:textId="13FCF554" w:rsidR="00E94018" w:rsidRDefault="00E94018" w:rsidP="0065314E">
      <w:pPr>
        <w:tabs>
          <w:tab w:val="left" w:pos="3300"/>
        </w:tabs>
      </w:pPr>
    </w:p>
    <w:p w14:paraId="5BBC4462" w14:textId="60985B56" w:rsidR="00E94018" w:rsidRDefault="00E94018" w:rsidP="0065314E">
      <w:pPr>
        <w:tabs>
          <w:tab w:val="left" w:pos="3300"/>
        </w:tabs>
      </w:pPr>
    </w:p>
    <w:p w14:paraId="4FF4D61F" w14:textId="23E8F272" w:rsidR="00E94018" w:rsidRDefault="00E94018" w:rsidP="0065314E">
      <w:pPr>
        <w:tabs>
          <w:tab w:val="left" w:pos="3300"/>
        </w:tabs>
      </w:pPr>
    </w:p>
    <w:p w14:paraId="3D3AB7B6" w14:textId="10A69B42" w:rsidR="00E94018" w:rsidRDefault="00E94018" w:rsidP="0065314E">
      <w:pPr>
        <w:tabs>
          <w:tab w:val="left" w:pos="3300"/>
        </w:tabs>
      </w:pPr>
    </w:p>
    <w:p w14:paraId="629EFA28" w14:textId="05D4323D" w:rsidR="00E94018" w:rsidRDefault="00E94018" w:rsidP="0065314E">
      <w:pPr>
        <w:tabs>
          <w:tab w:val="left" w:pos="3300"/>
        </w:tabs>
      </w:pPr>
    </w:p>
    <w:p w14:paraId="139DEB33" w14:textId="2C54C132" w:rsidR="00E94018" w:rsidRDefault="00E94018" w:rsidP="0065314E">
      <w:pPr>
        <w:tabs>
          <w:tab w:val="left" w:pos="3300"/>
        </w:tabs>
      </w:pPr>
    </w:p>
    <w:p w14:paraId="4A846172" w14:textId="64677A53" w:rsidR="00E94018" w:rsidRDefault="00E94018" w:rsidP="0065314E">
      <w:pPr>
        <w:tabs>
          <w:tab w:val="left" w:pos="3300"/>
        </w:tabs>
      </w:pPr>
    </w:p>
    <w:p w14:paraId="052B3233" w14:textId="653187B2" w:rsidR="00E94018" w:rsidRDefault="00E94018" w:rsidP="0065314E">
      <w:pPr>
        <w:tabs>
          <w:tab w:val="left" w:pos="3300"/>
        </w:tabs>
      </w:pPr>
    </w:p>
    <w:p w14:paraId="382FA835" w14:textId="5476204F" w:rsidR="00E94018" w:rsidRDefault="00E94018" w:rsidP="0065314E">
      <w:pPr>
        <w:tabs>
          <w:tab w:val="left" w:pos="3300"/>
        </w:tabs>
      </w:pPr>
    </w:p>
    <w:p w14:paraId="2B305D08" w14:textId="092EE9E9" w:rsidR="00E94018" w:rsidRDefault="00E94018" w:rsidP="0065314E">
      <w:pPr>
        <w:tabs>
          <w:tab w:val="left" w:pos="3300"/>
        </w:tabs>
      </w:pPr>
    </w:p>
    <w:p w14:paraId="03B3E8D3" w14:textId="27F7963C" w:rsidR="00E94018" w:rsidRDefault="00E94018" w:rsidP="0065314E">
      <w:pPr>
        <w:tabs>
          <w:tab w:val="left" w:pos="3300"/>
        </w:tabs>
      </w:pPr>
    </w:p>
    <w:p w14:paraId="604B3C62" w14:textId="41586B78" w:rsidR="00E94018" w:rsidRDefault="00E94018" w:rsidP="0065314E">
      <w:pPr>
        <w:tabs>
          <w:tab w:val="left" w:pos="3300"/>
        </w:tabs>
      </w:pPr>
    </w:p>
    <w:p w14:paraId="781FBBB3" w14:textId="07CC5198" w:rsidR="00E94018" w:rsidRDefault="00E94018" w:rsidP="0065314E">
      <w:pPr>
        <w:tabs>
          <w:tab w:val="left" w:pos="3300"/>
        </w:tabs>
      </w:pPr>
    </w:p>
    <w:p w14:paraId="216E4A7F" w14:textId="1F2CBD62" w:rsidR="00E94018" w:rsidRDefault="00E94018" w:rsidP="0065314E">
      <w:pPr>
        <w:tabs>
          <w:tab w:val="left" w:pos="3300"/>
        </w:tabs>
      </w:pPr>
    </w:p>
    <w:p w14:paraId="126A2AE0" w14:textId="6BF38564" w:rsidR="00E94018" w:rsidRDefault="00E94018" w:rsidP="0065314E">
      <w:pPr>
        <w:tabs>
          <w:tab w:val="left" w:pos="3300"/>
        </w:tabs>
      </w:pPr>
    </w:p>
    <w:p w14:paraId="07FACDA5" w14:textId="398D8451" w:rsidR="00E94018" w:rsidRDefault="00E94018" w:rsidP="0065314E">
      <w:pPr>
        <w:tabs>
          <w:tab w:val="left" w:pos="3300"/>
        </w:tabs>
      </w:pPr>
    </w:p>
    <w:p w14:paraId="647DFBAE" w14:textId="502D3E11" w:rsidR="00E94018" w:rsidRDefault="00E94018" w:rsidP="0065314E">
      <w:pPr>
        <w:tabs>
          <w:tab w:val="left" w:pos="3300"/>
        </w:tabs>
      </w:pPr>
    </w:p>
    <w:p w14:paraId="72B2F5AE" w14:textId="167D01E3" w:rsidR="00E94018" w:rsidRDefault="00E94018" w:rsidP="0065314E">
      <w:pPr>
        <w:tabs>
          <w:tab w:val="left" w:pos="3300"/>
        </w:tabs>
      </w:pPr>
    </w:p>
    <w:p w14:paraId="39062BFC" w14:textId="3365FE54" w:rsidR="00E94018" w:rsidRDefault="00E94018" w:rsidP="0065314E">
      <w:pPr>
        <w:tabs>
          <w:tab w:val="left" w:pos="3300"/>
        </w:tabs>
      </w:pPr>
    </w:p>
    <w:p w14:paraId="692F8A74" w14:textId="1CD2279D" w:rsidR="00E94018" w:rsidRDefault="00E94018" w:rsidP="0065314E">
      <w:pPr>
        <w:tabs>
          <w:tab w:val="left" w:pos="3300"/>
        </w:tabs>
      </w:pPr>
    </w:p>
    <w:p w14:paraId="1938FFEF" w14:textId="3ABF2BB9" w:rsidR="00E94018" w:rsidRDefault="00E94018" w:rsidP="0065314E">
      <w:pPr>
        <w:tabs>
          <w:tab w:val="left" w:pos="3300"/>
        </w:tabs>
      </w:pPr>
    </w:p>
    <w:p w14:paraId="52FD1F03" w14:textId="539BA8E1" w:rsidR="00E94018" w:rsidRDefault="00E94018" w:rsidP="0065314E">
      <w:pPr>
        <w:tabs>
          <w:tab w:val="left" w:pos="3300"/>
        </w:tabs>
      </w:pPr>
    </w:p>
    <w:p w14:paraId="15AAA412" w14:textId="4E650255" w:rsidR="00E94018" w:rsidRDefault="00E94018" w:rsidP="0065314E">
      <w:pPr>
        <w:tabs>
          <w:tab w:val="left" w:pos="3300"/>
        </w:tabs>
      </w:pPr>
    </w:p>
    <w:p w14:paraId="14174EC6" w14:textId="5D35B7E0" w:rsidR="00E94018" w:rsidRDefault="00E94018" w:rsidP="0065314E">
      <w:pPr>
        <w:tabs>
          <w:tab w:val="left" w:pos="3300"/>
        </w:tabs>
      </w:pPr>
    </w:p>
    <w:p w14:paraId="358B8704" w14:textId="44C77081" w:rsidR="00E94018" w:rsidRDefault="00E94018" w:rsidP="0065314E">
      <w:pPr>
        <w:tabs>
          <w:tab w:val="left" w:pos="3300"/>
        </w:tabs>
      </w:pPr>
    </w:p>
    <w:p w14:paraId="3233ECB7" w14:textId="0D0CF8E2" w:rsidR="00E94018" w:rsidRDefault="00E94018" w:rsidP="0065314E">
      <w:pPr>
        <w:tabs>
          <w:tab w:val="left" w:pos="3300"/>
        </w:tabs>
      </w:pPr>
    </w:p>
    <w:p w14:paraId="45B4A5C2" w14:textId="3E47CB09" w:rsidR="00E94018" w:rsidRDefault="00E94018" w:rsidP="0065314E">
      <w:pPr>
        <w:tabs>
          <w:tab w:val="left" w:pos="3300"/>
        </w:tabs>
      </w:pPr>
    </w:p>
    <w:p w14:paraId="14150A0F" w14:textId="77777777" w:rsidR="00CC789B" w:rsidRDefault="00CC789B" w:rsidP="00F24B70">
      <w:pPr>
        <w:pStyle w:val="MyHeadtitle"/>
        <w:tabs>
          <w:tab w:val="left" w:pos="0"/>
        </w:tabs>
        <w:rPr>
          <w:rFonts w:ascii="Futura LT Book" w:hAnsi="Futura LT Book" w:cs="Times New Roman"/>
          <w:bCs w:val="0"/>
          <w:color w:val="FFFFFF"/>
          <w:sz w:val="50"/>
          <w:szCs w:val="50"/>
        </w:rPr>
      </w:pPr>
    </w:p>
    <w:p w14:paraId="0358E518" w14:textId="1650B174" w:rsidR="00F901F0" w:rsidRDefault="00F901F0" w:rsidP="00F901F0">
      <w:pPr>
        <w:pStyle w:val="MyHeadtitle"/>
        <w:tabs>
          <w:tab w:val="left" w:pos="0"/>
        </w:tabs>
        <w:spacing w:before="60"/>
        <w:jc w:val="center"/>
        <w:rPr>
          <w:rFonts w:ascii="Futura LT Book" w:hAnsi="Futura LT Book" w:cs="Times New Roman"/>
          <w:bCs w:val="0"/>
          <w:color w:val="FFFFFF"/>
          <w:sz w:val="50"/>
          <w:szCs w:val="50"/>
        </w:rPr>
      </w:pPr>
      <w:bookmarkStart w:id="56" w:name="_Toc130306834"/>
      <w:r>
        <w:rPr>
          <w:rFonts w:ascii="Futura LT Book" w:hAnsi="Futura LT Book" w:cs="Times New Roman"/>
          <w:bCs w:val="0"/>
          <w:color w:val="FFFFFF"/>
          <w:sz w:val="50"/>
          <w:szCs w:val="50"/>
        </w:rPr>
        <w:t>APPENDIX I</w:t>
      </w:r>
      <w:r w:rsidR="00E94018">
        <w:rPr>
          <w:rFonts w:ascii="Futura LT Book" w:hAnsi="Futura LT Book" w:cs="Times New Roman"/>
          <w:bCs w:val="0"/>
          <w:color w:val="FFFFFF"/>
          <w:sz w:val="50"/>
          <w:szCs w:val="50"/>
        </w:rPr>
        <w:t>I</w:t>
      </w:r>
      <w:bookmarkEnd w:id="56"/>
    </w:p>
    <w:p w14:paraId="0459800C" w14:textId="77777777" w:rsidR="00F901F0" w:rsidRPr="00C8342B" w:rsidRDefault="00F901F0" w:rsidP="00F901F0">
      <w:pPr>
        <w:pStyle w:val="MyHeadtitle"/>
        <w:tabs>
          <w:tab w:val="left" w:pos="0"/>
        </w:tabs>
        <w:spacing w:before="60"/>
        <w:jc w:val="center"/>
        <w:rPr>
          <w:rFonts w:ascii="Futura LT Book" w:hAnsi="Futura LT Book" w:cs="Times New Roman"/>
          <w:bCs w:val="0"/>
          <w:color w:val="FFFFFF"/>
          <w:sz w:val="50"/>
          <w:szCs w:val="50"/>
        </w:rPr>
      </w:pPr>
      <w:bookmarkStart w:id="57" w:name="_Toc130306835"/>
      <w:r>
        <w:rPr>
          <w:rFonts w:ascii="Futura LT Book" w:hAnsi="Futura LT Book" w:cs="Times New Roman"/>
          <w:bCs w:val="0"/>
          <w:color w:val="FFFFFF"/>
          <w:sz w:val="50"/>
          <w:szCs w:val="50"/>
        </w:rPr>
        <w:t xml:space="preserve">Project Members </w:t>
      </w:r>
      <w:r w:rsidRPr="00243CDE">
        <w:rPr>
          <w:rFonts w:ascii="Futura LT Book" w:hAnsi="Futura LT Book" w:cs="Times New Roman"/>
          <w:bCs w:val="0"/>
          <w:color w:val="FFFFFF"/>
          <w:sz w:val="50"/>
          <w:szCs w:val="50"/>
        </w:rPr>
        <w:t>Role</w:t>
      </w:r>
      <w:bookmarkEnd w:id="57"/>
    </w:p>
    <w:p w14:paraId="7891F3EB" w14:textId="77777777" w:rsidR="00F901F0" w:rsidRPr="00F67D3A" w:rsidRDefault="00F901F0" w:rsidP="00F901F0"/>
    <w:p w14:paraId="12477AFB" w14:textId="77777777" w:rsidR="00F901F0" w:rsidRDefault="00F901F0" w:rsidP="00F901F0"/>
    <w:p w14:paraId="5B45A55B" w14:textId="77777777" w:rsidR="00F901F0" w:rsidRDefault="00F901F0" w:rsidP="00F901F0"/>
    <w:p w14:paraId="19E57A6A" w14:textId="77777777" w:rsidR="00F901F0" w:rsidRDefault="00F901F0" w:rsidP="00F901F0">
      <w:pPr>
        <w:pStyle w:val="ListParagraph"/>
        <w:numPr>
          <w:ilvl w:val="0"/>
          <w:numId w:val="6"/>
        </w:numPr>
        <w:rPr>
          <w:rFonts w:asciiTheme="majorBidi" w:hAnsiTheme="majorBidi" w:cstheme="majorBidi"/>
          <w:b/>
          <w:bCs/>
          <w:sz w:val="28"/>
          <w:szCs w:val="28"/>
        </w:rPr>
      </w:pPr>
      <w:r w:rsidRPr="00AE177B">
        <w:rPr>
          <w:rFonts w:asciiTheme="majorBidi" w:hAnsiTheme="majorBidi" w:cstheme="majorBidi"/>
          <w:b/>
          <w:bCs/>
          <w:sz w:val="28"/>
          <w:szCs w:val="28"/>
        </w:rPr>
        <w:t>Advisor Information:</w:t>
      </w:r>
    </w:p>
    <w:p w14:paraId="1395ECA2" w14:textId="77777777" w:rsidR="00F901F0" w:rsidRDefault="00F901F0" w:rsidP="00F901F0">
      <w:pPr>
        <w:rPr>
          <w:rFonts w:asciiTheme="majorBidi" w:hAnsiTheme="majorBidi" w:cstheme="majorBidi"/>
          <w:b/>
          <w:bCs/>
          <w:sz w:val="28"/>
          <w:szCs w:val="28"/>
        </w:rPr>
      </w:pPr>
    </w:p>
    <w:tbl>
      <w:tblPr>
        <w:tblStyle w:val="TableGrid"/>
        <w:tblW w:w="5000" w:type="pct"/>
        <w:jc w:val="center"/>
        <w:tblLook w:val="04A0" w:firstRow="1" w:lastRow="0" w:firstColumn="1" w:lastColumn="0" w:noHBand="0" w:noVBand="1"/>
      </w:tblPr>
      <w:tblGrid>
        <w:gridCol w:w="572"/>
        <w:gridCol w:w="3964"/>
        <w:gridCol w:w="3401"/>
        <w:gridCol w:w="1974"/>
      </w:tblGrid>
      <w:tr w:rsidR="00F901F0" w:rsidRPr="00AE177B" w14:paraId="35D36764" w14:textId="77777777" w:rsidTr="000618F7">
        <w:trPr>
          <w:jc w:val="center"/>
        </w:trPr>
        <w:tc>
          <w:tcPr>
            <w:tcW w:w="288" w:type="pct"/>
            <w:shd w:val="clear" w:color="auto" w:fill="9CC2E5" w:themeFill="accent5" w:themeFillTint="99"/>
            <w:vAlign w:val="center"/>
          </w:tcPr>
          <w:p w14:paraId="79A3B833" w14:textId="77777777" w:rsidR="00F901F0" w:rsidRPr="00AE177B" w:rsidRDefault="00F901F0" w:rsidP="00AB6F2F">
            <w:pPr>
              <w:tabs>
                <w:tab w:val="left" w:pos="3300"/>
              </w:tabs>
              <w:spacing w:before="60" w:after="60"/>
              <w:jc w:val="center"/>
              <w:rPr>
                <w:rFonts w:asciiTheme="majorBidi" w:hAnsiTheme="majorBidi" w:cstheme="majorBidi"/>
                <w:b/>
                <w:bCs/>
              </w:rPr>
            </w:pPr>
            <w:r w:rsidRPr="00AE177B">
              <w:rPr>
                <w:rFonts w:asciiTheme="majorBidi" w:hAnsiTheme="majorBidi" w:cstheme="majorBidi"/>
                <w:b/>
                <w:bCs/>
              </w:rPr>
              <w:t>No.</w:t>
            </w:r>
          </w:p>
        </w:tc>
        <w:tc>
          <w:tcPr>
            <w:tcW w:w="2000" w:type="pct"/>
            <w:shd w:val="clear" w:color="auto" w:fill="9CC2E5" w:themeFill="accent5" w:themeFillTint="99"/>
            <w:vAlign w:val="center"/>
          </w:tcPr>
          <w:p w14:paraId="18DE62F5" w14:textId="77777777" w:rsidR="00F901F0" w:rsidRPr="00AE177B" w:rsidRDefault="00F901F0" w:rsidP="00AB6F2F">
            <w:pPr>
              <w:tabs>
                <w:tab w:val="left" w:pos="3300"/>
              </w:tabs>
              <w:spacing w:before="60" w:after="60"/>
              <w:jc w:val="center"/>
              <w:rPr>
                <w:rFonts w:asciiTheme="majorBidi" w:hAnsiTheme="majorBidi" w:cstheme="majorBidi"/>
                <w:b/>
                <w:bCs/>
              </w:rPr>
            </w:pPr>
            <w:r w:rsidRPr="00AE177B">
              <w:rPr>
                <w:rFonts w:asciiTheme="majorBidi" w:hAnsiTheme="majorBidi" w:cstheme="majorBidi"/>
                <w:b/>
                <w:bCs/>
              </w:rPr>
              <w:t>Name</w:t>
            </w:r>
          </w:p>
        </w:tc>
        <w:tc>
          <w:tcPr>
            <w:tcW w:w="1716" w:type="pct"/>
            <w:shd w:val="clear" w:color="auto" w:fill="9CC2E5" w:themeFill="accent5" w:themeFillTint="99"/>
            <w:vAlign w:val="center"/>
          </w:tcPr>
          <w:p w14:paraId="2687102C" w14:textId="77777777" w:rsidR="00F901F0" w:rsidRPr="00AE177B" w:rsidRDefault="00F901F0" w:rsidP="00AB6F2F">
            <w:pPr>
              <w:tabs>
                <w:tab w:val="left" w:pos="3300"/>
              </w:tabs>
              <w:spacing w:before="60" w:after="60"/>
              <w:jc w:val="center"/>
              <w:rPr>
                <w:rFonts w:asciiTheme="majorBidi" w:hAnsiTheme="majorBidi" w:cstheme="majorBidi"/>
                <w:b/>
                <w:bCs/>
              </w:rPr>
            </w:pPr>
            <w:r w:rsidRPr="00AE177B">
              <w:rPr>
                <w:rFonts w:asciiTheme="majorBidi" w:hAnsiTheme="majorBidi" w:cstheme="majorBidi"/>
                <w:b/>
                <w:bCs/>
              </w:rPr>
              <w:t>Email</w:t>
            </w:r>
          </w:p>
        </w:tc>
        <w:tc>
          <w:tcPr>
            <w:tcW w:w="997" w:type="pct"/>
            <w:shd w:val="clear" w:color="auto" w:fill="9CC2E5" w:themeFill="accent5" w:themeFillTint="99"/>
            <w:vAlign w:val="center"/>
          </w:tcPr>
          <w:p w14:paraId="2684202F" w14:textId="77777777" w:rsidR="00F901F0" w:rsidRPr="00AE177B" w:rsidRDefault="00F901F0" w:rsidP="00AB6F2F">
            <w:pPr>
              <w:tabs>
                <w:tab w:val="left" w:pos="3300"/>
              </w:tabs>
              <w:spacing w:before="60" w:after="60"/>
              <w:jc w:val="center"/>
              <w:rPr>
                <w:rFonts w:asciiTheme="majorBidi" w:hAnsiTheme="majorBidi" w:cstheme="majorBidi"/>
                <w:b/>
                <w:bCs/>
              </w:rPr>
            </w:pPr>
            <w:r w:rsidRPr="00AE177B">
              <w:rPr>
                <w:rFonts w:asciiTheme="majorBidi" w:hAnsiTheme="majorBidi" w:cstheme="majorBidi"/>
                <w:b/>
                <w:bCs/>
              </w:rPr>
              <w:t>Phone No.</w:t>
            </w:r>
          </w:p>
        </w:tc>
      </w:tr>
      <w:tr w:rsidR="00F901F0" w:rsidRPr="00AE177B" w14:paraId="5B72E080" w14:textId="77777777" w:rsidTr="000618F7">
        <w:trPr>
          <w:jc w:val="center"/>
        </w:trPr>
        <w:tc>
          <w:tcPr>
            <w:tcW w:w="288" w:type="pct"/>
            <w:vAlign w:val="center"/>
          </w:tcPr>
          <w:p w14:paraId="0A3249A3" w14:textId="77777777" w:rsidR="00F901F0" w:rsidRPr="00AE177B" w:rsidRDefault="00F901F0" w:rsidP="00AB6F2F">
            <w:pPr>
              <w:tabs>
                <w:tab w:val="left" w:pos="3300"/>
              </w:tabs>
              <w:spacing w:before="60" w:after="60"/>
              <w:jc w:val="center"/>
              <w:rPr>
                <w:rFonts w:asciiTheme="majorBidi" w:hAnsiTheme="majorBidi" w:cstheme="majorBidi"/>
              </w:rPr>
            </w:pPr>
            <w:r>
              <w:rPr>
                <w:rFonts w:asciiTheme="majorBidi" w:hAnsiTheme="majorBidi" w:cstheme="majorBidi"/>
              </w:rPr>
              <w:t>1</w:t>
            </w:r>
          </w:p>
        </w:tc>
        <w:tc>
          <w:tcPr>
            <w:tcW w:w="2000" w:type="pct"/>
            <w:vAlign w:val="center"/>
          </w:tcPr>
          <w:p w14:paraId="463FB1AE" w14:textId="68BE5EDA" w:rsidR="00F901F0" w:rsidRPr="000618F7" w:rsidRDefault="000618F7" w:rsidP="000618F7">
            <w:pPr>
              <w:shd w:val="clear" w:color="auto" w:fill="FFFFFF"/>
              <w:rPr>
                <w:rFonts w:ascii="Arial" w:eastAsia="Times New Roman" w:hAnsi="Arial" w:cs="Arial"/>
                <w:color w:val="222222"/>
                <w:lang w:eastAsia="en-US"/>
              </w:rPr>
            </w:pPr>
            <w:r w:rsidRPr="000618F7">
              <w:rPr>
                <w:rFonts w:ascii="Arial" w:eastAsia="Times New Roman" w:hAnsi="Arial" w:cs="Arial"/>
                <w:color w:val="222222"/>
                <w:lang w:eastAsia="en-US"/>
              </w:rPr>
              <w:t>Dr</w:t>
            </w:r>
            <w:r>
              <w:rPr>
                <w:rFonts w:ascii="Arial" w:eastAsia="Times New Roman" w:hAnsi="Arial" w:cs="Arial"/>
                <w:color w:val="222222"/>
                <w:lang w:eastAsia="en-US"/>
              </w:rPr>
              <w:t>/</w:t>
            </w:r>
            <w:r w:rsidRPr="000618F7">
              <w:rPr>
                <w:rFonts w:ascii="Arial" w:eastAsia="Times New Roman" w:hAnsi="Arial" w:cs="Arial"/>
                <w:color w:val="222222"/>
                <w:lang w:eastAsia="en-US"/>
              </w:rPr>
              <w:t xml:space="preserve">Randa Hosni Mohamed </w:t>
            </w:r>
          </w:p>
        </w:tc>
        <w:tc>
          <w:tcPr>
            <w:tcW w:w="1716" w:type="pct"/>
            <w:vAlign w:val="center"/>
          </w:tcPr>
          <w:p w14:paraId="14903449" w14:textId="7DF98B92" w:rsidR="000618F7" w:rsidRPr="000618F7" w:rsidRDefault="00000000" w:rsidP="000618F7">
            <w:pPr>
              <w:tabs>
                <w:tab w:val="left" w:pos="3300"/>
              </w:tabs>
              <w:spacing w:before="60" w:after="60"/>
              <w:jc w:val="center"/>
              <w:rPr>
                <w:rFonts w:asciiTheme="majorBidi" w:hAnsiTheme="majorBidi" w:cstheme="majorBidi"/>
                <w:sz w:val="28"/>
                <w:szCs w:val="28"/>
              </w:rPr>
            </w:pPr>
            <w:hyperlink r:id="rId42" w:history="1">
              <w:r w:rsidR="000618F7" w:rsidRPr="0092247E">
                <w:rPr>
                  <w:rStyle w:val="Hyperlink"/>
                  <w:rFonts w:asciiTheme="majorBidi" w:hAnsiTheme="majorBidi" w:cstheme="majorBidi"/>
                  <w:sz w:val="28"/>
                  <w:szCs w:val="28"/>
                </w:rPr>
                <w:t>randahosni7@gmail.com</w:t>
              </w:r>
            </w:hyperlink>
          </w:p>
        </w:tc>
        <w:tc>
          <w:tcPr>
            <w:tcW w:w="997" w:type="pct"/>
            <w:vAlign w:val="center"/>
          </w:tcPr>
          <w:p w14:paraId="7B328059" w14:textId="14B924BA" w:rsidR="00F901F0" w:rsidRPr="00AE177B" w:rsidRDefault="000618F7" w:rsidP="00AB6F2F">
            <w:pPr>
              <w:tabs>
                <w:tab w:val="left" w:pos="3300"/>
              </w:tabs>
              <w:spacing w:before="60" w:after="60"/>
              <w:jc w:val="center"/>
              <w:rPr>
                <w:rFonts w:asciiTheme="majorBidi" w:hAnsiTheme="majorBidi" w:cstheme="majorBidi"/>
              </w:rPr>
            </w:pPr>
            <w:r>
              <w:rPr>
                <w:rFonts w:ascii="Arial" w:hAnsi="Arial" w:cs="Arial"/>
                <w:color w:val="222222"/>
                <w:shd w:val="clear" w:color="auto" w:fill="FFFFFF"/>
              </w:rPr>
              <w:t>01001741800</w:t>
            </w:r>
          </w:p>
        </w:tc>
      </w:tr>
    </w:tbl>
    <w:p w14:paraId="69948A0E" w14:textId="77777777" w:rsidR="00F901F0" w:rsidRDefault="00F901F0" w:rsidP="00F901F0">
      <w:pPr>
        <w:rPr>
          <w:rFonts w:asciiTheme="majorBidi" w:hAnsiTheme="majorBidi" w:cstheme="majorBidi"/>
          <w:b/>
          <w:bCs/>
          <w:sz w:val="28"/>
          <w:szCs w:val="28"/>
        </w:rPr>
      </w:pPr>
    </w:p>
    <w:p w14:paraId="028134A0" w14:textId="77777777" w:rsidR="00F901F0" w:rsidRDefault="00F901F0" w:rsidP="00F901F0">
      <w:pPr>
        <w:rPr>
          <w:rFonts w:asciiTheme="majorBidi" w:hAnsiTheme="majorBidi" w:cstheme="majorBidi"/>
          <w:b/>
          <w:bCs/>
          <w:sz w:val="28"/>
          <w:szCs w:val="28"/>
        </w:rPr>
      </w:pPr>
    </w:p>
    <w:p w14:paraId="31CC8311" w14:textId="77777777" w:rsidR="00F901F0" w:rsidRPr="00AE177B" w:rsidRDefault="00F901F0" w:rsidP="00F901F0">
      <w:pPr>
        <w:rPr>
          <w:rFonts w:asciiTheme="majorBidi" w:hAnsiTheme="majorBidi" w:cstheme="majorBidi"/>
          <w:b/>
          <w:bCs/>
          <w:sz w:val="28"/>
          <w:szCs w:val="28"/>
        </w:rPr>
      </w:pPr>
    </w:p>
    <w:p w14:paraId="0DCCEBB6" w14:textId="77777777" w:rsidR="00F901F0" w:rsidRPr="00AE177B" w:rsidRDefault="00F901F0" w:rsidP="00F901F0">
      <w:pPr>
        <w:pStyle w:val="ListParagraph"/>
        <w:numPr>
          <w:ilvl w:val="0"/>
          <w:numId w:val="6"/>
        </w:numPr>
        <w:rPr>
          <w:rFonts w:asciiTheme="majorBidi" w:hAnsiTheme="majorBidi" w:cstheme="majorBidi"/>
          <w:b/>
          <w:bCs/>
          <w:sz w:val="28"/>
          <w:szCs w:val="28"/>
        </w:rPr>
      </w:pPr>
      <w:r w:rsidRPr="00AE177B">
        <w:rPr>
          <w:rFonts w:asciiTheme="majorBidi" w:hAnsiTheme="majorBidi" w:cstheme="majorBidi"/>
          <w:b/>
          <w:bCs/>
          <w:sz w:val="28"/>
          <w:szCs w:val="28"/>
        </w:rPr>
        <w:t>Team Member Roles</w:t>
      </w:r>
      <w:r>
        <w:rPr>
          <w:rFonts w:asciiTheme="majorBidi" w:hAnsiTheme="majorBidi" w:cstheme="majorBidi"/>
          <w:b/>
          <w:bCs/>
          <w:sz w:val="28"/>
          <w:szCs w:val="28"/>
        </w:rPr>
        <w:t>:</w:t>
      </w:r>
    </w:p>
    <w:p w14:paraId="097B6902" w14:textId="77777777" w:rsidR="00F901F0" w:rsidRPr="00AE177B" w:rsidRDefault="00F901F0" w:rsidP="00F901F0">
      <w:pPr>
        <w:rPr>
          <w:rFonts w:asciiTheme="majorBidi" w:hAnsiTheme="majorBidi" w:cstheme="majorBidi"/>
          <w:b/>
          <w:bCs/>
          <w:sz w:val="28"/>
          <w:szCs w:val="28"/>
        </w:rPr>
      </w:pPr>
    </w:p>
    <w:tbl>
      <w:tblPr>
        <w:tblStyle w:val="TableGrid"/>
        <w:tblW w:w="5000" w:type="pct"/>
        <w:jc w:val="center"/>
        <w:tblLayout w:type="fixed"/>
        <w:tblLook w:val="04A0" w:firstRow="1" w:lastRow="0" w:firstColumn="1" w:lastColumn="0" w:noHBand="0" w:noVBand="1"/>
      </w:tblPr>
      <w:tblGrid>
        <w:gridCol w:w="571"/>
        <w:gridCol w:w="1675"/>
        <w:gridCol w:w="4680"/>
        <w:gridCol w:w="1528"/>
        <w:gridCol w:w="1457"/>
      </w:tblGrid>
      <w:tr w:rsidR="00373214" w:rsidRPr="00AE177B" w14:paraId="429290EA" w14:textId="77777777" w:rsidTr="00373214">
        <w:trPr>
          <w:jc w:val="center"/>
        </w:trPr>
        <w:tc>
          <w:tcPr>
            <w:tcW w:w="288" w:type="pct"/>
            <w:shd w:val="clear" w:color="auto" w:fill="9CC2E5" w:themeFill="accent5" w:themeFillTint="99"/>
            <w:vAlign w:val="center"/>
          </w:tcPr>
          <w:p w14:paraId="5E781491" w14:textId="77777777" w:rsidR="00F901F0" w:rsidRPr="00AE177B" w:rsidRDefault="00F901F0" w:rsidP="00AB6F2F">
            <w:pPr>
              <w:tabs>
                <w:tab w:val="left" w:pos="3300"/>
              </w:tabs>
              <w:spacing w:before="60" w:after="60"/>
              <w:jc w:val="center"/>
              <w:rPr>
                <w:rFonts w:asciiTheme="majorBidi" w:hAnsiTheme="majorBidi" w:cstheme="majorBidi"/>
                <w:b/>
                <w:bCs/>
              </w:rPr>
            </w:pPr>
            <w:r w:rsidRPr="00AE177B">
              <w:rPr>
                <w:rFonts w:asciiTheme="majorBidi" w:hAnsiTheme="majorBidi" w:cstheme="majorBidi"/>
                <w:b/>
                <w:bCs/>
              </w:rPr>
              <w:t>No.</w:t>
            </w:r>
          </w:p>
        </w:tc>
        <w:tc>
          <w:tcPr>
            <w:tcW w:w="845" w:type="pct"/>
            <w:shd w:val="clear" w:color="auto" w:fill="9CC2E5" w:themeFill="accent5" w:themeFillTint="99"/>
            <w:vAlign w:val="center"/>
          </w:tcPr>
          <w:p w14:paraId="3FB9EA46" w14:textId="77777777" w:rsidR="00F901F0" w:rsidRPr="00AE177B" w:rsidRDefault="00F901F0" w:rsidP="00AB6F2F">
            <w:pPr>
              <w:tabs>
                <w:tab w:val="left" w:pos="3300"/>
              </w:tabs>
              <w:spacing w:before="60" w:after="60"/>
              <w:jc w:val="center"/>
              <w:rPr>
                <w:rFonts w:asciiTheme="majorBidi" w:hAnsiTheme="majorBidi" w:cstheme="majorBidi"/>
                <w:b/>
                <w:bCs/>
              </w:rPr>
            </w:pPr>
            <w:r w:rsidRPr="00AE177B">
              <w:rPr>
                <w:rFonts w:asciiTheme="majorBidi" w:hAnsiTheme="majorBidi" w:cstheme="majorBidi"/>
                <w:b/>
                <w:bCs/>
              </w:rPr>
              <w:t>Name</w:t>
            </w:r>
          </w:p>
        </w:tc>
        <w:tc>
          <w:tcPr>
            <w:tcW w:w="2361" w:type="pct"/>
            <w:shd w:val="clear" w:color="auto" w:fill="9CC2E5" w:themeFill="accent5" w:themeFillTint="99"/>
            <w:vAlign w:val="center"/>
          </w:tcPr>
          <w:p w14:paraId="5A5D52F9" w14:textId="77777777" w:rsidR="00F901F0" w:rsidRPr="00AE177B" w:rsidRDefault="00F901F0" w:rsidP="00AB6F2F">
            <w:pPr>
              <w:tabs>
                <w:tab w:val="left" w:pos="3300"/>
              </w:tabs>
              <w:spacing w:before="60" w:after="60"/>
              <w:jc w:val="center"/>
              <w:rPr>
                <w:rFonts w:asciiTheme="majorBidi" w:hAnsiTheme="majorBidi" w:cstheme="majorBidi"/>
                <w:b/>
                <w:bCs/>
              </w:rPr>
            </w:pPr>
            <w:r w:rsidRPr="00AE177B">
              <w:rPr>
                <w:rFonts w:asciiTheme="majorBidi" w:hAnsiTheme="majorBidi" w:cstheme="majorBidi"/>
                <w:b/>
                <w:bCs/>
              </w:rPr>
              <w:t>Email</w:t>
            </w:r>
          </w:p>
        </w:tc>
        <w:tc>
          <w:tcPr>
            <w:tcW w:w="771" w:type="pct"/>
            <w:shd w:val="clear" w:color="auto" w:fill="9CC2E5" w:themeFill="accent5" w:themeFillTint="99"/>
            <w:vAlign w:val="center"/>
          </w:tcPr>
          <w:p w14:paraId="4945089A" w14:textId="77777777" w:rsidR="00F901F0" w:rsidRPr="00AE177B" w:rsidRDefault="00F901F0" w:rsidP="00AB6F2F">
            <w:pPr>
              <w:tabs>
                <w:tab w:val="left" w:pos="3300"/>
              </w:tabs>
              <w:spacing w:before="60" w:after="60"/>
              <w:jc w:val="center"/>
              <w:rPr>
                <w:rFonts w:asciiTheme="majorBidi" w:hAnsiTheme="majorBidi" w:cstheme="majorBidi"/>
                <w:b/>
                <w:bCs/>
              </w:rPr>
            </w:pPr>
            <w:r w:rsidRPr="00AE177B">
              <w:rPr>
                <w:rFonts w:asciiTheme="majorBidi" w:hAnsiTheme="majorBidi" w:cstheme="majorBidi"/>
                <w:b/>
                <w:bCs/>
              </w:rPr>
              <w:t>Phone No.</w:t>
            </w:r>
          </w:p>
        </w:tc>
        <w:tc>
          <w:tcPr>
            <w:tcW w:w="735" w:type="pct"/>
            <w:shd w:val="clear" w:color="auto" w:fill="9CC2E5" w:themeFill="accent5" w:themeFillTint="99"/>
          </w:tcPr>
          <w:p w14:paraId="7867D63B" w14:textId="77777777" w:rsidR="00F901F0" w:rsidRPr="00AE177B" w:rsidRDefault="00F901F0" w:rsidP="00AB6F2F">
            <w:pPr>
              <w:tabs>
                <w:tab w:val="left" w:pos="3300"/>
              </w:tabs>
              <w:spacing w:before="60" w:after="60"/>
              <w:jc w:val="center"/>
              <w:rPr>
                <w:rFonts w:asciiTheme="majorBidi" w:hAnsiTheme="majorBidi" w:cstheme="majorBidi"/>
                <w:b/>
                <w:bCs/>
              </w:rPr>
            </w:pPr>
            <w:r w:rsidRPr="00AE177B">
              <w:rPr>
                <w:rFonts w:asciiTheme="majorBidi" w:hAnsiTheme="majorBidi" w:cstheme="majorBidi"/>
                <w:b/>
                <w:bCs/>
              </w:rPr>
              <w:t>Project Role(s)</w:t>
            </w:r>
          </w:p>
        </w:tc>
      </w:tr>
      <w:tr w:rsidR="00373214" w:rsidRPr="00AE177B" w14:paraId="1D4BCB6F" w14:textId="77777777" w:rsidTr="00373214">
        <w:trPr>
          <w:jc w:val="center"/>
        </w:trPr>
        <w:tc>
          <w:tcPr>
            <w:tcW w:w="288" w:type="pct"/>
            <w:vAlign w:val="center"/>
          </w:tcPr>
          <w:p w14:paraId="0BCE480A" w14:textId="77777777" w:rsidR="00DE215F" w:rsidRPr="005A0E54" w:rsidRDefault="00DE215F" w:rsidP="00DE215F">
            <w:pPr>
              <w:tabs>
                <w:tab w:val="left" w:pos="3300"/>
              </w:tabs>
              <w:spacing w:before="60" w:after="60"/>
              <w:jc w:val="center"/>
              <w:rPr>
                <w:rFonts w:asciiTheme="majorBidi" w:hAnsiTheme="majorBidi" w:cstheme="majorBidi"/>
              </w:rPr>
            </w:pPr>
            <w:r w:rsidRPr="005A0E54">
              <w:rPr>
                <w:rFonts w:asciiTheme="majorBidi" w:hAnsiTheme="majorBidi" w:cstheme="majorBidi"/>
              </w:rPr>
              <w:t>1</w:t>
            </w:r>
          </w:p>
        </w:tc>
        <w:tc>
          <w:tcPr>
            <w:tcW w:w="845" w:type="pct"/>
          </w:tcPr>
          <w:p w14:paraId="03AE51BF" w14:textId="66925AD7" w:rsidR="00DE215F" w:rsidRPr="00F54AD5" w:rsidRDefault="00DE215F" w:rsidP="00DE215F">
            <w:pPr>
              <w:tabs>
                <w:tab w:val="left" w:pos="3300"/>
              </w:tabs>
              <w:spacing w:before="60" w:after="60"/>
              <w:jc w:val="center"/>
              <w:rPr>
                <w:rFonts w:asciiTheme="majorBidi" w:hAnsiTheme="majorBidi" w:cstheme="majorBidi"/>
              </w:rPr>
            </w:pPr>
            <w:r w:rsidRPr="00F54AD5">
              <w:t xml:space="preserve">Amr Elkhooly </w:t>
            </w:r>
          </w:p>
        </w:tc>
        <w:tc>
          <w:tcPr>
            <w:tcW w:w="2361" w:type="pct"/>
            <w:vAlign w:val="center"/>
          </w:tcPr>
          <w:p w14:paraId="5182C302" w14:textId="6BE4971E" w:rsidR="00DE215F" w:rsidRPr="00373214" w:rsidRDefault="00000000" w:rsidP="00DE215F">
            <w:pPr>
              <w:tabs>
                <w:tab w:val="left" w:pos="3300"/>
              </w:tabs>
              <w:spacing w:before="60" w:after="60"/>
              <w:jc w:val="center"/>
              <w:rPr>
                <w:rFonts w:asciiTheme="majorBidi" w:hAnsiTheme="majorBidi" w:cstheme="majorBidi"/>
                <w:color w:val="5E5E5E"/>
                <w:shd w:val="clear" w:color="auto" w:fill="FFFFFF"/>
              </w:rPr>
            </w:pPr>
            <w:hyperlink r:id="rId43" w:history="1"/>
            <w:hyperlink r:id="rId44" w:tgtFrame="_blank" w:history="1">
              <w:r w:rsidR="00F54AD5" w:rsidRPr="00373214">
                <w:rPr>
                  <w:rStyle w:val="Hyperlink"/>
                  <w:rFonts w:asciiTheme="majorBidi" w:hAnsiTheme="majorBidi" w:cstheme="majorBidi"/>
                  <w:color w:val="1155CC"/>
                  <w:shd w:val="clear" w:color="auto" w:fill="FFFFFF"/>
                </w:rPr>
                <w:t>amr.2323032@stemqena.moe.edu.eg</w:t>
              </w:r>
            </w:hyperlink>
          </w:p>
        </w:tc>
        <w:tc>
          <w:tcPr>
            <w:tcW w:w="771" w:type="pct"/>
          </w:tcPr>
          <w:p w14:paraId="20800D87" w14:textId="108D209F" w:rsidR="00DE215F" w:rsidRPr="00373214" w:rsidRDefault="00DE215F" w:rsidP="00DE215F">
            <w:pPr>
              <w:tabs>
                <w:tab w:val="left" w:pos="3300"/>
              </w:tabs>
              <w:spacing w:before="60" w:after="60"/>
              <w:jc w:val="center"/>
              <w:rPr>
                <w:rFonts w:asciiTheme="majorBidi" w:hAnsiTheme="majorBidi" w:cstheme="majorBidi"/>
                <w:sz w:val="22"/>
                <w:szCs w:val="22"/>
              </w:rPr>
            </w:pPr>
            <w:r w:rsidRPr="00373214">
              <w:rPr>
                <w:sz w:val="22"/>
                <w:szCs w:val="22"/>
              </w:rPr>
              <w:t>01001185869</w:t>
            </w:r>
          </w:p>
        </w:tc>
        <w:tc>
          <w:tcPr>
            <w:tcW w:w="735" w:type="pct"/>
          </w:tcPr>
          <w:p w14:paraId="6B93B9CD" w14:textId="49491EA2" w:rsidR="00DE215F" w:rsidRPr="00F54AD5" w:rsidRDefault="00DE215F" w:rsidP="00373214">
            <w:pPr>
              <w:tabs>
                <w:tab w:val="left" w:pos="3300"/>
              </w:tabs>
              <w:spacing w:before="60" w:after="60"/>
              <w:jc w:val="center"/>
              <w:rPr>
                <w:rFonts w:asciiTheme="majorBidi" w:hAnsiTheme="majorBidi" w:cstheme="majorBidi"/>
              </w:rPr>
            </w:pPr>
            <w:r w:rsidRPr="00F54AD5">
              <w:t>Software</w:t>
            </w:r>
          </w:p>
        </w:tc>
      </w:tr>
      <w:tr w:rsidR="00373214" w:rsidRPr="00AE177B" w14:paraId="6F94EDC5" w14:textId="77777777" w:rsidTr="00373214">
        <w:trPr>
          <w:jc w:val="center"/>
        </w:trPr>
        <w:tc>
          <w:tcPr>
            <w:tcW w:w="288" w:type="pct"/>
            <w:vAlign w:val="center"/>
          </w:tcPr>
          <w:p w14:paraId="7FC832C5" w14:textId="77777777" w:rsidR="00DE215F" w:rsidRPr="005A0E54" w:rsidRDefault="00DE215F" w:rsidP="00DE215F">
            <w:pPr>
              <w:tabs>
                <w:tab w:val="left" w:pos="3300"/>
              </w:tabs>
              <w:spacing w:before="60" w:after="60"/>
              <w:jc w:val="center"/>
              <w:rPr>
                <w:rFonts w:asciiTheme="majorBidi" w:hAnsiTheme="majorBidi" w:cstheme="majorBidi"/>
              </w:rPr>
            </w:pPr>
            <w:r w:rsidRPr="005A0E54">
              <w:rPr>
                <w:rFonts w:asciiTheme="majorBidi" w:hAnsiTheme="majorBidi" w:cstheme="majorBidi"/>
              </w:rPr>
              <w:t>2</w:t>
            </w:r>
          </w:p>
        </w:tc>
        <w:tc>
          <w:tcPr>
            <w:tcW w:w="845" w:type="pct"/>
          </w:tcPr>
          <w:p w14:paraId="3E509A6A" w14:textId="0D8F131E" w:rsidR="00DE215F" w:rsidRPr="00F54AD5" w:rsidRDefault="00DE215F" w:rsidP="00DE215F">
            <w:pPr>
              <w:tabs>
                <w:tab w:val="left" w:pos="3300"/>
              </w:tabs>
              <w:spacing w:before="60" w:after="60"/>
              <w:jc w:val="center"/>
              <w:rPr>
                <w:rFonts w:asciiTheme="majorBidi" w:hAnsiTheme="majorBidi" w:cstheme="majorBidi"/>
              </w:rPr>
            </w:pPr>
            <w:r w:rsidRPr="00F54AD5">
              <w:t>Yassen</w:t>
            </w:r>
            <w:r w:rsidR="00F54AD5">
              <w:t xml:space="preserve"> </w:t>
            </w:r>
            <w:r w:rsidRPr="00F54AD5">
              <w:t xml:space="preserve">Ahmed </w:t>
            </w:r>
          </w:p>
        </w:tc>
        <w:tc>
          <w:tcPr>
            <w:tcW w:w="2361" w:type="pct"/>
            <w:vAlign w:val="center"/>
          </w:tcPr>
          <w:p w14:paraId="3540AF3F" w14:textId="71B9C71C" w:rsidR="00DE215F" w:rsidRPr="00373214" w:rsidRDefault="00F54AD5" w:rsidP="00DE215F">
            <w:pPr>
              <w:tabs>
                <w:tab w:val="left" w:pos="3300"/>
              </w:tabs>
              <w:spacing w:before="60" w:after="60"/>
              <w:jc w:val="center"/>
              <w:rPr>
                <w:rFonts w:asciiTheme="majorBidi" w:hAnsiTheme="majorBidi" w:cstheme="majorBidi"/>
              </w:rPr>
            </w:pPr>
            <w:hyperlink r:id="rId45" w:tgtFrame="_blank" w:history="1">
              <w:r w:rsidRPr="00373214">
                <w:rPr>
                  <w:rStyle w:val="Hyperlink"/>
                  <w:rFonts w:asciiTheme="majorBidi" w:hAnsiTheme="majorBidi" w:cstheme="majorBidi"/>
                  <w:color w:val="1155CC"/>
                  <w:shd w:val="clear" w:color="auto" w:fill="FFFFFF"/>
                </w:rPr>
                <w:t>yassen.2323053@stemqena.moe.edu.eg</w:t>
              </w:r>
            </w:hyperlink>
          </w:p>
        </w:tc>
        <w:tc>
          <w:tcPr>
            <w:tcW w:w="771" w:type="pct"/>
          </w:tcPr>
          <w:p w14:paraId="0D8FDC75" w14:textId="11292B10" w:rsidR="00DE215F" w:rsidRPr="00373214" w:rsidRDefault="00DE215F" w:rsidP="00DE215F">
            <w:pPr>
              <w:tabs>
                <w:tab w:val="left" w:pos="3300"/>
              </w:tabs>
              <w:spacing w:before="60" w:after="60"/>
              <w:jc w:val="center"/>
              <w:rPr>
                <w:rFonts w:asciiTheme="majorBidi" w:hAnsiTheme="majorBidi" w:cstheme="majorBidi"/>
                <w:sz w:val="22"/>
                <w:szCs w:val="22"/>
              </w:rPr>
            </w:pPr>
            <w:r w:rsidRPr="00373214">
              <w:rPr>
                <w:sz w:val="22"/>
                <w:szCs w:val="22"/>
              </w:rPr>
              <w:t>01278697377</w:t>
            </w:r>
          </w:p>
        </w:tc>
        <w:tc>
          <w:tcPr>
            <w:tcW w:w="735" w:type="pct"/>
          </w:tcPr>
          <w:p w14:paraId="63091C70" w14:textId="15290F89" w:rsidR="00DE215F" w:rsidRPr="00F54AD5" w:rsidRDefault="00DE215F" w:rsidP="00373214">
            <w:pPr>
              <w:tabs>
                <w:tab w:val="left" w:pos="3300"/>
              </w:tabs>
              <w:spacing w:before="60" w:after="60"/>
              <w:jc w:val="center"/>
              <w:rPr>
                <w:rFonts w:asciiTheme="majorBidi" w:hAnsiTheme="majorBidi" w:cstheme="majorBidi"/>
              </w:rPr>
            </w:pPr>
            <w:r w:rsidRPr="00F54AD5">
              <w:t>Software</w:t>
            </w:r>
          </w:p>
        </w:tc>
      </w:tr>
      <w:tr w:rsidR="00373214" w:rsidRPr="00AE177B" w14:paraId="5CB9BB35" w14:textId="77777777" w:rsidTr="00373214">
        <w:trPr>
          <w:jc w:val="center"/>
        </w:trPr>
        <w:tc>
          <w:tcPr>
            <w:tcW w:w="288" w:type="pct"/>
            <w:vAlign w:val="center"/>
          </w:tcPr>
          <w:p w14:paraId="3F728CC9" w14:textId="77777777" w:rsidR="00133B10" w:rsidRPr="005A0E54" w:rsidRDefault="00133B10" w:rsidP="00133B10">
            <w:pPr>
              <w:tabs>
                <w:tab w:val="left" w:pos="3300"/>
              </w:tabs>
              <w:spacing w:before="60" w:after="60"/>
              <w:jc w:val="center"/>
              <w:rPr>
                <w:rFonts w:asciiTheme="majorBidi" w:hAnsiTheme="majorBidi" w:cstheme="majorBidi"/>
              </w:rPr>
            </w:pPr>
            <w:r w:rsidRPr="005A0E54">
              <w:rPr>
                <w:rFonts w:asciiTheme="majorBidi" w:hAnsiTheme="majorBidi" w:cstheme="majorBidi"/>
              </w:rPr>
              <w:t>3</w:t>
            </w:r>
          </w:p>
        </w:tc>
        <w:tc>
          <w:tcPr>
            <w:tcW w:w="845" w:type="pct"/>
          </w:tcPr>
          <w:p w14:paraId="288FDC5A" w14:textId="3F3D0E14" w:rsidR="00133B10" w:rsidRPr="00F54AD5" w:rsidRDefault="00133B10" w:rsidP="00133B10">
            <w:pPr>
              <w:tabs>
                <w:tab w:val="left" w:pos="3300"/>
              </w:tabs>
              <w:spacing w:before="60" w:after="60"/>
              <w:jc w:val="center"/>
              <w:rPr>
                <w:rFonts w:asciiTheme="majorBidi" w:hAnsiTheme="majorBidi" w:cstheme="majorBidi"/>
              </w:rPr>
            </w:pPr>
            <w:r w:rsidRPr="00F54AD5">
              <w:t>Mazen Nasser</w:t>
            </w:r>
          </w:p>
        </w:tc>
        <w:tc>
          <w:tcPr>
            <w:tcW w:w="2361" w:type="pct"/>
            <w:vAlign w:val="center"/>
          </w:tcPr>
          <w:p w14:paraId="320540AA" w14:textId="6989DC3D" w:rsidR="00133B10" w:rsidRPr="00373214" w:rsidRDefault="00000000" w:rsidP="00133B10">
            <w:pPr>
              <w:tabs>
                <w:tab w:val="left" w:pos="3300"/>
              </w:tabs>
              <w:spacing w:before="60" w:after="60"/>
              <w:jc w:val="center"/>
              <w:rPr>
                <w:rFonts w:asciiTheme="majorBidi" w:hAnsiTheme="majorBidi" w:cstheme="majorBidi"/>
              </w:rPr>
            </w:pPr>
            <w:hyperlink r:id="rId46" w:history="1">
              <w:r w:rsidR="00133B10" w:rsidRPr="00373214">
                <w:rPr>
                  <w:rStyle w:val="Hyperlink"/>
                  <w:rFonts w:asciiTheme="majorBidi" w:hAnsiTheme="majorBidi" w:cstheme="majorBidi"/>
                </w:rPr>
                <w:t>mazen.2323038@stemqena.moe.edu.eg</w:t>
              </w:r>
            </w:hyperlink>
          </w:p>
        </w:tc>
        <w:tc>
          <w:tcPr>
            <w:tcW w:w="771" w:type="pct"/>
          </w:tcPr>
          <w:p w14:paraId="0E8E76AE" w14:textId="7365BA3C" w:rsidR="00133B10" w:rsidRPr="00373214" w:rsidRDefault="00133B10" w:rsidP="00133B10">
            <w:pPr>
              <w:tabs>
                <w:tab w:val="left" w:pos="3300"/>
              </w:tabs>
              <w:spacing w:before="60" w:after="60"/>
              <w:jc w:val="center"/>
              <w:rPr>
                <w:rFonts w:asciiTheme="majorBidi" w:hAnsiTheme="majorBidi" w:cstheme="majorBidi"/>
                <w:sz w:val="22"/>
                <w:szCs w:val="22"/>
              </w:rPr>
            </w:pPr>
            <w:r w:rsidRPr="00373214">
              <w:rPr>
                <w:sz w:val="22"/>
                <w:szCs w:val="22"/>
              </w:rPr>
              <w:t>01149618698</w:t>
            </w:r>
          </w:p>
        </w:tc>
        <w:tc>
          <w:tcPr>
            <w:tcW w:w="735" w:type="pct"/>
          </w:tcPr>
          <w:p w14:paraId="0A6B982D" w14:textId="047F49F3" w:rsidR="00133B10" w:rsidRPr="00F54AD5" w:rsidRDefault="00133B10" w:rsidP="00373214">
            <w:pPr>
              <w:tabs>
                <w:tab w:val="left" w:pos="3300"/>
              </w:tabs>
              <w:spacing w:before="60" w:after="60"/>
              <w:jc w:val="center"/>
              <w:rPr>
                <w:rFonts w:asciiTheme="majorBidi" w:hAnsiTheme="majorBidi" w:cstheme="majorBidi"/>
              </w:rPr>
            </w:pPr>
            <w:r w:rsidRPr="00F54AD5">
              <w:t>Hardware</w:t>
            </w:r>
          </w:p>
        </w:tc>
      </w:tr>
      <w:tr w:rsidR="00373214" w:rsidRPr="00AE177B" w14:paraId="7D5D31D5" w14:textId="77777777" w:rsidTr="00373214">
        <w:trPr>
          <w:jc w:val="center"/>
        </w:trPr>
        <w:tc>
          <w:tcPr>
            <w:tcW w:w="288" w:type="pct"/>
            <w:vAlign w:val="center"/>
          </w:tcPr>
          <w:p w14:paraId="5C4FB752" w14:textId="77777777" w:rsidR="00133B10" w:rsidRPr="005A0E54" w:rsidRDefault="00133B10" w:rsidP="00133B10">
            <w:pPr>
              <w:tabs>
                <w:tab w:val="left" w:pos="3300"/>
              </w:tabs>
              <w:spacing w:before="60" w:after="60"/>
              <w:jc w:val="center"/>
              <w:rPr>
                <w:rFonts w:asciiTheme="majorBidi" w:hAnsiTheme="majorBidi" w:cstheme="majorBidi"/>
              </w:rPr>
            </w:pPr>
            <w:r w:rsidRPr="005A0E54">
              <w:rPr>
                <w:rFonts w:asciiTheme="majorBidi" w:hAnsiTheme="majorBidi" w:cstheme="majorBidi"/>
              </w:rPr>
              <w:t>4</w:t>
            </w:r>
          </w:p>
        </w:tc>
        <w:tc>
          <w:tcPr>
            <w:tcW w:w="845" w:type="pct"/>
          </w:tcPr>
          <w:p w14:paraId="7938A12C" w14:textId="1B8D4FED" w:rsidR="00133B10" w:rsidRPr="00F54AD5" w:rsidRDefault="00133B10" w:rsidP="00133B10">
            <w:pPr>
              <w:tabs>
                <w:tab w:val="left" w:pos="3300"/>
              </w:tabs>
              <w:spacing w:before="60" w:after="60"/>
              <w:jc w:val="center"/>
              <w:rPr>
                <w:rFonts w:asciiTheme="majorBidi" w:hAnsiTheme="majorBidi" w:cstheme="majorBidi"/>
              </w:rPr>
            </w:pPr>
            <w:r w:rsidRPr="00F54AD5">
              <w:t>Abdelrahmn Samy</w:t>
            </w:r>
          </w:p>
        </w:tc>
        <w:tc>
          <w:tcPr>
            <w:tcW w:w="2361" w:type="pct"/>
            <w:vAlign w:val="center"/>
          </w:tcPr>
          <w:p w14:paraId="0C8C13C4" w14:textId="24945CD7" w:rsidR="00133B10" w:rsidRPr="00373214" w:rsidRDefault="00F54AD5" w:rsidP="005A0E54">
            <w:pPr>
              <w:pStyle w:val="Heading3"/>
              <w:shd w:val="clear" w:color="auto" w:fill="FFFFFF"/>
              <w:spacing w:line="300" w:lineRule="atLeast"/>
              <w:jc w:val="center"/>
              <w:rPr>
                <w:rFonts w:asciiTheme="majorBidi" w:hAnsiTheme="majorBidi"/>
                <w:color w:val="auto"/>
              </w:rPr>
            </w:pPr>
            <w:hyperlink r:id="rId47" w:tgtFrame="_blank" w:history="1">
              <w:r w:rsidRPr="00373214">
                <w:rPr>
                  <w:rStyle w:val="Hyperlink"/>
                  <w:rFonts w:asciiTheme="majorBidi" w:hAnsiTheme="majorBidi"/>
                  <w:color w:val="1155CC"/>
                  <w:shd w:val="clear" w:color="auto" w:fill="FFFFFF"/>
                </w:rPr>
                <w:t>AbdElRahman.2323018@stemqena.moe.edu.eg</w:t>
              </w:r>
            </w:hyperlink>
          </w:p>
        </w:tc>
        <w:tc>
          <w:tcPr>
            <w:tcW w:w="771" w:type="pct"/>
          </w:tcPr>
          <w:p w14:paraId="74DF0690" w14:textId="20A67D32" w:rsidR="00133B10" w:rsidRPr="00373214" w:rsidRDefault="00133B10" w:rsidP="00133B10">
            <w:pPr>
              <w:tabs>
                <w:tab w:val="left" w:pos="3300"/>
              </w:tabs>
              <w:spacing w:before="60" w:after="60"/>
              <w:jc w:val="center"/>
              <w:rPr>
                <w:rFonts w:asciiTheme="majorBidi" w:hAnsiTheme="majorBidi" w:cstheme="majorBidi"/>
                <w:sz w:val="22"/>
                <w:szCs w:val="22"/>
              </w:rPr>
            </w:pPr>
            <w:r w:rsidRPr="00373214">
              <w:rPr>
                <w:sz w:val="22"/>
                <w:szCs w:val="22"/>
              </w:rPr>
              <w:t>01018784768</w:t>
            </w:r>
          </w:p>
        </w:tc>
        <w:tc>
          <w:tcPr>
            <w:tcW w:w="735" w:type="pct"/>
          </w:tcPr>
          <w:p w14:paraId="2B0BC3A4" w14:textId="3D4741BE" w:rsidR="00133B10" w:rsidRPr="00F54AD5" w:rsidRDefault="00133B10" w:rsidP="00373214">
            <w:pPr>
              <w:tabs>
                <w:tab w:val="left" w:pos="3300"/>
              </w:tabs>
              <w:spacing w:before="60" w:after="60"/>
              <w:jc w:val="center"/>
              <w:rPr>
                <w:rFonts w:asciiTheme="majorBidi" w:hAnsiTheme="majorBidi" w:cstheme="majorBidi"/>
              </w:rPr>
            </w:pPr>
            <w:r w:rsidRPr="00F54AD5">
              <w:t>Hardware</w:t>
            </w:r>
          </w:p>
        </w:tc>
      </w:tr>
      <w:tr w:rsidR="00373214" w:rsidRPr="00AE177B" w14:paraId="43D6E939" w14:textId="77777777" w:rsidTr="00373214">
        <w:trPr>
          <w:jc w:val="center"/>
        </w:trPr>
        <w:tc>
          <w:tcPr>
            <w:tcW w:w="288" w:type="pct"/>
            <w:vAlign w:val="center"/>
          </w:tcPr>
          <w:p w14:paraId="7B4DAE9D" w14:textId="77777777" w:rsidR="00133B10" w:rsidRPr="005A0E54" w:rsidRDefault="00133B10" w:rsidP="00133B10">
            <w:pPr>
              <w:tabs>
                <w:tab w:val="left" w:pos="3300"/>
              </w:tabs>
              <w:spacing w:before="60" w:after="60"/>
              <w:jc w:val="center"/>
              <w:rPr>
                <w:rFonts w:asciiTheme="majorBidi" w:hAnsiTheme="majorBidi" w:cstheme="majorBidi"/>
              </w:rPr>
            </w:pPr>
            <w:r w:rsidRPr="005A0E54">
              <w:rPr>
                <w:rFonts w:asciiTheme="majorBidi" w:hAnsiTheme="majorBidi" w:cstheme="majorBidi"/>
              </w:rPr>
              <w:t>5</w:t>
            </w:r>
          </w:p>
        </w:tc>
        <w:tc>
          <w:tcPr>
            <w:tcW w:w="845" w:type="pct"/>
          </w:tcPr>
          <w:p w14:paraId="6E30AF26" w14:textId="7BB12EF7" w:rsidR="00133B10" w:rsidRPr="00F54AD5" w:rsidRDefault="00373214" w:rsidP="00133B10">
            <w:pPr>
              <w:tabs>
                <w:tab w:val="left" w:pos="3300"/>
              </w:tabs>
              <w:spacing w:before="60" w:after="60"/>
              <w:jc w:val="center"/>
              <w:rPr>
                <w:rFonts w:asciiTheme="majorBidi" w:hAnsiTheme="majorBidi" w:cstheme="majorBidi"/>
              </w:rPr>
            </w:pPr>
            <w:r>
              <w:rPr>
                <w:rFonts w:asciiTheme="majorBidi" w:hAnsiTheme="majorBidi" w:cstheme="majorBidi"/>
              </w:rPr>
              <w:t>Yass</w:t>
            </w:r>
            <w:r w:rsidR="00374CDE">
              <w:rPr>
                <w:rFonts w:asciiTheme="majorBidi" w:hAnsiTheme="majorBidi" w:cstheme="majorBidi"/>
              </w:rPr>
              <w:t>i</w:t>
            </w:r>
            <w:r>
              <w:rPr>
                <w:rFonts w:asciiTheme="majorBidi" w:hAnsiTheme="majorBidi" w:cstheme="majorBidi"/>
              </w:rPr>
              <w:t>n Hatem</w:t>
            </w:r>
          </w:p>
        </w:tc>
        <w:tc>
          <w:tcPr>
            <w:tcW w:w="2361" w:type="pct"/>
            <w:vAlign w:val="center"/>
          </w:tcPr>
          <w:p w14:paraId="5CBC3738" w14:textId="63E3D65E" w:rsidR="00133B10" w:rsidRPr="00373214" w:rsidRDefault="00374CDE" w:rsidP="00133B10">
            <w:pPr>
              <w:tabs>
                <w:tab w:val="left" w:pos="3300"/>
              </w:tabs>
              <w:spacing w:before="60" w:after="60"/>
              <w:jc w:val="center"/>
              <w:rPr>
                <w:rFonts w:asciiTheme="majorBidi" w:hAnsiTheme="majorBidi" w:cstheme="majorBidi"/>
              </w:rPr>
            </w:pPr>
            <w:hyperlink r:id="rId48" w:history="1">
              <w:r w:rsidRPr="00374CDE">
                <w:rPr>
                  <w:rStyle w:val="Hyperlink"/>
                </w:rPr>
                <w:t>yassin.2323051@stemqena.moe.edu.eg</w:t>
              </w:r>
            </w:hyperlink>
          </w:p>
        </w:tc>
        <w:tc>
          <w:tcPr>
            <w:tcW w:w="771" w:type="pct"/>
          </w:tcPr>
          <w:p w14:paraId="3B9F4745" w14:textId="49CE865D" w:rsidR="00133B10" w:rsidRPr="00373214" w:rsidRDefault="00373214" w:rsidP="00133B10">
            <w:pPr>
              <w:tabs>
                <w:tab w:val="left" w:pos="3300"/>
              </w:tabs>
              <w:spacing w:before="60" w:after="60"/>
              <w:jc w:val="center"/>
              <w:rPr>
                <w:rFonts w:asciiTheme="majorBidi" w:hAnsiTheme="majorBidi" w:cstheme="majorBidi"/>
                <w:sz w:val="22"/>
                <w:szCs w:val="22"/>
              </w:rPr>
            </w:pPr>
            <w:r>
              <w:rPr>
                <w:rFonts w:asciiTheme="majorBidi" w:hAnsiTheme="majorBidi" w:cstheme="majorBidi"/>
                <w:sz w:val="22"/>
                <w:szCs w:val="22"/>
              </w:rPr>
              <w:t>01096781551</w:t>
            </w:r>
          </w:p>
        </w:tc>
        <w:tc>
          <w:tcPr>
            <w:tcW w:w="735" w:type="pct"/>
          </w:tcPr>
          <w:p w14:paraId="687DF96E" w14:textId="265597C9" w:rsidR="00133B10" w:rsidRPr="00F54AD5" w:rsidRDefault="00373214" w:rsidP="00373214">
            <w:pPr>
              <w:tabs>
                <w:tab w:val="left" w:pos="3300"/>
              </w:tabs>
              <w:spacing w:before="60" w:after="60"/>
              <w:jc w:val="center"/>
              <w:rPr>
                <w:rFonts w:asciiTheme="majorBidi" w:hAnsiTheme="majorBidi" w:cstheme="majorBidi"/>
              </w:rPr>
            </w:pPr>
            <w:r w:rsidRPr="00F54AD5">
              <w:t>Hardware</w:t>
            </w:r>
          </w:p>
        </w:tc>
      </w:tr>
      <w:tr w:rsidR="00373214" w:rsidRPr="00AE177B" w14:paraId="3C0004D9" w14:textId="77777777" w:rsidTr="00373214">
        <w:trPr>
          <w:jc w:val="center"/>
        </w:trPr>
        <w:tc>
          <w:tcPr>
            <w:tcW w:w="288" w:type="pct"/>
            <w:vAlign w:val="center"/>
          </w:tcPr>
          <w:p w14:paraId="26BDF7A4" w14:textId="20084F8B" w:rsidR="00133B10" w:rsidRPr="005A0E54" w:rsidRDefault="00133B10" w:rsidP="00133B10">
            <w:pPr>
              <w:tabs>
                <w:tab w:val="left" w:pos="3300"/>
              </w:tabs>
              <w:spacing w:before="60" w:after="60"/>
              <w:jc w:val="center"/>
              <w:rPr>
                <w:rFonts w:asciiTheme="majorBidi" w:hAnsiTheme="majorBidi" w:cstheme="majorBidi"/>
              </w:rPr>
            </w:pPr>
            <w:r w:rsidRPr="005A0E54">
              <w:rPr>
                <w:rFonts w:asciiTheme="majorBidi" w:hAnsiTheme="majorBidi" w:cstheme="majorBidi"/>
              </w:rPr>
              <w:t>6</w:t>
            </w:r>
          </w:p>
        </w:tc>
        <w:tc>
          <w:tcPr>
            <w:tcW w:w="845" w:type="pct"/>
          </w:tcPr>
          <w:p w14:paraId="60D21070" w14:textId="620D30E9" w:rsidR="00133B10" w:rsidRPr="00F54AD5" w:rsidRDefault="00133B10" w:rsidP="00133B10">
            <w:pPr>
              <w:tabs>
                <w:tab w:val="left" w:pos="3300"/>
              </w:tabs>
              <w:spacing w:before="60" w:after="60"/>
              <w:jc w:val="center"/>
              <w:rPr>
                <w:rFonts w:asciiTheme="majorBidi" w:hAnsiTheme="majorBidi" w:cstheme="majorBidi"/>
              </w:rPr>
            </w:pPr>
            <w:r w:rsidRPr="00F54AD5">
              <w:t xml:space="preserve">Judy Saeed </w:t>
            </w:r>
          </w:p>
        </w:tc>
        <w:tc>
          <w:tcPr>
            <w:tcW w:w="2361" w:type="pct"/>
            <w:vAlign w:val="center"/>
          </w:tcPr>
          <w:p w14:paraId="75CD8BED" w14:textId="145AA175" w:rsidR="00133B10" w:rsidRPr="00373214" w:rsidRDefault="00F54AD5" w:rsidP="00133B10">
            <w:pPr>
              <w:tabs>
                <w:tab w:val="left" w:pos="3300"/>
              </w:tabs>
              <w:spacing w:before="60" w:after="60"/>
              <w:jc w:val="center"/>
              <w:rPr>
                <w:rFonts w:asciiTheme="majorBidi" w:hAnsiTheme="majorBidi" w:cstheme="majorBidi"/>
              </w:rPr>
            </w:pPr>
            <w:hyperlink r:id="rId49" w:tgtFrame="_blank" w:history="1">
              <w:r w:rsidRPr="00373214">
                <w:rPr>
                  <w:rStyle w:val="Hyperlink"/>
                  <w:rFonts w:asciiTheme="majorBidi" w:hAnsiTheme="majorBidi" w:cstheme="majorBidi"/>
                  <w:color w:val="1155CC"/>
                  <w:shd w:val="clear" w:color="auto" w:fill="FFFFFF"/>
                </w:rPr>
                <w:t>judy.2323513@stemqena.moe.edu.eg</w:t>
              </w:r>
            </w:hyperlink>
          </w:p>
        </w:tc>
        <w:tc>
          <w:tcPr>
            <w:tcW w:w="771" w:type="pct"/>
          </w:tcPr>
          <w:p w14:paraId="697DEADF" w14:textId="41E1CA51" w:rsidR="00133B10" w:rsidRPr="00373214" w:rsidRDefault="00133B10" w:rsidP="00133B10">
            <w:pPr>
              <w:tabs>
                <w:tab w:val="left" w:pos="3300"/>
              </w:tabs>
              <w:spacing w:before="60" w:after="60"/>
              <w:jc w:val="center"/>
              <w:rPr>
                <w:rFonts w:asciiTheme="majorBidi" w:hAnsiTheme="majorBidi" w:cstheme="majorBidi"/>
                <w:sz w:val="22"/>
                <w:szCs w:val="22"/>
              </w:rPr>
            </w:pPr>
            <w:r w:rsidRPr="00373214">
              <w:rPr>
                <w:sz w:val="22"/>
                <w:szCs w:val="22"/>
              </w:rPr>
              <w:t>01143043839</w:t>
            </w:r>
          </w:p>
        </w:tc>
        <w:tc>
          <w:tcPr>
            <w:tcW w:w="735" w:type="pct"/>
          </w:tcPr>
          <w:p w14:paraId="1EA85CE2" w14:textId="53CA11C1" w:rsidR="00133B10" w:rsidRPr="00F54AD5" w:rsidRDefault="00133B10" w:rsidP="00373214">
            <w:pPr>
              <w:tabs>
                <w:tab w:val="left" w:pos="3300"/>
              </w:tabs>
              <w:spacing w:before="60" w:after="60"/>
              <w:jc w:val="center"/>
              <w:rPr>
                <w:rFonts w:asciiTheme="majorBidi" w:hAnsiTheme="majorBidi" w:cstheme="majorBidi"/>
              </w:rPr>
            </w:pPr>
            <w:r w:rsidRPr="00F54AD5">
              <w:t>Researcher</w:t>
            </w:r>
          </w:p>
        </w:tc>
      </w:tr>
      <w:tr w:rsidR="00373214" w:rsidRPr="00AE177B" w14:paraId="350FEDAD" w14:textId="77777777" w:rsidTr="00373214">
        <w:trPr>
          <w:jc w:val="center"/>
        </w:trPr>
        <w:tc>
          <w:tcPr>
            <w:tcW w:w="288" w:type="pct"/>
            <w:vAlign w:val="center"/>
          </w:tcPr>
          <w:p w14:paraId="08B164B3" w14:textId="79E04C0D" w:rsidR="00133B10" w:rsidRPr="005A0E54" w:rsidRDefault="00133B10" w:rsidP="00133B10">
            <w:pPr>
              <w:tabs>
                <w:tab w:val="left" w:pos="3300"/>
              </w:tabs>
              <w:spacing w:before="60" w:after="60"/>
              <w:jc w:val="center"/>
              <w:rPr>
                <w:rFonts w:asciiTheme="majorBidi" w:hAnsiTheme="majorBidi" w:cstheme="majorBidi"/>
              </w:rPr>
            </w:pPr>
            <w:r w:rsidRPr="005A0E54">
              <w:rPr>
                <w:rFonts w:asciiTheme="majorBidi" w:hAnsiTheme="majorBidi" w:cstheme="majorBidi"/>
              </w:rPr>
              <w:t>7</w:t>
            </w:r>
          </w:p>
        </w:tc>
        <w:tc>
          <w:tcPr>
            <w:tcW w:w="845" w:type="pct"/>
          </w:tcPr>
          <w:p w14:paraId="1870CAC5" w14:textId="1E6747AC" w:rsidR="00133B10" w:rsidRPr="00F54AD5" w:rsidRDefault="00133B10" w:rsidP="00133B10">
            <w:pPr>
              <w:tabs>
                <w:tab w:val="left" w:pos="3300"/>
              </w:tabs>
              <w:spacing w:before="60" w:after="60"/>
              <w:jc w:val="center"/>
              <w:rPr>
                <w:rFonts w:asciiTheme="majorBidi" w:hAnsiTheme="majorBidi" w:cstheme="majorBidi"/>
              </w:rPr>
            </w:pPr>
            <w:r w:rsidRPr="00F54AD5">
              <w:t xml:space="preserve">Yara Omar  </w:t>
            </w:r>
          </w:p>
        </w:tc>
        <w:tc>
          <w:tcPr>
            <w:tcW w:w="2361" w:type="pct"/>
            <w:vAlign w:val="center"/>
          </w:tcPr>
          <w:p w14:paraId="3A1FB3B2" w14:textId="083D524E" w:rsidR="00133B10" w:rsidRPr="00373214" w:rsidRDefault="00F54AD5" w:rsidP="00133B10">
            <w:pPr>
              <w:tabs>
                <w:tab w:val="left" w:pos="3300"/>
              </w:tabs>
              <w:spacing w:before="60" w:after="60"/>
              <w:jc w:val="center"/>
              <w:rPr>
                <w:rFonts w:asciiTheme="majorBidi" w:hAnsiTheme="majorBidi" w:cstheme="majorBidi"/>
              </w:rPr>
            </w:pPr>
            <w:hyperlink r:id="rId50" w:tgtFrame="_blank" w:history="1">
              <w:r w:rsidRPr="00373214">
                <w:rPr>
                  <w:rStyle w:val="Hyperlink"/>
                  <w:rFonts w:asciiTheme="majorBidi" w:hAnsiTheme="majorBidi" w:cstheme="majorBidi"/>
                  <w:color w:val="1155CC"/>
                  <w:shd w:val="clear" w:color="auto" w:fill="FFFFFF"/>
                </w:rPr>
                <w:t>yara.2323556@stemqena.moe.edu.eg</w:t>
              </w:r>
            </w:hyperlink>
          </w:p>
        </w:tc>
        <w:tc>
          <w:tcPr>
            <w:tcW w:w="771" w:type="pct"/>
          </w:tcPr>
          <w:p w14:paraId="6D3D7C1E" w14:textId="0E1B68B6" w:rsidR="00133B10" w:rsidRPr="00373214" w:rsidRDefault="00133B10" w:rsidP="00133B10">
            <w:pPr>
              <w:tabs>
                <w:tab w:val="left" w:pos="3300"/>
              </w:tabs>
              <w:spacing w:before="60" w:after="60"/>
              <w:jc w:val="center"/>
              <w:rPr>
                <w:rFonts w:asciiTheme="majorBidi" w:hAnsiTheme="majorBidi" w:cstheme="majorBidi"/>
                <w:sz w:val="22"/>
                <w:szCs w:val="22"/>
              </w:rPr>
            </w:pPr>
            <w:r w:rsidRPr="00373214">
              <w:rPr>
                <w:sz w:val="22"/>
                <w:szCs w:val="22"/>
              </w:rPr>
              <w:t>01228009660</w:t>
            </w:r>
          </w:p>
        </w:tc>
        <w:tc>
          <w:tcPr>
            <w:tcW w:w="735" w:type="pct"/>
          </w:tcPr>
          <w:p w14:paraId="6ACF7D89" w14:textId="57DB1DC1" w:rsidR="00133B10" w:rsidRPr="00F54AD5" w:rsidRDefault="00133B10" w:rsidP="00373214">
            <w:pPr>
              <w:tabs>
                <w:tab w:val="left" w:pos="3300"/>
              </w:tabs>
              <w:spacing w:before="60" w:after="60"/>
              <w:jc w:val="center"/>
              <w:rPr>
                <w:rFonts w:asciiTheme="majorBidi" w:hAnsiTheme="majorBidi" w:cstheme="majorBidi"/>
              </w:rPr>
            </w:pPr>
            <w:r w:rsidRPr="00F54AD5">
              <w:t>Researcher</w:t>
            </w:r>
          </w:p>
        </w:tc>
      </w:tr>
      <w:tr w:rsidR="00373214" w:rsidRPr="00AE177B" w14:paraId="1BBF26F7" w14:textId="77777777" w:rsidTr="008D498F">
        <w:trPr>
          <w:jc w:val="center"/>
        </w:trPr>
        <w:tc>
          <w:tcPr>
            <w:tcW w:w="288" w:type="pct"/>
            <w:vAlign w:val="center"/>
          </w:tcPr>
          <w:p w14:paraId="7AA7666E" w14:textId="2CD296A5" w:rsidR="00373214" w:rsidRPr="005A0E54" w:rsidRDefault="00373214" w:rsidP="00373214">
            <w:pPr>
              <w:tabs>
                <w:tab w:val="left" w:pos="3300"/>
              </w:tabs>
              <w:spacing w:before="60" w:after="60"/>
              <w:jc w:val="center"/>
              <w:rPr>
                <w:rFonts w:asciiTheme="majorBidi" w:hAnsiTheme="majorBidi" w:cstheme="majorBidi"/>
              </w:rPr>
            </w:pPr>
            <w:r w:rsidRPr="005A0E54">
              <w:rPr>
                <w:rFonts w:asciiTheme="majorBidi" w:hAnsiTheme="majorBidi" w:cstheme="majorBidi"/>
              </w:rPr>
              <w:t>8</w:t>
            </w:r>
          </w:p>
        </w:tc>
        <w:tc>
          <w:tcPr>
            <w:tcW w:w="845" w:type="pct"/>
          </w:tcPr>
          <w:p w14:paraId="03118A78" w14:textId="720A3C5D" w:rsidR="00373214" w:rsidRPr="005A0E54" w:rsidRDefault="00373214" w:rsidP="00373214">
            <w:pPr>
              <w:tabs>
                <w:tab w:val="left" w:pos="3300"/>
              </w:tabs>
              <w:spacing w:before="60" w:after="60"/>
              <w:jc w:val="center"/>
              <w:rPr>
                <w:rFonts w:asciiTheme="majorBidi" w:hAnsiTheme="majorBidi" w:cstheme="majorBidi"/>
              </w:rPr>
            </w:pPr>
            <w:r w:rsidRPr="00F54AD5">
              <w:t>Hana Hamed</w:t>
            </w:r>
          </w:p>
        </w:tc>
        <w:tc>
          <w:tcPr>
            <w:tcW w:w="2361" w:type="pct"/>
            <w:vAlign w:val="center"/>
          </w:tcPr>
          <w:p w14:paraId="52F9BE7D" w14:textId="0DBAB865" w:rsidR="00373214" w:rsidRPr="00373214" w:rsidRDefault="00373214" w:rsidP="00373214">
            <w:pPr>
              <w:tabs>
                <w:tab w:val="left" w:pos="3300"/>
              </w:tabs>
              <w:spacing w:before="60" w:after="60"/>
              <w:jc w:val="center"/>
              <w:rPr>
                <w:rFonts w:asciiTheme="majorBidi" w:hAnsiTheme="majorBidi" w:cstheme="majorBidi"/>
              </w:rPr>
            </w:pPr>
            <w:hyperlink r:id="rId51" w:tgtFrame="_blank" w:history="1">
              <w:r w:rsidRPr="00373214">
                <w:rPr>
                  <w:rStyle w:val="Hyperlink"/>
                  <w:rFonts w:asciiTheme="majorBidi" w:hAnsiTheme="majorBidi" w:cstheme="majorBidi"/>
                  <w:color w:val="1155CC"/>
                  <w:shd w:val="clear" w:color="auto" w:fill="FFFFFF"/>
                </w:rPr>
                <w:t>hana.2323555@stemqena.moe.edu.eg</w:t>
              </w:r>
            </w:hyperlink>
          </w:p>
        </w:tc>
        <w:tc>
          <w:tcPr>
            <w:tcW w:w="771" w:type="pct"/>
          </w:tcPr>
          <w:p w14:paraId="520D9149" w14:textId="4F40B0DD" w:rsidR="00373214" w:rsidRPr="005A0E54" w:rsidRDefault="00373214" w:rsidP="00373214">
            <w:pPr>
              <w:tabs>
                <w:tab w:val="left" w:pos="3300"/>
              </w:tabs>
              <w:spacing w:before="60" w:after="60"/>
              <w:jc w:val="center"/>
              <w:rPr>
                <w:rFonts w:asciiTheme="majorBidi" w:hAnsiTheme="majorBidi" w:cstheme="majorBidi"/>
              </w:rPr>
            </w:pPr>
            <w:r w:rsidRPr="00373214">
              <w:rPr>
                <w:sz w:val="22"/>
                <w:szCs w:val="22"/>
              </w:rPr>
              <w:t>01274039907</w:t>
            </w:r>
          </w:p>
        </w:tc>
        <w:tc>
          <w:tcPr>
            <w:tcW w:w="735" w:type="pct"/>
          </w:tcPr>
          <w:p w14:paraId="6D8B801F" w14:textId="10E0635D" w:rsidR="00373214" w:rsidRPr="005A0E54" w:rsidRDefault="00373214" w:rsidP="00373214">
            <w:pPr>
              <w:tabs>
                <w:tab w:val="left" w:pos="3300"/>
              </w:tabs>
              <w:spacing w:before="60" w:after="60"/>
              <w:jc w:val="center"/>
              <w:rPr>
                <w:rFonts w:asciiTheme="majorBidi" w:hAnsiTheme="majorBidi" w:cstheme="majorBidi"/>
              </w:rPr>
            </w:pPr>
            <w:r w:rsidRPr="00F54AD5">
              <w:t>Researcher</w:t>
            </w:r>
          </w:p>
        </w:tc>
      </w:tr>
      <w:tr w:rsidR="00373214" w:rsidRPr="00AE177B" w14:paraId="1ECC55E7" w14:textId="77777777" w:rsidTr="00373214">
        <w:trPr>
          <w:jc w:val="center"/>
        </w:trPr>
        <w:tc>
          <w:tcPr>
            <w:tcW w:w="288" w:type="pct"/>
            <w:vAlign w:val="center"/>
          </w:tcPr>
          <w:p w14:paraId="60C6A6DC" w14:textId="78CFF1EC" w:rsidR="00133B10" w:rsidRPr="005A0E54" w:rsidRDefault="00133B10" w:rsidP="00133B10">
            <w:pPr>
              <w:tabs>
                <w:tab w:val="left" w:pos="3300"/>
              </w:tabs>
              <w:spacing w:before="60" w:after="60"/>
              <w:jc w:val="center"/>
              <w:rPr>
                <w:rFonts w:asciiTheme="majorBidi" w:hAnsiTheme="majorBidi" w:cstheme="majorBidi"/>
              </w:rPr>
            </w:pPr>
            <w:r w:rsidRPr="005A0E54">
              <w:rPr>
                <w:rFonts w:asciiTheme="majorBidi" w:hAnsiTheme="majorBidi" w:cstheme="majorBidi"/>
              </w:rPr>
              <w:t>9</w:t>
            </w:r>
          </w:p>
        </w:tc>
        <w:tc>
          <w:tcPr>
            <w:tcW w:w="845" w:type="pct"/>
            <w:vAlign w:val="center"/>
          </w:tcPr>
          <w:p w14:paraId="3FFC3BC9" w14:textId="77777777" w:rsidR="00133B10" w:rsidRPr="005A0E54" w:rsidRDefault="00133B10" w:rsidP="00133B10">
            <w:pPr>
              <w:tabs>
                <w:tab w:val="left" w:pos="3300"/>
              </w:tabs>
              <w:spacing w:before="60" w:after="60"/>
              <w:jc w:val="center"/>
              <w:rPr>
                <w:rFonts w:asciiTheme="majorBidi" w:hAnsiTheme="majorBidi" w:cstheme="majorBidi"/>
              </w:rPr>
            </w:pPr>
          </w:p>
        </w:tc>
        <w:tc>
          <w:tcPr>
            <w:tcW w:w="2361" w:type="pct"/>
            <w:vAlign w:val="center"/>
          </w:tcPr>
          <w:p w14:paraId="4A8E5D25" w14:textId="77777777" w:rsidR="00133B10" w:rsidRPr="005A0E54" w:rsidRDefault="00133B10" w:rsidP="00133B10">
            <w:pPr>
              <w:tabs>
                <w:tab w:val="left" w:pos="3300"/>
              </w:tabs>
              <w:spacing w:before="60" w:after="60"/>
              <w:jc w:val="center"/>
              <w:rPr>
                <w:rFonts w:asciiTheme="majorBidi" w:hAnsiTheme="majorBidi" w:cstheme="majorBidi"/>
              </w:rPr>
            </w:pPr>
          </w:p>
        </w:tc>
        <w:tc>
          <w:tcPr>
            <w:tcW w:w="771" w:type="pct"/>
            <w:vAlign w:val="center"/>
          </w:tcPr>
          <w:p w14:paraId="52982716" w14:textId="77777777" w:rsidR="00133B10" w:rsidRPr="005A0E54" w:rsidRDefault="00133B10" w:rsidP="00133B10">
            <w:pPr>
              <w:tabs>
                <w:tab w:val="left" w:pos="3300"/>
              </w:tabs>
              <w:spacing w:before="60" w:after="60"/>
              <w:jc w:val="center"/>
              <w:rPr>
                <w:rFonts w:asciiTheme="majorBidi" w:hAnsiTheme="majorBidi" w:cstheme="majorBidi"/>
              </w:rPr>
            </w:pPr>
          </w:p>
        </w:tc>
        <w:tc>
          <w:tcPr>
            <w:tcW w:w="735" w:type="pct"/>
          </w:tcPr>
          <w:p w14:paraId="32205E3F" w14:textId="77777777" w:rsidR="00133B10" w:rsidRPr="005A0E54" w:rsidRDefault="00133B10" w:rsidP="00133B10">
            <w:pPr>
              <w:tabs>
                <w:tab w:val="left" w:pos="3300"/>
              </w:tabs>
              <w:spacing w:before="60" w:after="60"/>
              <w:jc w:val="center"/>
              <w:rPr>
                <w:rFonts w:asciiTheme="majorBidi" w:hAnsiTheme="majorBidi" w:cstheme="majorBidi"/>
              </w:rPr>
            </w:pPr>
          </w:p>
        </w:tc>
      </w:tr>
      <w:tr w:rsidR="00373214" w:rsidRPr="00AE177B" w14:paraId="792E1B08" w14:textId="77777777" w:rsidTr="00373214">
        <w:trPr>
          <w:jc w:val="center"/>
        </w:trPr>
        <w:tc>
          <w:tcPr>
            <w:tcW w:w="288" w:type="pct"/>
            <w:vAlign w:val="center"/>
          </w:tcPr>
          <w:p w14:paraId="53CA631C" w14:textId="5632686B" w:rsidR="00133B10" w:rsidRPr="005A0E54" w:rsidRDefault="00133B10" w:rsidP="00133B10">
            <w:pPr>
              <w:tabs>
                <w:tab w:val="left" w:pos="3300"/>
              </w:tabs>
              <w:spacing w:before="60" w:after="60"/>
              <w:jc w:val="center"/>
              <w:rPr>
                <w:rFonts w:asciiTheme="majorBidi" w:hAnsiTheme="majorBidi" w:cstheme="majorBidi"/>
              </w:rPr>
            </w:pPr>
            <w:r w:rsidRPr="005A0E54">
              <w:rPr>
                <w:rFonts w:asciiTheme="majorBidi" w:hAnsiTheme="majorBidi" w:cstheme="majorBidi"/>
              </w:rPr>
              <w:t>10</w:t>
            </w:r>
          </w:p>
        </w:tc>
        <w:tc>
          <w:tcPr>
            <w:tcW w:w="845" w:type="pct"/>
            <w:vAlign w:val="center"/>
          </w:tcPr>
          <w:p w14:paraId="16491D63" w14:textId="77777777" w:rsidR="00133B10" w:rsidRPr="005A0E54" w:rsidRDefault="00133B10" w:rsidP="00133B10">
            <w:pPr>
              <w:tabs>
                <w:tab w:val="left" w:pos="3300"/>
              </w:tabs>
              <w:spacing w:before="60" w:after="60"/>
              <w:jc w:val="center"/>
              <w:rPr>
                <w:rFonts w:asciiTheme="majorBidi" w:hAnsiTheme="majorBidi" w:cstheme="majorBidi"/>
              </w:rPr>
            </w:pPr>
          </w:p>
        </w:tc>
        <w:tc>
          <w:tcPr>
            <w:tcW w:w="2361" w:type="pct"/>
            <w:vAlign w:val="center"/>
          </w:tcPr>
          <w:p w14:paraId="0DF92E3E" w14:textId="77777777" w:rsidR="00133B10" w:rsidRPr="005A0E54" w:rsidRDefault="00133B10" w:rsidP="00133B10">
            <w:pPr>
              <w:tabs>
                <w:tab w:val="left" w:pos="3300"/>
              </w:tabs>
              <w:spacing w:before="60" w:after="60"/>
              <w:jc w:val="center"/>
              <w:rPr>
                <w:rFonts w:asciiTheme="majorBidi" w:hAnsiTheme="majorBidi" w:cstheme="majorBidi"/>
              </w:rPr>
            </w:pPr>
          </w:p>
        </w:tc>
        <w:tc>
          <w:tcPr>
            <w:tcW w:w="771" w:type="pct"/>
            <w:vAlign w:val="center"/>
          </w:tcPr>
          <w:p w14:paraId="2B6FBABF" w14:textId="77777777" w:rsidR="00133B10" w:rsidRPr="005A0E54" w:rsidRDefault="00133B10" w:rsidP="00133B10">
            <w:pPr>
              <w:tabs>
                <w:tab w:val="left" w:pos="3300"/>
              </w:tabs>
              <w:spacing w:before="60" w:after="60"/>
              <w:jc w:val="center"/>
              <w:rPr>
                <w:rFonts w:asciiTheme="majorBidi" w:hAnsiTheme="majorBidi" w:cstheme="majorBidi"/>
              </w:rPr>
            </w:pPr>
          </w:p>
        </w:tc>
        <w:tc>
          <w:tcPr>
            <w:tcW w:w="735" w:type="pct"/>
          </w:tcPr>
          <w:p w14:paraId="785BEA08" w14:textId="77777777" w:rsidR="00133B10" w:rsidRPr="005A0E54" w:rsidRDefault="00133B10" w:rsidP="00133B10">
            <w:pPr>
              <w:tabs>
                <w:tab w:val="left" w:pos="3300"/>
              </w:tabs>
              <w:spacing w:before="60" w:after="60"/>
              <w:jc w:val="center"/>
              <w:rPr>
                <w:rFonts w:asciiTheme="majorBidi" w:hAnsiTheme="majorBidi" w:cstheme="majorBidi"/>
              </w:rPr>
            </w:pPr>
          </w:p>
        </w:tc>
      </w:tr>
    </w:tbl>
    <w:p w14:paraId="65EB9AC8" w14:textId="77777777" w:rsidR="00F901F0" w:rsidRDefault="00F901F0" w:rsidP="00F901F0">
      <w:pPr>
        <w:tabs>
          <w:tab w:val="left" w:pos="3300"/>
        </w:tabs>
      </w:pPr>
    </w:p>
    <w:p w14:paraId="1A9DD043" w14:textId="77777777" w:rsidR="00F901F0" w:rsidRDefault="00F901F0" w:rsidP="00F901F0">
      <w:pPr>
        <w:tabs>
          <w:tab w:val="left" w:pos="3300"/>
        </w:tabs>
      </w:pPr>
    </w:p>
    <w:p w14:paraId="334B5981" w14:textId="77777777" w:rsidR="00F901F0" w:rsidRDefault="00F901F0" w:rsidP="00F901F0">
      <w:pPr>
        <w:tabs>
          <w:tab w:val="left" w:pos="3300"/>
        </w:tabs>
      </w:pPr>
    </w:p>
    <w:p w14:paraId="6CB5886C" w14:textId="77777777" w:rsidR="00F901F0" w:rsidRDefault="00F901F0" w:rsidP="00F901F0">
      <w:pPr>
        <w:tabs>
          <w:tab w:val="left" w:pos="3300"/>
        </w:tabs>
      </w:pPr>
    </w:p>
    <w:p w14:paraId="0B3F79EB" w14:textId="77777777" w:rsidR="00F901F0" w:rsidRDefault="00F901F0" w:rsidP="00F901F0">
      <w:pPr>
        <w:tabs>
          <w:tab w:val="left" w:pos="3300"/>
        </w:tabs>
      </w:pPr>
    </w:p>
    <w:p w14:paraId="1D34E864" w14:textId="77777777" w:rsidR="00F901F0" w:rsidRDefault="00F901F0" w:rsidP="00F901F0">
      <w:pPr>
        <w:tabs>
          <w:tab w:val="left" w:pos="3300"/>
        </w:tabs>
      </w:pPr>
    </w:p>
    <w:p w14:paraId="5AEDD9F4" w14:textId="77777777" w:rsidR="00F901F0" w:rsidRDefault="00F901F0" w:rsidP="00F901F0">
      <w:pPr>
        <w:tabs>
          <w:tab w:val="left" w:pos="3300"/>
        </w:tabs>
      </w:pPr>
    </w:p>
    <w:p w14:paraId="54B3B7BE" w14:textId="77777777" w:rsidR="005A0E54" w:rsidRDefault="005A0E54" w:rsidP="00F901F0">
      <w:pPr>
        <w:tabs>
          <w:tab w:val="left" w:pos="3300"/>
        </w:tabs>
      </w:pPr>
    </w:p>
    <w:p w14:paraId="5BF9F8DA" w14:textId="1A1798E1" w:rsidR="00F901F0" w:rsidRDefault="00F901F0" w:rsidP="00F901F0">
      <w:pPr>
        <w:pStyle w:val="MyHeadtitle"/>
        <w:tabs>
          <w:tab w:val="left" w:pos="0"/>
        </w:tabs>
        <w:spacing w:before="60"/>
        <w:jc w:val="center"/>
        <w:rPr>
          <w:rFonts w:ascii="Futura LT Book" w:hAnsi="Futura LT Book" w:cs="Times New Roman"/>
          <w:bCs w:val="0"/>
          <w:color w:val="FFFFFF"/>
          <w:sz w:val="50"/>
          <w:szCs w:val="50"/>
        </w:rPr>
      </w:pPr>
      <w:bookmarkStart w:id="58" w:name="_Toc130306836"/>
      <w:r>
        <w:rPr>
          <w:rFonts w:ascii="Futura LT Book" w:hAnsi="Futura LT Book" w:cs="Times New Roman"/>
          <w:bCs w:val="0"/>
          <w:color w:val="FFFFFF"/>
          <w:sz w:val="50"/>
          <w:szCs w:val="50"/>
        </w:rPr>
        <w:lastRenderedPageBreak/>
        <w:t>APPENDIX II</w:t>
      </w:r>
      <w:r w:rsidR="00E94018">
        <w:rPr>
          <w:rFonts w:ascii="Futura LT Book" w:hAnsi="Futura LT Book" w:cs="Times New Roman"/>
          <w:bCs w:val="0"/>
          <w:color w:val="FFFFFF"/>
          <w:sz w:val="50"/>
          <w:szCs w:val="50"/>
        </w:rPr>
        <w:t>I</w:t>
      </w:r>
      <w:bookmarkEnd w:id="58"/>
    </w:p>
    <w:p w14:paraId="1FCC9ED6" w14:textId="77777777" w:rsidR="00F901F0" w:rsidRPr="00C8342B" w:rsidRDefault="00F901F0" w:rsidP="00F901F0">
      <w:pPr>
        <w:pStyle w:val="MyHeadtitle"/>
        <w:tabs>
          <w:tab w:val="left" w:pos="0"/>
        </w:tabs>
        <w:spacing w:before="60"/>
        <w:jc w:val="center"/>
        <w:rPr>
          <w:rFonts w:ascii="Futura LT Book" w:hAnsi="Futura LT Book" w:cs="Times New Roman"/>
          <w:bCs w:val="0"/>
          <w:color w:val="FFFFFF"/>
          <w:sz w:val="50"/>
          <w:szCs w:val="50"/>
        </w:rPr>
      </w:pPr>
      <w:bookmarkStart w:id="59" w:name="_Toc129698628"/>
      <w:bookmarkStart w:id="60" w:name="_Toc129698795"/>
      <w:bookmarkStart w:id="61" w:name="_Toc130306837"/>
      <w:r>
        <w:rPr>
          <w:rFonts w:ascii="Futura LT Book" w:hAnsi="Futura LT Book" w:cs="Times New Roman"/>
          <w:bCs w:val="0"/>
          <w:color w:val="FFFFFF"/>
          <w:sz w:val="50"/>
          <w:szCs w:val="50"/>
        </w:rPr>
        <w:t xml:space="preserve">Project </w:t>
      </w:r>
      <w:r w:rsidRPr="00C036C8">
        <w:rPr>
          <w:rFonts w:ascii="Futura LT Book" w:hAnsi="Futura LT Book" w:cs="Times New Roman"/>
          <w:bCs w:val="0"/>
          <w:color w:val="FFFFFF"/>
          <w:sz w:val="50"/>
          <w:szCs w:val="50"/>
        </w:rPr>
        <w:t>Schedule</w:t>
      </w:r>
      <w:bookmarkEnd w:id="59"/>
      <w:bookmarkEnd w:id="60"/>
      <w:bookmarkEnd w:id="61"/>
    </w:p>
    <w:p w14:paraId="07F630D7" w14:textId="77777777" w:rsidR="00F901F0" w:rsidRPr="00F67D3A" w:rsidRDefault="00F901F0" w:rsidP="00F901F0"/>
    <w:p w14:paraId="0ABC6B52" w14:textId="77777777" w:rsidR="00F901F0" w:rsidRDefault="00F901F0" w:rsidP="00F901F0"/>
    <w:p w14:paraId="51BCFE76" w14:textId="77777777" w:rsidR="00373214" w:rsidRPr="00F67D3A" w:rsidRDefault="00373214" w:rsidP="00F901F0"/>
    <w:p w14:paraId="796DD9A4" w14:textId="77777777" w:rsidR="00F901F0" w:rsidRDefault="00F901F0" w:rsidP="00F901F0">
      <w:pPr>
        <w:tabs>
          <w:tab w:val="left" w:pos="3300"/>
        </w:tabs>
      </w:pPr>
    </w:p>
    <w:p w14:paraId="064352E8" w14:textId="77777777" w:rsidR="00F901F0" w:rsidRPr="00E26454" w:rsidRDefault="00F901F0" w:rsidP="00F901F0">
      <w:pPr>
        <w:rPr>
          <w:rFonts w:asciiTheme="majorBidi" w:hAnsiTheme="majorBidi" w:cstheme="majorBidi"/>
          <w:b/>
          <w:bCs/>
          <w:sz w:val="28"/>
          <w:szCs w:val="28"/>
        </w:rPr>
      </w:pPr>
      <w:r>
        <w:rPr>
          <w:rFonts w:asciiTheme="majorBidi" w:hAnsiTheme="majorBidi" w:cstheme="majorBidi"/>
          <w:b/>
          <w:bCs/>
          <w:sz w:val="28"/>
          <w:szCs w:val="28"/>
        </w:rPr>
        <w:t>Project Tasks Timeline</w:t>
      </w:r>
      <w:r w:rsidRPr="00E26454">
        <w:rPr>
          <w:rFonts w:asciiTheme="majorBidi" w:hAnsiTheme="majorBidi" w:cstheme="majorBidi"/>
          <w:b/>
          <w:bCs/>
          <w:sz w:val="28"/>
          <w:szCs w:val="28"/>
        </w:rPr>
        <w:t>:</w:t>
      </w:r>
    </w:p>
    <w:p w14:paraId="5FD0382A" w14:textId="77777777" w:rsidR="00F901F0" w:rsidRDefault="00F901F0" w:rsidP="00F901F0">
      <w:pPr>
        <w:rPr>
          <w:rFonts w:asciiTheme="majorBidi" w:hAnsiTheme="majorBidi" w:cstheme="majorBidi"/>
          <w:b/>
          <w:bCs/>
          <w:sz w:val="28"/>
          <w:szCs w:val="28"/>
        </w:rPr>
      </w:pPr>
    </w:p>
    <w:tbl>
      <w:tblPr>
        <w:tblStyle w:val="TableGrid"/>
        <w:tblW w:w="5000" w:type="pct"/>
        <w:jc w:val="center"/>
        <w:tblLook w:val="04A0" w:firstRow="1" w:lastRow="0" w:firstColumn="1" w:lastColumn="0" w:noHBand="0" w:noVBand="1"/>
      </w:tblPr>
      <w:tblGrid>
        <w:gridCol w:w="2123"/>
        <w:gridCol w:w="6093"/>
        <w:gridCol w:w="1695"/>
      </w:tblGrid>
      <w:tr w:rsidR="00F901F0" w:rsidRPr="00AE177B" w14:paraId="1CA35CDA" w14:textId="77777777" w:rsidTr="00AB6F2F">
        <w:trPr>
          <w:jc w:val="center"/>
        </w:trPr>
        <w:tc>
          <w:tcPr>
            <w:tcW w:w="1071" w:type="pct"/>
            <w:shd w:val="clear" w:color="auto" w:fill="9CC2E5" w:themeFill="accent5" w:themeFillTint="99"/>
            <w:vAlign w:val="center"/>
          </w:tcPr>
          <w:p w14:paraId="520791B4" w14:textId="77777777" w:rsidR="00F901F0" w:rsidRPr="00AE177B" w:rsidRDefault="00F901F0" w:rsidP="00AB6F2F">
            <w:pPr>
              <w:tabs>
                <w:tab w:val="left" w:pos="3300"/>
              </w:tabs>
              <w:spacing w:before="60" w:after="60"/>
              <w:jc w:val="center"/>
              <w:rPr>
                <w:rFonts w:asciiTheme="majorBidi" w:hAnsiTheme="majorBidi" w:cstheme="majorBidi"/>
                <w:b/>
                <w:bCs/>
              </w:rPr>
            </w:pPr>
            <w:r>
              <w:rPr>
                <w:rFonts w:asciiTheme="majorBidi" w:hAnsiTheme="majorBidi" w:cstheme="majorBidi"/>
                <w:b/>
                <w:bCs/>
              </w:rPr>
              <w:t>Time Frame</w:t>
            </w:r>
          </w:p>
        </w:tc>
        <w:tc>
          <w:tcPr>
            <w:tcW w:w="3074" w:type="pct"/>
            <w:shd w:val="clear" w:color="auto" w:fill="9CC2E5" w:themeFill="accent5" w:themeFillTint="99"/>
            <w:vAlign w:val="center"/>
          </w:tcPr>
          <w:p w14:paraId="076D7631" w14:textId="77777777" w:rsidR="00F901F0" w:rsidRPr="00E26454" w:rsidRDefault="00F901F0" w:rsidP="00AB6F2F">
            <w:pPr>
              <w:tabs>
                <w:tab w:val="left" w:pos="3300"/>
              </w:tabs>
              <w:spacing w:before="60" w:after="60"/>
              <w:jc w:val="center"/>
              <w:rPr>
                <w:rFonts w:asciiTheme="majorBidi" w:hAnsiTheme="majorBidi" w:cstheme="majorBidi"/>
                <w:b/>
                <w:bCs/>
              </w:rPr>
            </w:pPr>
            <w:r w:rsidRPr="00E26454">
              <w:rPr>
                <w:rFonts w:asciiTheme="majorBidi" w:hAnsiTheme="majorBidi" w:cstheme="majorBidi"/>
                <w:b/>
                <w:bCs/>
              </w:rPr>
              <w:t>Task To Be Completed</w:t>
            </w:r>
          </w:p>
        </w:tc>
        <w:tc>
          <w:tcPr>
            <w:tcW w:w="855" w:type="pct"/>
            <w:shd w:val="clear" w:color="auto" w:fill="9CC2E5" w:themeFill="accent5" w:themeFillTint="99"/>
            <w:vAlign w:val="center"/>
          </w:tcPr>
          <w:p w14:paraId="0D5BFA70" w14:textId="77777777" w:rsidR="00F901F0" w:rsidRPr="00E26454" w:rsidRDefault="00F901F0" w:rsidP="00AB6F2F">
            <w:pPr>
              <w:tabs>
                <w:tab w:val="left" w:pos="3300"/>
              </w:tabs>
              <w:spacing w:before="60" w:after="60"/>
              <w:jc w:val="center"/>
              <w:rPr>
                <w:rFonts w:asciiTheme="majorBidi" w:hAnsiTheme="majorBidi" w:cstheme="majorBidi"/>
                <w:b/>
                <w:bCs/>
              </w:rPr>
            </w:pPr>
            <w:r w:rsidRPr="00E26454">
              <w:rPr>
                <w:rFonts w:asciiTheme="majorBidi" w:hAnsiTheme="majorBidi" w:cstheme="majorBidi"/>
                <w:b/>
                <w:bCs/>
              </w:rPr>
              <w:t>Status</w:t>
            </w:r>
            <w:r w:rsidRPr="000473C9">
              <w:rPr>
                <w:rFonts w:asciiTheme="majorBidi" w:hAnsiTheme="majorBidi" w:cstheme="majorBidi"/>
                <w:b/>
                <w:bCs/>
                <w:color w:val="FF0000"/>
              </w:rPr>
              <w:t>*</w:t>
            </w:r>
          </w:p>
        </w:tc>
      </w:tr>
      <w:tr w:rsidR="00681461" w:rsidRPr="00AE177B" w14:paraId="137EE950" w14:textId="77777777" w:rsidTr="00AB6F2F">
        <w:trPr>
          <w:trHeight w:val="820"/>
          <w:jc w:val="center"/>
        </w:trPr>
        <w:tc>
          <w:tcPr>
            <w:tcW w:w="1071" w:type="pct"/>
            <w:vAlign w:val="center"/>
          </w:tcPr>
          <w:p w14:paraId="422DD995" w14:textId="2F11B22A" w:rsidR="00681461" w:rsidRPr="00AE177B" w:rsidRDefault="00681461" w:rsidP="00681461">
            <w:pPr>
              <w:tabs>
                <w:tab w:val="left" w:pos="3300"/>
              </w:tabs>
              <w:spacing w:before="60" w:after="60"/>
              <w:jc w:val="center"/>
              <w:rPr>
                <w:rFonts w:asciiTheme="majorBidi" w:hAnsiTheme="majorBidi" w:cstheme="majorBidi"/>
              </w:rPr>
            </w:pPr>
            <w:r w:rsidRPr="00E26454">
              <w:rPr>
                <w:rFonts w:asciiTheme="majorBidi" w:hAnsiTheme="majorBidi" w:cstheme="majorBidi"/>
              </w:rPr>
              <w:t>October 202</w:t>
            </w:r>
            <w:r>
              <w:rPr>
                <w:rFonts w:asciiTheme="majorBidi" w:hAnsiTheme="majorBidi" w:cstheme="majorBidi"/>
              </w:rPr>
              <w:t>3</w:t>
            </w:r>
          </w:p>
        </w:tc>
        <w:tc>
          <w:tcPr>
            <w:tcW w:w="3074" w:type="pct"/>
            <w:vAlign w:val="center"/>
          </w:tcPr>
          <w:p w14:paraId="7401006B" w14:textId="54ECCDBF" w:rsidR="00681461" w:rsidRPr="00AE177B" w:rsidRDefault="00681461" w:rsidP="00681461">
            <w:pPr>
              <w:tabs>
                <w:tab w:val="left" w:pos="3300"/>
              </w:tabs>
              <w:spacing w:before="60" w:after="60"/>
              <w:jc w:val="center"/>
              <w:rPr>
                <w:rFonts w:asciiTheme="majorBidi" w:hAnsiTheme="majorBidi" w:cstheme="majorBidi"/>
              </w:rPr>
            </w:pPr>
            <w:r w:rsidRPr="00F340A3">
              <w:rPr>
                <w:rFonts w:asciiTheme="majorBidi" w:hAnsiTheme="majorBidi" w:cstheme="majorBidi"/>
                <w:sz w:val="28"/>
                <w:szCs w:val="28"/>
              </w:rPr>
              <w:t>Get the idea</w:t>
            </w:r>
          </w:p>
        </w:tc>
        <w:tc>
          <w:tcPr>
            <w:tcW w:w="855" w:type="pct"/>
            <w:vAlign w:val="center"/>
          </w:tcPr>
          <w:p w14:paraId="6579FA29" w14:textId="1B9E0616" w:rsidR="00681461" w:rsidRPr="00AE177B" w:rsidRDefault="00681461" w:rsidP="00681461">
            <w:pPr>
              <w:tabs>
                <w:tab w:val="left" w:pos="3300"/>
              </w:tabs>
              <w:spacing w:before="60" w:after="60"/>
              <w:jc w:val="center"/>
              <w:rPr>
                <w:rFonts w:asciiTheme="majorBidi" w:hAnsiTheme="majorBidi" w:cstheme="majorBidi"/>
              </w:rPr>
            </w:pPr>
            <w:r w:rsidRPr="00F340A3">
              <w:rPr>
                <w:rFonts w:asciiTheme="majorBidi" w:hAnsiTheme="majorBidi" w:cstheme="majorBidi"/>
                <w:sz w:val="28"/>
                <w:szCs w:val="28"/>
              </w:rPr>
              <w:t>Done</w:t>
            </w:r>
          </w:p>
        </w:tc>
      </w:tr>
      <w:tr w:rsidR="00681461" w:rsidRPr="00AE177B" w14:paraId="246C4D37" w14:textId="77777777" w:rsidTr="00AB6F2F">
        <w:trPr>
          <w:trHeight w:val="820"/>
          <w:jc w:val="center"/>
        </w:trPr>
        <w:tc>
          <w:tcPr>
            <w:tcW w:w="1071" w:type="pct"/>
            <w:vAlign w:val="center"/>
          </w:tcPr>
          <w:p w14:paraId="06C9638E" w14:textId="22D62B71" w:rsidR="00681461" w:rsidRPr="00E26454" w:rsidRDefault="00681461" w:rsidP="00681461">
            <w:pPr>
              <w:tabs>
                <w:tab w:val="left" w:pos="3300"/>
              </w:tabs>
              <w:spacing w:before="60" w:after="60"/>
              <w:jc w:val="center"/>
              <w:rPr>
                <w:rFonts w:asciiTheme="majorBidi" w:hAnsiTheme="majorBidi" w:cstheme="majorBidi"/>
              </w:rPr>
            </w:pPr>
            <w:r w:rsidRPr="00E26454">
              <w:rPr>
                <w:rFonts w:asciiTheme="majorBidi" w:hAnsiTheme="majorBidi" w:cstheme="majorBidi"/>
              </w:rPr>
              <w:t>November 202</w:t>
            </w:r>
            <w:r>
              <w:rPr>
                <w:rFonts w:asciiTheme="majorBidi" w:hAnsiTheme="majorBidi" w:cstheme="majorBidi"/>
              </w:rPr>
              <w:t>3</w:t>
            </w:r>
          </w:p>
        </w:tc>
        <w:tc>
          <w:tcPr>
            <w:tcW w:w="3074" w:type="pct"/>
            <w:vAlign w:val="center"/>
          </w:tcPr>
          <w:p w14:paraId="76FCE89E" w14:textId="0D4D4C78" w:rsidR="00681461" w:rsidRPr="00AE177B" w:rsidRDefault="00681461" w:rsidP="00681461">
            <w:pPr>
              <w:tabs>
                <w:tab w:val="left" w:pos="3300"/>
              </w:tabs>
              <w:spacing w:before="60" w:after="60"/>
              <w:jc w:val="center"/>
              <w:rPr>
                <w:rFonts w:asciiTheme="majorBidi" w:hAnsiTheme="majorBidi" w:cstheme="majorBidi"/>
              </w:rPr>
            </w:pPr>
            <w:r w:rsidRPr="00F340A3">
              <w:rPr>
                <w:rFonts w:asciiTheme="majorBidi" w:hAnsiTheme="majorBidi" w:cstheme="majorBidi"/>
                <w:sz w:val="28"/>
                <w:szCs w:val="28"/>
              </w:rPr>
              <w:t>Start research and do a background about the idea</w:t>
            </w:r>
          </w:p>
        </w:tc>
        <w:tc>
          <w:tcPr>
            <w:tcW w:w="855" w:type="pct"/>
            <w:vAlign w:val="center"/>
          </w:tcPr>
          <w:p w14:paraId="5F74F1C7" w14:textId="697B56D5" w:rsidR="00681461" w:rsidRPr="00AE177B" w:rsidRDefault="00681461" w:rsidP="00681461">
            <w:pPr>
              <w:tabs>
                <w:tab w:val="left" w:pos="3300"/>
              </w:tabs>
              <w:spacing w:before="60" w:after="60"/>
              <w:jc w:val="center"/>
              <w:rPr>
                <w:rFonts w:asciiTheme="majorBidi" w:hAnsiTheme="majorBidi" w:cstheme="majorBidi"/>
              </w:rPr>
            </w:pPr>
            <w:r>
              <w:rPr>
                <w:rFonts w:asciiTheme="majorBidi" w:hAnsiTheme="majorBidi" w:cstheme="majorBidi"/>
                <w:sz w:val="28"/>
                <w:szCs w:val="28"/>
              </w:rPr>
              <w:t>Done</w:t>
            </w:r>
          </w:p>
        </w:tc>
      </w:tr>
      <w:tr w:rsidR="00681461" w:rsidRPr="00AE177B" w14:paraId="3D4D1859" w14:textId="77777777" w:rsidTr="00AB6F2F">
        <w:trPr>
          <w:trHeight w:val="820"/>
          <w:jc w:val="center"/>
        </w:trPr>
        <w:tc>
          <w:tcPr>
            <w:tcW w:w="1071" w:type="pct"/>
            <w:vAlign w:val="center"/>
          </w:tcPr>
          <w:p w14:paraId="69DAFC5D" w14:textId="2BABB8D8" w:rsidR="00681461" w:rsidRPr="00E26454" w:rsidRDefault="00681461" w:rsidP="00681461">
            <w:pPr>
              <w:tabs>
                <w:tab w:val="left" w:pos="3300"/>
              </w:tabs>
              <w:spacing w:before="60" w:after="60"/>
              <w:jc w:val="center"/>
              <w:rPr>
                <w:rFonts w:asciiTheme="majorBidi" w:hAnsiTheme="majorBidi" w:cstheme="majorBidi"/>
              </w:rPr>
            </w:pPr>
            <w:r w:rsidRPr="00E26454">
              <w:rPr>
                <w:rFonts w:asciiTheme="majorBidi" w:hAnsiTheme="majorBidi" w:cstheme="majorBidi"/>
              </w:rPr>
              <w:t>December 202</w:t>
            </w:r>
            <w:r>
              <w:rPr>
                <w:rFonts w:asciiTheme="majorBidi" w:hAnsiTheme="majorBidi" w:cstheme="majorBidi"/>
              </w:rPr>
              <w:t>3</w:t>
            </w:r>
          </w:p>
        </w:tc>
        <w:tc>
          <w:tcPr>
            <w:tcW w:w="3074" w:type="pct"/>
            <w:vAlign w:val="center"/>
          </w:tcPr>
          <w:p w14:paraId="11105D45" w14:textId="75DEF2C8" w:rsidR="00681461" w:rsidRPr="00AE177B" w:rsidRDefault="00681461" w:rsidP="00681461">
            <w:pPr>
              <w:tabs>
                <w:tab w:val="left" w:pos="3300"/>
              </w:tabs>
              <w:spacing w:before="60" w:after="60"/>
              <w:jc w:val="center"/>
              <w:rPr>
                <w:rFonts w:asciiTheme="majorBidi" w:hAnsiTheme="majorBidi" w:cstheme="majorBidi"/>
              </w:rPr>
            </w:pPr>
            <w:r w:rsidRPr="00F340A3">
              <w:rPr>
                <w:rFonts w:asciiTheme="majorBidi" w:hAnsiTheme="majorBidi" w:cstheme="majorBidi"/>
                <w:sz w:val="28"/>
                <w:szCs w:val="28"/>
              </w:rPr>
              <w:t>Start in our prototype</w:t>
            </w:r>
          </w:p>
        </w:tc>
        <w:tc>
          <w:tcPr>
            <w:tcW w:w="855" w:type="pct"/>
            <w:vAlign w:val="center"/>
          </w:tcPr>
          <w:p w14:paraId="3BD6DF9B" w14:textId="0514EB54" w:rsidR="00681461" w:rsidRPr="00AE177B" w:rsidRDefault="00681461" w:rsidP="00681461">
            <w:pPr>
              <w:tabs>
                <w:tab w:val="left" w:pos="3300"/>
              </w:tabs>
              <w:spacing w:before="60" w:after="60"/>
              <w:jc w:val="center"/>
              <w:rPr>
                <w:rFonts w:asciiTheme="majorBidi" w:hAnsiTheme="majorBidi" w:cstheme="majorBidi"/>
              </w:rPr>
            </w:pPr>
            <w:r>
              <w:rPr>
                <w:rFonts w:asciiTheme="majorBidi" w:hAnsiTheme="majorBidi" w:cstheme="majorBidi"/>
                <w:sz w:val="28"/>
                <w:szCs w:val="28"/>
              </w:rPr>
              <w:t>Done</w:t>
            </w:r>
          </w:p>
        </w:tc>
      </w:tr>
      <w:tr w:rsidR="00681461" w:rsidRPr="00AE177B" w14:paraId="2261F4A1" w14:textId="77777777" w:rsidTr="00AB6F2F">
        <w:trPr>
          <w:trHeight w:val="820"/>
          <w:jc w:val="center"/>
        </w:trPr>
        <w:tc>
          <w:tcPr>
            <w:tcW w:w="1071" w:type="pct"/>
            <w:vAlign w:val="center"/>
          </w:tcPr>
          <w:p w14:paraId="51ABDC68" w14:textId="79EFD540" w:rsidR="00681461" w:rsidRPr="00E26454" w:rsidRDefault="00681461" w:rsidP="00681461">
            <w:pPr>
              <w:tabs>
                <w:tab w:val="left" w:pos="3300"/>
              </w:tabs>
              <w:spacing w:before="60" w:after="60"/>
              <w:jc w:val="center"/>
              <w:rPr>
                <w:rFonts w:asciiTheme="majorBidi" w:hAnsiTheme="majorBidi" w:cstheme="majorBidi"/>
              </w:rPr>
            </w:pPr>
            <w:r w:rsidRPr="00E26454">
              <w:rPr>
                <w:rFonts w:asciiTheme="majorBidi" w:hAnsiTheme="majorBidi" w:cstheme="majorBidi"/>
              </w:rPr>
              <w:t>January 202</w:t>
            </w:r>
            <w:r>
              <w:rPr>
                <w:rFonts w:asciiTheme="majorBidi" w:hAnsiTheme="majorBidi" w:cstheme="majorBidi"/>
              </w:rPr>
              <w:t>4</w:t>
            </w:r>
          </w:p>
        </w:tc>
        <w:tc>
          <w:tcPr>
            <w:tcW w:w="3074" w:type="pct"/>
            <w:vAlign w:val="center"/>
          </w:tcPr>
          <w:p w14:paraId="493365F6" w14:textId="00D4F0D0" w:rsidR="00681461" w:rsidRPr="00AE177B" w:rsidRDefault="00681461" w:rsidP="00681461">
            <w:pPr>
              <w:tabs>
                <w:tab w:val="left" w:pos="3300"/>
              </w:tabs>
              <w:spacing w:before="60" w:after="60"/>
              <w:jc w:val="center"/>
              <w:rPr>
                <w:rFonts w:asciiTheme="majorBidi" w:hAnsiTheme="majorBidi" w:cstheme="majorBidi"/>
              </w:rPr>
            </w:pPr>
            <w:r w:rsidRPr="00F340A3">
              <w:rPr>
                <w:rFonts w:asciiTheme="majorBidi" w:hAnsiTheme="majorBidi" w:cstheme="majorBidi"/>
                <w:sz w:val="28"/>
                <w:szCs w:val="28"/>
              </w:rPr>
              <w:t xml:space="preserve">Finish the prototype </w:t>
            </w:r>
          </w:p>
        </w:tc>
        <w:tc>
          <w:tcPr>
            <w:tcW w:w="855" w:type="pct"/>
            <w:vAlign w:val="center"/>
          </w:tcPr>
          <w:p w14:paraId="53DB6296" w14:textId="04271915" w:rsidR="00681461" w:rsidRPr="00AE177B" w:rsidRDefault="00681461" w:rsidP="00681461">
            <w:pPr>
              <w:tabs>
                <w:tab w:val="left" w:pos="3300"/>
              </w:tabs>
              <w:spacing w:before="60" w:after="60"/>
              <w:jc w:val="center"/>
              <w:rPr>
                <w:rFonts w:asciiTheme="majorBidi" w:hAnsiTheme="majorBidi" w:cstheme="majorBidi"/>
              </w:rPr>
            </w:pPr>
            <w:r>
              <w:rPr>
                <w:rFonts w:asciiTheme="majorBidi" w:hAnsiTheme="majorBidi" w:cstheme="majorBidi"/>
                <w:sz w:val="28"/>
                <w:szCs w:val="28"/>
              </w:rPr>
              <w:t>Done</w:t>
            </w:r>
          </w:p>
        </w:tc>
      </w:tr>
      <w:tr w:rsidR="00681461" w:rsidRPr="00AE177B" w14:paraId="3312C017" w14:textId="77777777" w:rsidTr="00AB6F2F">
        <w:trPr>
          <w:trHeight w:val="820"/>
          <w:jc w:val="center"/>
        </w:trPr>
        <w:tc>
          <w:tcPr>
            <w:tcW w:w="1071" w:type="pct"/>
            <w:vAlign w:val="center"/>
          </w:tcPr>
          <w:p w14:paraId="22F279B1" w14:textId="11EB3693" w:rsidR="00681461" w:rsidRPr="00E26454" w:rsidRDefault="00681461" w:rsidP="00681461">
            <w:pPr>
              <w:tabs>
                <w:tab w:val="left" w:pos="3300"/>
              </w:tabs>
              <w:spacing w:before="60" w:after="60"/>
              <w:jc w:val="center"/>
              <w:rPr>
                <w:rFonts w:asciiTheme="majorBidi" w:hAnsiTheme="majorBidi" w:cstheme="majorBidi"/>
              </w:rPr>
            </w:pPr>
            <w:r w:rsidRPr="00E26454">
              <w:rPr>
                <w:rFonts w:asciiTheme="majorBidi" w:hAnsiTheme="majorBidi" w:cstheme="majorBidi"/>
              </w:rPr>
              <w:t>February 202</w:t>
            </w:r>
            <w:r>
              <w:rPr>
                <w:rFonts w:asciiTheme="majorBidi" w:hAnsiTheme="majorBidi" w:cstheme="majorBidi"/>
              </w:rPr>
              <w:t>4</w:t>
            </w:r>
          </w:p>
        </w:tc>
        <w:tc>
          <w:tcPr>
            <w:tcW w:w="3074" w:type="pct"/>
            <w:vAlign w:val="center"/>
          </w:tcPr>
          <w:p w14:paraId="4B332D6D" w14:textId="0799603A" w:rsidR="00681461" w:rsidRPr="00AE177B" w:rsidRDefault="00681461" w:rsidP="00681461">
            <w:pPr>
              <w:tabs>
                <w:tab w:val="left" w:pos="3300"/>
              </w:tabs>
              <w:spacing w:before="60" w:after="60"/>
              <w:jc w:val="center"/>
              <w:rPr>
                <w:rFonts w:asciiTheme="majorBidi" w:hAnsiTheme="majorBidi" w:cstheme="majorBidi"/>
              </w:rPr>
            </w:pPr>
            <w:r w:rsidRPr="00F340A3">
              <w:rPr>
                <w:rFonts w:asciiTheme="majorBidi" w:hAnsiTheme="majorBidi" w:cstheme="majorBidi"/>
                <w:sz w:val="28"/>
                <w:szCs w:val="28"/>
              </w:rPr>
              <w:t>Do test plan for the first time</w:t>
            </w:r>
          </w:p>
        </w:tc>
        <w:tc>
          <w:tcPr>
            <w:tcW w:w="855" w:type="pct"/>
            <w:vAlign w:val="center"/>
          </w:tcPr>
          <w:p w14:paraId="05629C4C" w14:textId="220D34BD" w:rsidR="00681461" w:rsidRPr="00AE177B" w:rsidRDefault="00681461" w:rsidP="00681461">
            <w:pPr>
              <w:tabs>
                <w:tab w:val="left" w:pos="3300"/>
              </w:tabs>
              <w:spacing w:before="60" w:after="60"/>
              <w:jc w:val="center"/>
              <w:rPr>
                <w:rFonts w:asciiTheme="majorBidi" w:hAnsiTheme="majorBidi" w:cstheme="majorBidi"/>
              </w:rPr>
            </w:pPr>
            <w:r>
              <w:rPr>
                <w:rFonts w:asciiTheme="majorBidi" w:hAnsiTheme="majorBidi" w:cstheme="majorBidi"/>
                <w:sz w:val="28"/>
                <w:szCs w:val="28"/>
              </w:rPr>
              <w:t>Done</w:t>
            </w:r>
          </w:p>
        </w:tc>
      </w:tr>
      <w:tr w:rsidR="00A2478F" w:rsidRPr="00AE177B" w14:paraId="53C4A6C5" w14:textId="77777777" w:rsidTr="00AB6F2F">
        <w:trPr>
          <w:trHeight w:val="820"/>
          <w:jc w:val="center"/>
        </w:trPr>
        <w:tc>
          <w:tcPr>
            <w:tcW w:w="1071" w:type="pct"/>
            <w:vAlign w:val="center"/>
          </w:tcPr>
          <w:p w14:paraId="715FF9D6" w14:textId="5A4573DD" w:rsidR="00A2478F" w:rsidRPr="00E26454" w:rsidRDefault="00A2478F" w:rsidP="00A2478F">
            <w:pPr>
              <w:tabs>
                <w:tab w:val="left" w:pos="3300"/>
              </w:tabs>
              <w:spacing w:before="60" w:after="60"/>
              <w:jc w:val="center"/>
              <w:rPr>
                <w:rFonts w:asciiTheme="majorBidi" w:hAnsiTheme="majorBidi" w:cstheme="majorBidi"/>
              </w:rPr>
            </w:pPr>
            <w:r w:rsidRPr="00E26454">
              <w:rPr>
                <w:rFonts w:asciiTheme="majorBidi" w:hAnsiTheme="majorBidi" w:cstheme="majorBidi"/>
              </w:rPr>
              <w:t>March 202</w:t>
            </w:r>
            <w:r>
              <w:rPr>
                <w:rFonts w:asciiTheme="majorBidi" w:hAnsiTheme="majorBidi" w:cstheme="majorBidi"/>
              </w:rPr>
              <w:t>4</w:t>
            </w:r>
          </w:p>
        </w:tc>
        <w:tc>
          <w:tcPr>
            <w:tcW w:w="3074" w:type="pct"/>
            <w:vAlign w:val="center"/>
          </w:tcPr>
          <w:p w14:paraId="0A006B86" w14:textId="7B496AD2" w:rsidR="00A2478F" w:rsidRPr="00AE177B" w:rsidRDefault="00A2478F" w:rsidP="00A2478F">
            <w:pPr>
              <w:tabs>
                <w:tab w:val="left" w:pos="3300"/>
              </w:tabs>
              <w:spacing w:before="60" w:after="60"/>
              <w:jc w:val="center"/>
              <w:rPr>
                <w:rFonts w:asciiTheme="majorBidi" w:hAnsiTheme="majorBidi" w:cstheme="majorBidi"/>
              </w:rPr>
            </w:pPr>
            <w:r w:rsidRPr="00A2478F">
              <w:rPr>
                <w:rFonts w:asciiTheme="majorBidi" w:hAnsiTheme="majorBidi" w:cstheme="majorBidi"/>
                <w:sz w:val="28"/>
                <w:szCs w:val="28"/>
              </w:rPr>
              <w:t>Add modifications to the robot and create additions</w:t>
            </w:r>
          </w:p>
        </w:tc>
        <w:tc>
          <w:tcPr>
            <w:tcW w:w="855" w:type="pct"/>
            <w:vAlign w:val="center"/>
          </w:tcPr>
          <w:p w14:paraId="4D29B2FE" w14:textId="3FE2A726" w:rsidR="00A2478F" w:rsidRPr="00AE177B" w:rsidRDefault="00A2478F" w:rsidP="00A2478F">
            <w:pPr>
              <w:tabs>
                <w:tab w:val="left" w:pos="3300"/>
              </w:tabs>
              <w:spacing w:before="60" w:after="60"/>
              <w:jc w:val="center"/>
              <w:rPr>
                <w:rFonts w:asciiTheme="majorBidi" w:hAnsiTheme="majorBidi" w:cstheme="majorBidi"/>
              </w:rPr>
            </w:pPr>
            <w:r>
              <w:rPr>
                <w:rFonts w:asciiTheme="majorBidi" w:hAnsiTheme="majorBidi" w:cstheme="majorBidi"/>
                <w:sz w:val="28"/>
                <w:szCs w:val="28"/>
              </w:rPr>
              <w:t>In Progress</w:t>
            </w:r>
          </w:p>
        </w:tc>
      </w:tr>
      <w:tr w:rsidR="00A2478F" w:rsidRPr="00AE177B" w14:paraId="57FA6041" w14:textId="77777777" w:rsidTr="00AB6F2F">
        <w:trPr>
          <w:trHeight w:val="820"/>
          <w:jc w:val="center"/>
        </w:trPr>
        <w:tc>
          <w:tcPr>
            <w:tcW w:w="1071" w:type="pct"/>
            <w:vAlign w:val="center"/>
          </w:tcPr>
          <w:p w14:paraId="3A3EAE01" w14:textId="080AB9BC" w:rsidR="00A2478F" w:rsidRPr="00E26454" w:rsidRDefault="00A2478F" w:rsidP="00A2478F">
            <w:pPr>
              <w:tabs>
                <w:tab w:val="left" w:pos="3300"/>
              </w:tabs>
              <w:spacing w:before="60" w:after="60"/>
              <w:jc w:val="center"/>
              <w:rPr>
                <w:rFonts w:asciiTheme="majorBidi" w:hAnsiTheme="majorBidi" w:cstheme="majorBidi"/>
              </w:rPr>
            </w:pPr>
            <w:r w:rsidRPr="00E26454">
              <w:rPr>
                <w:rFonts w:asciiTheme="majorBidi" w:hAnsiTheme="majorBidi" w:cstheme="majorBidi"/>
              </w:rPr>
              <w:t>April 202</w:t>
            </w:r>
            <w:r>
              <w:rPr>
                <w:rFonts w:asciiTheme="majorBidi" w:hAnsiTheme="majorBidi" w:cstheme="majorBidi"/>
              </w:rPr>
              <w:t>4</w:t>
            </w:r>
          </w:p>
        </w:tc>
        <w:tc>
          <w:tcPr>
            <w:tcW w:w="3074" w:type="pct"/>
            <w:vAlign w:val="center"/>
          </w:tcPr>
          <w:p w14:paraId="11A63F6C" w14:textId="1E8428DB" w:rsidR="00A2478F" w:rsidRPr="00AE177B" w:rsidRDefault="00A2478F" w:rsidP="00A2478F">
            <w:pPr>
              <w:tabs>
                <w:tab w:val="left" w:pos="3300"/>
              </w:tabs>
              <w:spacing w:before="60" w:after="60"/>
              <w:jc w:val="center"/>
              <w:rPr>
                <w:rFonts w:asciiTheme="majorBidi" w:hAnsiTheme="majorBidi" w:cstheme="majorBidi"/>
              </w:rPr>
            </w:pPr>
            <w:r w:rsidRPr="00F340A3">
              <w:rPr>
                <w:rFonts w:asciiTheme="majorBidi" w:hAnsiTheme="majorBidi" w:cstheme="majorBidi"/>
                <w:sz w:val="28"/>
                <w:szCs w:val="28"/>
              </w:rPr>
              <w:t>Try the prototype for the second time</w:t>
            </w:r>
          </w:p>
        </w:tc>
        <w:tc>
          <w:tcPr>
            <w:tcW w:w="855" w:type="pct"/>
            <w:vAlign w:val="center"/>
          </w:tcPr>
          <w:p w14:paraId="31DBCAA8" w14:textId="4F201EF1" w:rsidR="00A2478F" w:rsidRPr="00AE177B" w:rsidRDefault="00A2478F" w:rsidP="00A2478F">
            <w:pPr>
              <w:tabs>
                <w:tab w:val="left" w:pos="3300"/>
              </w:tabs>
              <w:spacing w:before="60" w:after="60"/>
              <w:jc w:val="center"/>
              <w:rPr>
                <w:rFonts w:asciiTheme="majorBidi" w:hAnsiTheme="majorBidi" w:cstheme="majorBidi"/>
              </w:rPr>
            </w:pPr>
            <w:r>
              <w:rPr>
                <w:rFonts w:asciiTheme="majorBidi" w:hAnsiTheme="majorBidi" w:cstheme="majorBidi"/>
                <w:sz w:val="28"/>
                <w:szCs w:val="28"/>
              </w:rPr>
              <w:t>Done</w:t>
            </w:r>
          </w:p>
        </w:tc>
      </w:tr>
      <w:tr w:rsidR="00A2478F" w:rsidRPr="00AE177B" w14:paraId="2D14E653" w14:textId="77777777" w:rsidTr="00AB6F2F">
        <w:trPr>
          <w:trHeight w:val="820"/>
          <w:jc w:val="center"/>
        </w:trPr>
        <w:tc>
          <w:tcPr>
            <w:tcW w:w="1071" w:type="pct"/>
            <w:vAlign w:val="center"/>
          </w:tcPr>
          <w:p w14:paraId="3B4B738F" w14:textId="7A1249CE" w:rsidR="00A2478F" w:rsidRPr="00E26454" w:rsidRDefault="00A2478F" w:rsidP="00A2478F">
            <w:pPr>
              <w:tabs>
                <w:tab w:val="left" w:pos="3300"/>
              </w:tabs>
              <w:spacing w:before="60" w:after="60"/>
              <w:jc w:val="center"/>
              <w:rPr>
                <w:rFonts w:asciiTheme="majorBidi" w:hAnsiTheme="majorBidi" w:cstheme="majorBidi"/>
              </w:rPr>
            </w:pPr>
            <w:r w:rsidRPr="00E26454">
              <w:rPr>
                <w:rFonts w:asciiTheme="majorBidi" w:hAnsiTheme="majorBidi" w:cstheme="majorBidi"/>
              </w:rPr>
              <w:t>May 202</w:t>
            </w:r>
            <w:r>
              <w:rPr>
                <w:rFonts w:asciiTheme="majorBidi" w:hAnsiTheme="majorBidi" w:cstheme="majorBidi"/>
              </w:rPr>
              <w:t>4</w:t>
            </w:r>
          </w:p>
        </w:tc>
        <w:tc>
          <w:tcPr>
            <w:tcW w:w="3074" w:type="pct"/>
            <w:vAlign w:val="center"/>
          </w:tcPr>
          <w:p w14:paraId="589CF589" w14:textId="2AA6653D" w:rsidR="00A2478F" w:rsidRPr="00AE177B" w:rsidRDefault="00A2478F" w:rsidP="00A2478F">
            <w:pPr>
              <w:tabs>
                <w:tab w:val="left" w:pos="3300"/>
              </w:tabs>
              <w:spacing w:before="60" w:after="60"/>
              <w:jc w:val="center"/>
              <w:rPr>
                <w:rFonts w:asciiTheme="majorBidi" w:hAnsiTheme="majorBidi" w:cstheme="majorBidi"/>
              </w:rPr>
            </w:pPr>
            <w:r w:rsidRPr="00F340A3">
              <w:rPr>
                <w:rFonts w:asciiTheme="majorBidi" w:hAnsiTheme="majorBidi" w:cstheme="majorBidi"/>
                <w:sz w:val="28"/>
                <w:szCs w:val="28"/>
              </w:rPr>
              <w:t>Collect data in trial one and trial two</w:t>
            </w:r>
          </w:p>
        </w:tc>
        <w:tc>
          <w:tcPr>
            <w:tcW w:w="855" w:type="pct"/>
            <w:vAlign w:val="center"/>
          </w:tcPr>
          <w:p w14:paraId="188478A4" w14:textId="4C86A34F" w:rsidR="00A2478F" w:rsidRPr="00AE177B" w:rsidRDefault="00A2478F" w:rsidP="00A2478F">
            <w:pPr>
              <w:tabs>
                <w:tab w:val="left" w:pos="3300"/>
              </w:tabs>
              <w:spacing w:before="60" w:after="60"/>
              <w:jc w:val="center"/>
              <w:rPr>
                <w:rFonts w:asciiTheme="majorBidi" w:hAnsiTheme="majorBidi" w:cstheme="majorBidi"/>
              </w:rPr>
            </w:pPr>
            <w:r>
              <w:rPr>
                <w:rFonts w:asciiTheme="majorBidi" w:hAnsiTheme="majorBidi" w:cstheme="majorBidi"/>
                <w:sz w:val="28"/>
                <w:szCs w:val="28"/>
              </w:rPr>
              <w:t>In Progress</w:t>
            </w:r>
          </w:p>
        </w:tc>
      </w:tr>
      <w:tr w:rsidR="00A2478F" w:rsidRPr="00AE177B" w14:paraId="0FCEA5EC" w14:textId="77777777" w:rsidTr="00AB6F2F">
        <w:trPr>
          <w:trHeight w:val="820"/>
          <w:jc w:val="center"/>
        </w:trPr>
        <w:tc>
          <w:tcPr>
            <w:tcW w:w="1071" w:type="pct"/>
            <w:vAlign w:val="center"/>
          </w:tcPr>
          <w:p w14:paraId="15D4C137" w14:textId="38DE6CEE" w:rsidR="00A2478F" w:rsidRPr="00E26454" w:rsidRDefault="00A2478F" w:rsidP="00A2478F">
            <w:pPr>
              <w:tabs>
                <w:tab w:val="left" w:pos="3300"/>
              </w:tabs>
              <w:spacing w:before="60" w:after="60"/>
              <w:jc w:val="center"/>
              <w:rPr>
                <w:rFonts w:asciiTheme="majorBidi" w:hAnsiTheme="majorBidi" w:cstheme="majorBidi"/>
              </w:rPr>
            </w:pPr>
            <w:r>
              <w:rPr>
                <w:rFonts w:asciiTheme="majorBidi" w:hAnsiTheme="majorBidi" w:cstheme="majorBidi"/>
              </w:rPr>
              <w:t>June 2024</w:t>
            </w:r>
          </w:p>
        </w:tc>
        <w:tc>
          <w:tcPr>
            <w:tcW w:w="3074" w:type="pct"/>
            <w:vAlign w:val="center"/>
          </w:tcPr>
          <w:p w14:paraId="1E052443" w14:textId="4805C6F8" w:rsidR="00A2478F" w:rsidRPr="00AE177B" w:rsidRDefault="00A2478F" w:rsidP="00A2478F">
            <w:pPr>
              <w:tabs>
                <w:tab w:val="left" w:pos="3300"/>
              </w:tabs>
              <w:spacing w:before="60" w:after="60"/>
              <w:jc w:val="center"/>
              <w:rPr>
                <w:rFonts w:asciiTheme="majorBidi" w:hAnsiTheme="majorBidi" w:cstheme="majorBidi"/>
              </w:rPr>
            </w:pPr>
            <w:r w:rsidRPr="00F340A3">
              <w:rPr>
                <w:rFonts w:asciiTheme="majorBidi" w:hAnsiTheme="majorBidi" w:cstheme="majorBidi"/>
                <w:sz w:val="28"/>
                <w:szCs w:val="28"/>
              </w:rPr>
              <w:t xml:space="preserve">Get a response </w:t>
            </w:r>
          </w:p>
        </w:tc>
        <w:tc>
          <w:tcPr>
            <w:tcW w:w="855" w:type="pct"/>
            <w:vAlign w:val="center"/>
          </w:tcPr>
          <w:p w14:paraId="464CEA8B" w14:textId="20AEF023" w:rsidR="00A2478F" w:rsidRPr="00AE177B" w:rsidRDefault="00A2478F" w:rsidP="00A2478F">
            <w:pPr>
              <w:tabs>
                <w:tab w:val="left" w:pos="3300"/>
              </w:tabs>
              <w:spacing w:before="60" w:after="60"/>
              <w:jc w:val="center"/>
              <w:rPr>
                <w:rFonts w:asciiTheme="majorBidi" w:hAnsiTheme="majorBidi" w:cstheme="majorBidi"/>
              </w:rPr>
            </w:pPr>
            <w:r>
              <w:rPr>
                <w:rFonts w:asciiTheme="majorBidi" w:hAnsiTheme="majorBidi" w:cstheme="majorBidi"/>
                <w:sz w:val="28"/>
                <w:szCs w:val="28"/>
              </w:rPr>
              <w:t>Planning</w:t>
            </w:r>
          </w:p>
        </w:tc>
      </w:tr>
    </w:tbl>
    <w:p w14:paraId="05C016E5" w14:textId="77777777" w:rsidR="00F901F0" w:rsidRDefault="00F901F0" w:rsidP="00F901F0">
      <w:pPr>
        <w:tabs>
          <w:tab w:val="left" w:pos="3300"/>
        </w:tabs>
      </w:pPr>
    </w:p>
    <w:p w14:paraId="353AFF99" w14:textId="77777777" w:rsidR="00F901F0" w:rsidRPr="0066642B" w:rsidRDefault="00F901F0" w:rsidP="00F901F0">
      <w:pPr>
        <w:tabs>
          <w:tab w:val="left" w:pos="3300"/>
        </w:tabs>
        <w:rPr>
          <w:b/>
          <w:bCs/>
          <w:i/>
          <w:iCs/>
        </w:rPr>
      </w:pPr>
      <w:r w:rsidRPr="0066642B">
        <w:rPr>
          <w:b/>
          <w:bCs/>
          <w:i/>
          <w:iCs/>
          <w:color w:val="FF0000"/>
        </w:rPr>
        <w:t xml:space="preserve">* </w:t>
      </w:r>
      <w:r w:rsidRPr="0066642B">
        <w:rPr>
          <w:b/>
          <w:bCs/>
          <w:i/>
          <w:iCs/>
        </w:rPr>
        <w:t>Please write down one of these in the task status (Planning, In Progress, Done).</w:t>
      </w:r>
    </w:p>
    <w:p w14:paraId="336C5119" w14:textId="77777777" w:rsidR="00F901F0" w:rsidRDefault="00F901F0" w:rsidP="00F901F0">
      <w:pPr>
        <w:tabs>
          <w:tab w:val="left" w:pos="3300"/>
        </w:tabs>
      </w:pPr>
    </w:p>
    <w:p w14:paraId="5D6FEE9E" w14:textId="77777777" w:rsidR="00F901F0" w:rsidRDefault="00F901F0" w:rsidP="00F901F0">
      <w:pPr>
        <w:tabs>
          <w:tab w:val="left" w:pos="3300"/>
        </w:tabs>
      </w:pPr>
    </w:p>
    <w:p w14:paraId="5C405625" w14:textId="77777777" w:rsidR="00F901F0" w:rsidRDefault="00F901F0" w:rsidP="00F901F0">
      <w:pPr>
        <w:tabs>
          <w:tab w:val="left" w:pos="3300"/>
        </w:tabs>
      </w:pPr>
    </w:p>
    <w:sectPr w:rsidR="00F901F0" w:rsidSect="00572905">
      <w:headerReference w:type="default" r:id="rId52"/>
      <w:footerReference w:type="default" r:id="rId53"/>
      <w:pgSz w:w="11906" w:h="16838"/>
      <w:pgMar w:top="851" w:right="851" w:bottom="851" w:left="1134"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176E6" w14:textId="77777777" w:rsidR="00572905" w:rsidRDefault="00572905">
      <w:r>
        <w:separator/>
      </w:r>
    </w:p>
  </w:endnote>
  <w:endnote w:type="continuationSeparator" w:id="0">
    <w:p w14:paraId="7739E464" w14:textId="77777777" w:rsidR="00572905" w:rsidRDefault="00572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Futura LT Book">
    <w:altName w:val="Century Gothic"/>
    <w:charset w:val="00"/>
    <w:family w:val="auto"/>
    <w:pitch w:val="variable"/>
    <w:sig w:usb0="00000003" w:usb1="00000000" w:usb2="00000000" w:usb3="00000000" w:csb0="00000001" w:csb1="00000000"/>
  </w:font>
  <w:font w:name="Averta Regular">
    <w:altName w:val="Calibri"/>
    <w:panose1 w:val="00000000000000000000"/>
    <w:charset w:val="4D"/>
    <w:family w:val="auto"/>
    <w:notTrueType/>
    <w:pitch w:val="variable"/>
    <w:sig w:usb0="20000087" w:usb1="00000001" w:usb2="00000000" w:usb3="00000000" w:csb0="0000019B"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8F6BF" w14:textId="0299B67D" w:rsidR="00F0441F" w:rsidRPr="00B3059B" w:rsidRDefault="00175C5B" w:rsidP="002D2E2F">
    <w:pPr>
      <w:pStyle w:val="Footer"/>
      <w:tabs>
        <w:tab w:val="clear" w:pos="4677"/>
        <w:tab w:val="center" w:pos="2160"/>
      </w:tabs>
      <w:ind w:left="540" w:right="540"/>
      <w:jc w:val="right"/>
      <w:rPr>
        <w:rFonts w:ascii="Verdana" w:hAnsi="Verdana"/>
        <w:noProof/>
      </w:rPr>
    </w:pPr>
    <w:r w:rsidRPr="00B3059B">
      <w:rPr>
        <w:rFonts w:ascii="Verdana" w:hAnsi="Verdana"/>
        <w:noProof/>
      </w:rPr>
      <mc:AlternateContent>
        <mc:Choice Requires="wps">
          <w:drawing>
            <wp:anchor distT="0" distB="0" distL="114300" distR="114300" simplePos="0" relativeHeight="251657728" behindDoc="0" locked="0" layoutInCell="1" allowOverlap="1" wp14:anchorId="39A093F9" wp14:editId="1AA2E000">
              <wp:simplePos x="0" y="0"/>
              <wp:positionH relativeFrom="column">
                <wp:posOffset>0</wp:posOffset>
              </wp:positionH>
              <wp:positionV relativeFrom="paragraph">
                <wp:posOffset>-138430</wp:posOffset>
              </wp:positionV>
              <wp:extent cx="6299835" cy="0"/>
              <wp:effectExtent l="0" t="0" r="0" b="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9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7CB1BE8" id="Line 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pt" to="496.0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"/>
          </w:pict>
        </mc:Fallback>
      </mc:AlternateContent>
    </w:r>
    <w:r w:rsidR="00277B10">
      <w:rPr>
        <w:noProof/>
      </w:rPr>
      <w:drawing>
        <wp:anchor distT="0" distB="0" distL="114300" distR="114300" simplePos="0" relativeHeight="251661824" behindDoc="1" locked="0" layoutInCell="1" allowOverlap="1" wp14:anchorId="6C808BA6" wp14:editId="189F4909">
          <wp:simplePos x="0" y="0"/>
          <wp:positionH relativeFrom="column">
            <wp:posOffset>5459095</wp:posOffset>
          </wp:positionH>
          <wp:positionV relativeFrom="paragraph">
            <wp:posOffset>133350</wp:posOffset>
          </wp:positionV>
          <wp:extent cx="1250143" cy="728345"/>
          <wp:effectExtent l="0" t="0" r="7620" b="0"/>
          <wp:wrapNone/>
          <wp:docPr id="31" name="Picture 31" descr="A black stapler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stapler on a white surface&#10;&#10;Description automatically generated with medium confidenc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0143" cy="728345"/>
                  </a:xfrm>
                  <a:prstGeom prst="rect">
                    <a:avLst/>
                  </a:prstGeom>
                  <a:noFill/>
                  <a:ln>
                    <a:noFill/>
                  </a:ln>
                </pic:spPr>
              </pic:pic>
            </a:graphicData>
          </a:graphic>
          <wp14:sizeRelH relativeFrom="page">
            <wp14:pctWidth>0</wp14:pctWidth>
          </wp14:sizeRelH>
          <wp14:sizeRelV relativeFrom="page">
            <wp14:pctHeight>0</wp14:pctHeight>
          </wp14:sizeRelV>
        </wp:anchor>
      </w:drawing>
    </w:r>
    <w:r w:rsidR="00664743" w:rsidRPr="00B3059B">
      <w:rPr>
        <w:rFonts w:ascii="Verdana" w:hAnsi="Verdana"/>
        <w:noProof/>
      </w:rPr>
      <w:t xml:space="preserve"> </w:t>
    </w:r>
    <w:r w:rsidR="00664743" w:rsidRPr="00B3059B">
      <w:rPr>
        <w:rFonts w:ascii="Verdana" w:hAnsi="Verdana"/>
        <w:noProof/>
      </w:rPr>
      <w:fldChar w:fldCharType="begin"/>
    </w:r>
    <w:r w:rsidR="00664743" w:rsidRPr="00B3059B">
      <w:rPr>
        <w:rFonts w:ascii="Verdana" w:hAnsi="Verdana"/>
        <w:noProof/>
      </w:rPr>
      <w:instrText xml:space="preserve"> PAGE </w:instrText>
    </w:r>
    <w:r w:rsidR="00664743" w:rsidRPr="00B3059B">
      <w:rPr>
        <w:rFonts w:ascii="Verdana" w:hAnsi="Verdana"/>
        <w:noProof/>
      </w:rPr>
      <w:fldChar w:fldCharType="separate"/>
    </w:r>
    <w:r w:rsidR="007133CA">
      <w:rPr>
        <w:rFonts w:ascii="Verdana" w:hAnsi="Verdana"/>
        <w:noProof/>
      </w:rPr>
      <w:t>3</w:t>
    </w:r>
    <w:r w:rsidR="00664743" w:rsidRPr="00B3059B">
      <w:rPr>
        <w:rFonts w:ascii="Verdana" w:hAnsi="Verdana"/>
        <w:noProof/>
      </w:rPr>
      <w:fldChar w:fldCharType="end"/>
    </w:r>
    <w:r w:rsidR="00664743" w:rsidRPr="00B3059B">
      <w:rPr>
        <w:rFonts w:ascii="Verdana" w:hAnsi="Verdana"/>
        <w:noProof/>
      </w:rPr>
      <w:t xml:space="preserve"> </w:t>
    </w:r>
  </w:p>
  <w:p w14:paraId="2F8ED2E2" w14:textId="0F2EEE2D" w:rsidR="002D2E2F" w:rsidRPr="00B3059B" w:rsidRDefault="007827BA" w:rsidP="00FD26F6">
    <w:pPr>
      <w:pStyle w:val="Footer"/>
      <w:tabs>
        <w:tab w:val="clear" w:pos="4677"/>
        <w:tab w:val="center" w:pos="2160"/>
      </w:tabs>
      <w:ind w:right="540"/>
      <w:rPr>
        <w:rFonts w:ascii="Verdana" w:hAnsi="Verdana"/>
      </w:rPr>
    </w:pPr>
    <w:r>
      <w:rPr>
        <w:rFonts w:ascii="Verdana" w:hAnsi="Verdana" w:cs="Arial"/>
        <w:color w:val="000000"/>
      </w:rPr>
      <w:t>IC-SIT’202</w:t>
    </w:r>
    <w:r w:rsidR="00145F94">
      <w:rPr>
        <w:rFonts w:ascii="Verdana" w:hAnsi="Verdana" w:cs="Arial"/>
        <w:color w:val="000000"/>
      </w:rPr>
      <w:t>4</w:t>
    </w:r>
    <w:r>
      <w:rPr>
        <w:rFonts w:ascii="Verdana" w:hAnsi="Verdana" w:cs="Arial"/>
        <w:color w:val="000000"/>
      </w:rPr>
      <w:t xml:space="preserve"> Competition</w:t>
    </w:r>
    <w:r w:rsidR="002D2E2F" w:rsidRPr="00B3059B">
      <w:rPr>
        <w:rFonts w:ascii="Verdana" w:hAnsi="Verdana" w:cs="Arial"/>
        <w:color w:val="000000"/>
      </w:rPr>
      <w:br/>
    </w:r>
    <w:r w:rsidRPr="00277B10">
      <w:rPr>
        <w:rFonts w:ascii="Verdana" w:hAnsi="Verdana" w:cs="Arial"/>
        <w:color w:val="000000"/>
        <w:sz w:val="22"/>
        <w:szCs w:val="22"/>
      </w:rPr>
      <w:t>IEEE Egypt AP-S / MTT-S Joint Chapter</w:t>
    </w:r>
    <w:r w:rsidR="002D2E2F" w:rsidRPr="00277B10">
      <w:rPr>
        <w:rFonts w:ascii="Verdana" w:hAnsi="Verdana" w:cs="Arial"/>
        <w:color w:val="000000"/>
        <w:sz w:val="22"/>
        <w:szCs w:val="22"/>
      </w:rPr>
      <w:t xml:space="preserve"> (C) Copyright </w:t>
    </w:r>
    <w:r w:rsidRPr="00277B10">
      <w:rPr>
        <w:rFonts w:ascii="Verdana" w:hAnsi="Verdana" w:cs="Arial"/>
        <w:color w:val="000000"/>
        <w:sz w:val="22"/>
        <w:szCs w:val="22"/>
      </w:rPr>
      <w:t>202</w:t>
    </w:r>
    <w:r w:rsidR="00145F94">
      <w:rPr>
        <w:rFonts w:ascii="Verdana" w:hAnsi="Verdana" w:cs="Arial"/>
        <w:color w:val="000000"/>
        <w:sz w:val="22"/>
        <w:szCs w:val="22"/>
      </w:rPr>
      <w:t>4</w:t>
    </w:r>
    <w:r w:rsidR="002D2E2F" w:rsidRPr="00277B10">
      <w:rPr>
        <w:rFonts w:ascii="Verdana" w:hAnsi="Verdana" w:cs="Arial"/>
        <w:color w:val="000000"/>
        <w:sz w:val="22"/>
        <w:szCs w:val="22"/>
      </w:rPr>
      <w:t xml:space="preserve">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E22A1" w14:textId="77777777" w:rsidR="00572905" w:rsidRDefault="00572905">
      <w:r>
        <w:separator/>
      </w:r>
    </w:p>
  </w:footnote>
  <w:footnote w:type="continuationSeparator" w:id="0">
    <w:p w14:paraId="7D2AB442" w14:textId="77777777" w:rsidR="00572905" w:rsidRDefault="005729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E3834" w14:textId="597F2153" w:rsidR="002D2E2F" w:rsidRPr="00B3059B" w:rsidRDefault="000A7854" w:rsidP="002D2E2F">
    <w:pPr>
      <w:pStyle w:val="Header"/>
      <w:ind w:left="540"/>
    </w:pPr>
    <w:r>
      <w:rPr>
        <w:noProof/>
        <w:lang w:val="en-GB"/>
      </w:rPr>
      <w:drawing>
        <wp:anchor distT="0" distB="0" distL="114300" distR="114300" simplePos="0" relativeHeight="251662848" behindDoc="0" locked="0" layoutInCell="1" allowOverlap="1" wp14:anchorId="7D2E456A" wp14:editId="4C51BE0C">
          <wp:simplePos x="0" y="0"/>
          <wp:positionH relativeFrom="column">
            <wp:posOffset>5368290</wp:posOffset>
          </wp:positionH>
          <wp:positionV relativeFrom="paragraph">
            <wp:posOffset>-381635</wp:posOffset>
          </wp:positionV>
          <wp:extent cx="1363344" cy="1239404"/>
          <wp:effectExtent l="0" t="0" r="8890" b="0"/>
          <wp:wrapNone/>
          <wp:docPr id="242901735" name="Picture 1" descr="A logo of a stack of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01735" name="Picture 1" descr="A logo of a stack of colorful square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74854" cy="1249868"/>
                  </a:xfrm>
                  <a:prstGeom prst="rect">
                    <a:avLst/>
                  </a:prstGeom>
                </pic:spPr>
              </pic:pic>
            </a:graphicData>
          </a:graphic>
          <wp14:sizeRelH relativeFrom="margin">
            <wp14:pctWidth>0</wp14:pctWidth>
          </wp14:sizeRelH>
          <wp14:sizeRelV relativeFrom="margin">
            <wp14:pctHeight>0</wp14:pctHeight>
          </wp14:sizeRelV>
        </wp:anchor>
      </w:drawing>
    </w:r>
    <w:r w:rsidR="00C6729D">
      <w:rPr>
        <w:noProof/>
        <w:lang w:val="en-GB"/>
      </w:rPr>
      <w:drawing>
        <wp:anchor distT="0" distB="0" distL="114300" distR="114300" simplePos="0" relativeHeight="251659776" behindDoc="1" locked="0" layoutInCell="1" allowOverlap="1" wp14:anchorId="4CC73188" wp14:editId="39443A3F">
          <wp:simplePos x="0" y="0"/>
          <wp:positionH relativeFrom="column">
            <wp:posOffset>-868680</wp:posOffset>
          </wp:positionH>
          <wp:positionV relativeFrom="paragraph">
            <wp:posOffset>-449580</wp:posOffset>
          </wp:positionV>
          <wp:extent cx="8115300" cy="2019300"/>
          <wp:effectExtent l="0" t="0" r="0" b="0"/>
          <wp:wrapNone/>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1530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DD427A2"/>
    <w:multiLevelType w:val="hybridMultilevel"/>
    <w:tmpl w:val="1082B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80CC1"/>
    <w:multiLevelType w:val="hybridMultilevel"/>
    <w:tmpl w:val="5FEA0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B5FB7"/>
    <w:multiLevelType w:val="hybridMultilevel"/>
    <w:tmpl w:val="4F74A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411EE"/>
    <w:multiLevelType w:val="hybridMultilevel"/>
    <w:tmpl w:val="D414960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1CC01B89"/>
    <w:multiLevelType w:val="hybridMultilevel"/>
    <w:tmpl w:val="432C67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BC6B8D"/>
    <w:multiLevelType w:val="hybridMultilevel"/>
    <w:tmpl w:val="8362D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735DE2"/>
    <w:multiLevelType w:val="hybridMultilevel"/>
    <w:tmpl w:val="F760C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B166FF"/>
    <w:multiLevelType w:val="hybridMultilevel"/>
    <w:tmpl w:val="3B3A83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34C05F2"/>
    <w:multiLevelType w:val="hybridMultilevel"/>
    <w:tmpl w:val="432C6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E41CF4"/>
    <w:multiLevelType w:val="hybridMultilevel"/>
    <w:tmpl w:val="56D21416"/>
    <w:lvl w:ilvl="0" w:tplc="FFFFFFFF">
      <w:start w:val="1"/>
      <w:numFmt w:val="upperRoman"/>
      <w:lvlText w:val="%1."/>
      <w:lvlJc w:val="left"/>
      <w:pPr>
        <w:ind w:left="1440" w:hanging="108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8F23B98"/>
    <w:multiLevelType w:val="hybridMultilevel"/>
    <w:tmpl w:val="432C67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3261D08"/>
    <w:multiLevelType w:val="hybridMultilevel"/>
    <w:tmpl w:val="26D65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EA5D5F"/>
    <w:multiLevelType w:val="hybridMultilevel"/>
    <w:tmpl w:val="56D21416"/>
    <w:lvl w:ilvl="0" w:tplc="C682E74E">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9396595">
    <w:abstractNumId w:val="0"/>
  </w:num>
  <w:num w:numId="2" w16cid:durableId="1009798895">
    <w:abstractNumId w:val="13"/>
  </w:num>
  <w:num w:numId="3" w16cid:durableId="1822428581">
    <w:abstractNumId w:val="10"/>
  </w:num>
  <w:num w:numId="4" w16cid:durableId="593364772">
    <w:abstractNumId w:val="9"/>
  </w:num>
  <w:num w:numId="5" w16cid:durableId="1861701858">
    <w:abstractNumId w:val="11"/>
  </w:num>
  <w:num w:numId="6" w16cid:durableId="411661412">
    <w:abstractNumId w:val="5"/>
  </w:num>
  <w:num w:numId="7" w16cid:durableId="1676495112">
    <w:abstractNumId w:val="8"/>
  </w:num>
  <w:num w:numId="8" w16cid:durableId="1529099627">
    <w:abstractNumId w:val="4"/>
  </w:num>
  <w:num w:numId="9" w16cid:durableId="1302267130">
    <w:abstractNumId w:val="6"/>
  </w:num>
  <w:num w:numId="10" w16cid:durableId="2097826298">
    <w:abstractNumId w:val="2"/>
  </w:num>
  <w:num w:numId="11" w16cid:durableId="297032354">
    <w:abstractNumId w:val="12"/>
  </w:num>
  <w:num w:numId="12" w16cid:durableId="595286795">
    <w:abstractNumId w:val="1"/>
  </w:num>
  <w:num w:numId="13" w16cid:durableId="632176221">
    <w:abstractNumId w:val="7"/>
  </w:num>
  <w:num w:numId="14" w16cid:durableId="18742655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d24d06,#cd6724,#ddd,#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4BE"/>
    <w:rsid w:val="0000216C"/>
    <w:rsid w:val="00022234"/>
    <w:rsid w:val="00030AE5"/>
    <w:rsid w:val="0003594A"/>
    <w:rsid w:val="00036461"/>
    <w:rsid w:val="000473C9"/>
    <w:rsid w:val="00047930"/>
    <w:rsid w:val="000501A1"/>
    <w:rsid w:val="0005772C"/>
    <w:rsid w:val="000618F7"/>
    <w:rsid w:val="00064B92"/>
    <w:rsid w:val="000700BE"/>
    <w:rsid w:val="0008305E"/>
    <w:rsid w:val="00084AF6"/>
    <w:rsid w:val="00087385"/>
    <w:rsid w:val="000A0694"/>
    <w:rsid w:val="000A06FB"/>
    <w:rsid w:val="000A0B9C"/>
    <w:rsid w:val="000A36CD"/>
    <w:rsid w:val="000A4688"/>
    <w:rsid w:val="000A5119"/>
    <w:rsid w:val="000A7854"/>
    <w:rsid w:val="000D287E"/>
    <w:rsid w:val="000D28C5"/>
    <w:rsid w:val="000D3688"/>
    <w:rsid w:val="000D42B4"/>
    <w:rsid w:val="000D550F"/>
    <w:rsid w:val="000E2252"/>
    <w:rsid w:val="000F3D9A"/>
    <w:rsid w:val="000F4D8C"/>
    <w:rsid w:val="000F6999"/>
    <w:rsid w:val="000F7B14"/>
    <w:rsid w:val="001031AE"/>
    <w:rsid w:val="00105DAB"/>
    <w:rsid w:val="00110552"/>
    <w:rsid w:val="00121780"/>
    <w:rsid w:val="00125DE3"/>
    <w:rsid w:val="00133B10"/>
    <w:rsid w:val="00137852"/>
    <w:rsid w:val="00145F94"/>
    <w:rsid w:val="001629C6"/>
    <w:rsid w:val="00170756"/>
    <w:rsid w:val="00175C5B"/>
    <w:rsid w:val="00181364"/>
    <w:rsid w:val="00186BD1"/>
    <w:rsid w:val="00196281"/>
    <w:rsid w:val="00196BF9"/>
    <w:rsid w:val="001979C7"/>
    <w:rsid w:val="001A17BC"/>
    <w:rsid w:val="001B04A1"/>
    <w:rsid w:val="001C799C"/>
    <w:rsid w:val="001D132C"/>
    <w:rsid w:val="001D4728"/>
    <w:rsid w:val="001D7A86"/>
    <w:rsid w:val="00211917"/>
    <w:rsid w:val="00215F0C"/>
    <w:rsid w:val="00233CCF"/>
    <w:rsid w:val="00243CDE"/>
    <w:rsid w:val="002448E6"/>
    <w:rsid w:val="00245FB0"/>
    <w:rsid w:val="00251B35"/>
    <w:rsid w:val="00253C46"/>
    <w:rsid w:val="00261875"/>
    <w:rsid w:val="0027554D"/>
    <w:rsid w:val="0027597A"/>
    <w:rsid w:val="00277ADB"/>
    <w:rsid w:val="00277B10"/>
    <w:rsid w:val="002810D4"/>
    <w:rsid w:val="00285652"/>
    <w:rsid w:val="002A35BA"/>
    <w:rsid w:val="002A4F43"/>
    <w:rsid w:val="002D2E2F"/>
    <w:rsid w:val="002D5303"/>
    <w:rsid w:val="002D7216"/>
    <w:rsid w:val="002E1908"/>
    <w:rsid w:val="00321EF2"/>
    <w:rsid w:val="00351277"/>
    <w:rsid w:val="00373214"/>
    <w:rsid w:val="00373942"/>
    <w:rsid w:val="00374CDE"/>
    <w:rsid w:val="003766B8"/>
    <w:rsid w:val="003776DF"/>
    <w:rsid w:val="00380EAD"/>
    <w:rsid w:val="00384958"/>
    <w:rsid w:val="00395555"/>
    <w:rsid w:val="003A5CE7"/>
    <w:rsid w:val="003A7331"/>
    <w:rsid w:val="003B02D1"/>
    <w:rsid w:val="003B06ED"/>
    <w:rsid w:val="003B12DD"/>
    <w:rsid w:val="003B29CE"/>
    <w:rsid w:val="003D6202"/>
    <w:rsid w:val="003E43A7"/>
    <w:rsid w:val="003E46D9"/>
    <w:rsid w:val="003F320B"/>
    <w:rsid w:val="00401598"/>
    <w:rsid w:val="004248D6"/>
    <w:rsid w:val="00426D93"/>
    <w:rsid w:val="004413B9"/>
    <w:rsid w:val="00442C49"/>
    <w:rsid w:val="004478A2"/>
    <w:rsid w:val="00456B8A"/>
    <w:rsid w:val="00462184"/>
    <w:rsid w:val="0046341C"/>
    <w:rsid w:val="004648EB"/>
    <w:rsid w:val="00464EAF"/>
    <w:rsid w:val="00487531"/>
    <w:rsid w:val="00490C12"/>
    <w:rsid w:val="004A61C2"/>
    <w:rsid w:val="004A63A6"/>
    <w:rsid w:val="004A73BF"/>
    <w:rsid w:val="004A78FA"/>
    <w:rsid w:val="004C0C6B"/>
    <w:rsid w:val="004D09C2"/>
    <w:rsid w:val="004D4070"/>
    <w:rsid w:val="004D489A"/>
    <w:rsid w:val="004D6307"/>
    <w:rsid w:val="004F02CA"/>
    <w:rsid w:val="004F05A4"/>
    <w:rsid w:val="004F2E39"/>
    <w:rsid w:val="004F6FD5"/>
    <w:rsid w:val="00503AFC"/>
    <w:rsid w:val="00511567"/>
    <w:rsid w:val="005215F7"/>
    <w:rsid w:val="00542408"/>
    <w:rsid w:val="005428E2"/>
    <w:rsid w:val="00543A80"/>
    <w:rsid w:val="005521D8"/>
    <w:rsid w:val="005659D2"/>
    <w:rsid w:val="00572905"/>
    <w:rsid w:val="00577974"/>
    <w:rsid w:val="005A0E54"/>
    <w:rsid w:val="005B2F01"/>
    <w:rsid w:val="005C2FC7"/>
    <w:rsid w:val="005C54B6"/>
    <w:rsid w:val="005C6FF1"/>
    <w:rsid w:val="005C7123"/>
    <w:rsid w:val="005D24F0"/>
    <w:rsid w:val="005D28FC"/>
    <w:rsid w:val="005D4644"/>
    <w:rsid w:val="005D5995"/>
    <w:rsid w:val="005F0D10"/>
    <w:rsid w:val="005F2D2B"/>
    <w:rsid w:val="005F6290"/>
    <w:rsid w:val="00613870"/>
    <w:rsid w:val="00614430"/>
    <w:rsid w:val="0061537E"/>
    <w:rsid w:val="006154CF"/>
    <w:rsid w:val="00620AD1"/>
    <w:rsid w:val="0062270E"/>
    <w:rsid w:val="006249E7"/>
    <w:rsid w:val="00632875"/>
    <w:rsid w:val="00636FE2"/>
    <w:rsid w:val="0065314E"/>
    <w:rsid w:val="006633DF"/>
    <w:rsid w:val="00664743"/>
    <w:rsid w:val="0066642B"/>
    <w:rsid w:val="0066658E"/>
    <w:rsid w:val="00670CBA"/>
    <w:rsid w:val="0067746F"/>
    <w:rsid w:val="00681461"/>
    <w:rsid w:val="00681F73"/>
    <w:rsid w:val="0068436A"/>
    <w:rsid w:val="006877B6"/>
    <w:rsid w:val="00687B28"/>
    <w:rsid w:val="00691226"/>
    <w:rsid w:val="006914A6"/>
    <w:rsid w:val="006A193A"/>
    <w:rsid w:val="006B053E"/>
    <w:rsid w:val="006B5318"/>
    <w:rsid w:val="006D5A05"/>
    <w:rsid w:val="00713057"/>
    <w:rsid w:val="007133CA"/>
    <w:rsid w:val="00714ED1"/>
    <w:rsid w:val="007225AA"/>
    <w:rsid w:val="00722672"/>
    <w:rsid w:val="00743A55"/>
    <w:rsid w:val="00754BC1"/>
    <w:rsid w:val="00756C4B"/>
    <w:rsid w:val="007827BA"/>
    <w:rsid w:val="00785EF6"/>
    <w:rsid w:val="00786C53"/>
    <w:rsid w:val="0079789D"/>
    <w:rsid w:val="007B6ED5"/>
    <w:rsid w:val="007C24F6"/>
    <w:rsid w:val="007D088D"/>
    <w:rsid w:val="007D4637"/>
    <w:rsid w:val="007D57BD"/>
    <w:rsid w:val="007D5AC1"/>
    <w:rsid w:val="007D7B8E"/>
    <w:rsid w:val="007E25DE"/>
    <w:rsid w:val="007E39A7"/>
    <w:rsid w:val="007E6480"/>
    <w:rsid w:val="007E6CDA"/>
    <w:rsid w:val="007F0C47"/>
    <w:rsid w:val="007F5F20"/>
    <w:rsid w:val="00806182"/>
    <w:rsid w:val="00815DCC"/>
    <w:rsid w:val="00826808"/>
    <w:rsid w:val="00832774"/>
    <w:rsid w:val="008424E1"/>
    <w:rsid w:val="00846BFF"/>
    <w:rsid w:val="0085264C"/>
    <w:rsid w:val="00861633"/>
    <w:rsid w:val="00861F16"/>
    <w:rsid w:val="008706F1"/>
    <w:rsid w:val="00872DA0"/>
    <w:rsid w:val="008742C6"/>
    <w:rsid w:val="00877D70"/>
    <w:rsid w:val="00885685"/>
    <w:rsid w:val="00886F94"/>
    <w:rsid w:val="00892C23"/>
    <w:rsid w:val="008959CB"/>
    <w:rsid w:val="008A2396"/>
    <w:rsid w:val="008B670D"/>
    <w:rsid w:val="008C12B8"/>
    <w:rsid w:val="008D5AE9"/>
    <w:rsid w:val="008E0ACB"/>
    <w:rsid w:val="008F19A7"/>
    <w:rsid w:val="008F475F"/>
    <w:rsid w:val="00911927"/>
    <w:rsid w:val="00916CC1"/>
    <w:rsid w:val="009213E1"/>
    <w:rsid w:val="00945345"/>
    <w:rsid w:val="00956965"/>
    <w:rsid w:val="00957114"/>
    <w:rsid w:val="00960E48"/>
    <w:rsid w:val="00965773"/>
    <w:rsid w:val="00985E58"/>
    <w:rsid w:val="009A2F58"/>
    <w:rsid w:val="009B2862"/>
    <w:rsid w:val="009C4667"/>
    <w:rsid w:val="009E6C07"/>
    <w:rsid w:val="009F1533"/>
    <w:rsid w:val="00A02DA9"/>
    <w:rsid w:val="00A07810"/>
    <w:rsid w:val="00A15774"/>
    <w:rsid w:val="00A2478F"/>
    <w:rsid w:val="00A24AB6"/>
    <w:rsid w:val="00A276DB"/>
    <w:rsid w:val="00A31FBA"/>
    <w:rsid w:val="00A32C1E"/>
    <w:rsid w:val="00A33EA1"/>
    <w:rsid w:val="00A37E8F"/>
    <w:rsid w:val="00A570C2"/>
    <w:rsid w:val="00A80198"/>
    <w:rsid w:val="00A82F56"/>
    <w:rsid w:val="00A86765"/>
    <w:rsid w:val="00AC55F0"/>
    <w:rsid w:val="00AE177B"/>
    <w:rsid w:val="00AE2914"/>
    <w:rsid w:val="00AE66E4"/>
    <w:rsid w:val="00AF646F"/>
    <w:rsid w:val="00B00C40"/>
    <w:rsid w:val="00B21139"/>
    <w:rsid w:val="00B22718"/>
    <w:rsid w:val="00B23772"/>
    <w:rsid w:val="00B250EE"/>
    <w:rsid w:val="00B267F5"/>
    <w:rsid w:val="00B3059B"/>
    <w:rsid w:val="00B30707"/>
    <w:rsid w:val="00B30918"/>
    <w:rsid w:val="00B317D0"/>
    <w:rsid w:val="00B62F80"/>
    <w:rsid w:val="00B64292"/>
    <w:rsid w:val="00B827F7"/>
    <w:rsid w:val="00B90B98"/>
    <w:rsid w:val="00BA6956"/>
    <w:rsid w:val="00BA797B"/>
    <w:rsid w:val="00BC78B7"/>
    <w:rsid w:val="00BC7C6A"/>
    <w:rsid w:val="00BD12B7"/>
    <w:rsid w:val="00BE34C5"/>
    <w:rsid w:val="00BE612A"/>
    <w:rsid w:val="00BF3930"/>
    <w:rsid w:val="00C036C8"/>
    <w:rsid w:val="00C21369"/>
    <w:rsid w:val="00C25A3E"/>
    <w:rsid w:val="00C26EE4"/>
    <w:rsid w:val="00C27CCF"/>
    <w:rsid w:val="00C3414C"/>
    <w:rsid w:val="00C35E8E"/>
    <w:rsid w:val="00C3734D"/>
    <w:rsid w:val="00C413DE"/>
    <w:rsid w:val="00C42E63"/>
    <w:rsid w:val="00C47576"/>
    <w:rsid w:val="00C56D4E"/>
    <w:rsid w:val="00C6415E"/>
    <w:rsid w:val="00C6729D"/>
    <w:rsid w:val="00C737BB"/>
    <w:rsid w:val="00C751CB"/>
    <w:rsid w:val="00C82BEB"/>
    <w:rsid w:val="00C8342B"/>
    <w:rsid w:val="00C875D7"/>
    <w:rsid w:val="00C8796E"/>
    <w:rsid w:val="00CA36A0"/>
    <w:rsid w:val="00CB0577"/>
    <w:rsid w:val="00CB074A"/>
    <w:rsid w:val="00CB21B1"/>
    <w:rsid w:val="00CC789B"/>
    <w:rsid w:val="00CD2F8A"/>
    <w:rsid w:val="00CD3366"/>
    <w:rsid w:val="00CD42AA"/>
    <w:rsid w:val="00CD6687"/>
    <w:rsid w:val="00CE5E72"/>
    <w:rsid w:val="00CE7BF9"/>
    <w:rsid w:val="00D0019D"/>
    <w:rsid w:val="00D01350"/>
    <w:rsid w:val="00D01B48"/>
    <w:rsid w:val="00D0219C"/>
    <w:rsid w:val="00D05E34"/>
    <w:rsid w:val="00D13CE5"/>
    <w:rsid w:val="00D278F8"/>
    <w:rsid w:val="00D3445C"/>
    <w:rsid w:val="00D514BE"/>
    <w:rsid w:val="00D54A72"/>
    <w:rsid w:val="00D64FA9"/>
    <w:rsid w:val="00D65F06"/>
    <w:rsid w:val="00D7112B"/>
    <w:rsid w:val="00D729A4"/>
    <w:rsid w:val="00D83470"/>
    <w:rsid w:val="00D9531F"/>
    <w:rsid w:val="00DA1842"/>
    <w:rsid w:val="00DB4667"/>
    <w:rsid w:val="00DB49CD"/>
    <w:rsid w:val="00DC1849"/>
    <w:rsid w:val="00DC4D2B"/>
    <w:rsid w:val="00DD5051"/>
    <w:rsid w:val="00DE215F"/>
    <w:rsid w:val="00E02D6B"/>
    <w:rsid w:val="00E06F59"/>
    <w:rsid w:val="00E20ECB"/>
    <w:rsid w:val="00E263C7"/>
    <w:rsid w:val="00E26454"/>
    <w:rsid w:val="00E415BD"/>
    <w:rsid w:val="00E46C62"/>
    <w:rsid w:val="00E479DF"/>
    <w:rsid w:val="00E47DA0"/>
    <w:rsid w:val="00E50264"/>
    <w:rsid w:val="00E55666"/>
    <w:rsid w:val="00E8058D"/>
    <w:rsid w:val="00E83542"/>
    <w:rsid w:val="00E903C4"/>
    <w:rsid w:val="00E93824"/>
    <w:rsid w:val="00E94018"/>
    <w:rsid w:val="00E9456D"/>
    <w:rsid w:val="00EA07D3"/>
    <w:rsid w:val="00EA264C"/>
    <w:rsid w:val="00EA7BCC"/>
    <w:rsid w:val="00EB1FAE"/>
    <w:rsid w:val="00F024BB"/>
    <w:rsid w:val="00F0441F"/>
    <w:rsid w:val="00F04D8A"/>
    <w:rsid w:val="00F1636E"/>
    <w:rsid w:val="00F24B70"/>
    <w:rsid w:val="00F30913"/>
    <w:rsid w:val="00F31310"/>
    <w:rsid w:val="00F406CE"/>
    <w:rsid w:val="00F515E5"/>
    <w:rsid w:val="00F54AD5"/>
    <w:rsid w:val="00F574AC"/>
    <w:rsid w:val="00F67D3A"/>
    <w:rsid w:val="00F75A95"/>
    <w:rsid w:val="00F85424"/>
    <w:rsid w:val="00F901F0"/>
    <w:rsid w:val="00F902F6"/>
    <w:rsid w:val="00F9296A"/>
    <w:rsid w:val="00F93A18"/>
    <w:rsid w:val="00FA3CF1"/>
    <w:rsid w:val="00FA7A4B"/>
    <w:rsid w:val="00FB40E4"/>
    <w:rsid w:val="00FB435D"/>
    <w:rsid w:val="00FC10AC"/>
    <w:rsid w:val="00FC3CD4"/>
    <w:rsid w:val="00FD26F6"/>
    <w:rsid w:val="00FD5515"/>
    <w:rsid w:val="00FE0A05"/>
    <w:rsid w:val="00FE506B"/>
    <w:rsid w:val="00FF47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24d06,#cd6724,#ddd,#efa82c,#cd9b17,#f7e8c7,#ff8001,#fad431"/>
    </o:shapedefaults>
    <o:shapelayout v:ext="edit">
      <o:idmap v:ext="edit" data="2"/>
    </o:shapelayout>
  </w:shapeDefaults>
  <w:decimalSymbol w:val="."/>
  <w:listSeparator w:val=","/>
  <w14:docId w14:val="35DDE904"/>
  <w15:chartTrackingRefBased/>
  <w15:docId w15:val="{B809392C-17D4-46EC-A582-E3FADF187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unhideWhenUsed/>
    <w:qFormat/>
    <w:rsid w:val="00DE215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table" w:styleId="TableGrid">
    <w:name w:val="Table Grid"/>
    <w:basedOn w:val="TableNormal"/>
    <w:uiPriority w:val="39"/>
    <w:rsid w:val="00691226"/>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691226"/>
    <w:rPr>
      <w:i/>
      <w:iCs/>
      <w:sz w:val="28"/>
      <w:szCs w:val="24"/>
    </w:rPr>
  </w:style>
  <w:style w:type="character" w:styleId="Strong">
    <w:name w:val="Strong"/>
    <w:basedOn w:val="DefaultParagraphFont"/>
    <w:uiPriority w:val="22"/>
    <w:qFormat/>
    <w:rsid w:val="00181364"/>
    <w:rPr>
      <w:b/>
      <w:bCs/>
    </w:rPr>
  </w:style>
  <w:style w:type="paragraph" w:styleId="TOC1">
    <w:name w:val="toc 1"/>
    <w:basedOn w:val="Normal"/>
    <w:next w:val="Normal"/>
    <w:autoRedefine/>
    <w:uiPriority w:val="39"/>
    <w:unhideWhenUsed/>
    <w:rsid w:val="00F574AC"/>
    <w:pPr>
      <w:spacing w:before="120"/>
    </w:pPr>
    <w:rPr>
      <w:rFonts w:eastAsia="Times New Roman"/>
      <w:bCs/>
      <w:iCs/>
      <w:lang w:val="en" w:eastAsia="en-GB"/>
    </w:rPr>
  </w:style>
  <w:style w:type="paragraph" w:styleId="TOC2">
    <w:name w:val="toc 2"/>
    <w:basedOn w:val="Normal"/>
    <w:next w:val="Normal"/>
    <w:autoRedefine/>
    <w:uiPriority w:val="39"/>
    <w:unhideWhenUsed/>
    <w:rsid w:val="00F574AC"/>
    <w:pPr>
      <w:spacing w:before="120"/>
      <w:ind w:left="220"/>
    </w:pPr>
    <w:rPr>
      <w:rFonts w:eastAsia="Times New Roman"/>
      <w:bCs/>
      <w:lang w:val="en" w:eastAsia="en-GB"/>
    </w:rPr>
  </w:style>
  <w:style w:type="paragraph" w:styleId="ListParagraph">
    <w:name w:val="List Paragraph"/>
    <w:basedOn w:val="Normal"/>
    <w:uiPriority w:val="34"/>
    <w:qFormat/>
    <w:rsid w:val="00AE177B"/>
    <w:pPr>
      <w:ind w:left="720"/>
      <w:contextualSpacing/>
    </w:pPr>
  </w:style>
  <w:style w:type="paragraph" w:customStyle="1" w:styleId="Default">
    <w:name w:val="Default"/>
    <w:rsid w:val="00E26454"/>
    <w:pPr>
      <w:autoSpaceDE w:val="0"/>
      <w:autoSpaceDN w:val="0"/>
      <w:adjustRightInd w:val="0"/>
    </w:pPr>
    <w:rPr>
      <w:color w:val="000000"/>
      <w:sz w:val="24"/>
      <w:szCs w:val="24"/>
    </w:rPr>
  </w:style>
  <w:style w:type="paragraph" w:styleId="NormalWeb">
    <w:name w:val="Normal (Web)"/>
    <w:basedOn w:val="Normal"/>
    <w:uiPriority w:val="99"/>
    <w:unhideWhenUsed/>
    <w:rsid w:val="0066642B"/>
    <w:pPr>
      <w:spacing w:before="100" w:beforeAutospacing="1" w:after="100" w:afterAutospacing="1"/>
    </w:pPr>
    <w:rPr>
      <w:rFonts w:eastAsia="Times New Roman"/>
      <w:lang w:eastAsia="en-US"/>
    </w:rPr>
  </w:style>
  <w:style w:type="character" w:styleId="UnresolvedMention">
    <w:name w:val="Unresolved Mention"/>
    <w:basedOn w:val="DefaultParagraphFont"/>
    <w:uiPriority w:val="99"/>
    <w:semiHidden/>
    <w:unhideWhenUsed/>
    <w:rsid w:val="000618F7"/>
    <w:rPr>
      <w:color w:val="605E5C"/>
      <w:shd w:val="clear" w:color="auto" w:fill="E1DFDD"/>
    </w:rPr>
  </w:style>
  <w:style w:type="character" w:customStyle="1" w:styleId="Heading3Char">
    <w:name w:val="Heading 3 Char"/>
    <w:basedOn w:val="DefaultParagraphFont"/>
    <w:link w:val="Heading3"/>
    <w:rsid w:val="00DE215F"/>
    <w:rPr>
      <w:rFonts w:asciiTheme="majorHAnsi" w:eastAsiaTheme="majorEastAsia" w:hAnsiTheme="majorHAnsi" w:cstheme="majorBidi"/>
      <w:color w:val="1F3763" w:themeColor="accent1" w:themeShade="7F"/>
      <w:sz w:val="24"/>
      <w:szCs w:val="24"/>
      <w:lang w:eastAsia="ko-KR"/>
    </w:rPr>
  </w:style>
  <w:style w:type="character" w:customStyle="1" w:styleId="go">
    <w:name w:val="go"/>
    <w:basedOn w:val="DefaultParagraphFont"/>
    <w:rsid w:val="00DE215F"/>
  </w:style>
  <w:style w:type="character" w:customStyle="1" w:styleId="url">
    <w:name w:val="url"/>
    <w:basedOn w:val="DefaultParagraphFont"/>
    <w:rsid w:val="006249E7"/>
  </w:style>
  <w:style w:type="character" w:styleId="FollowedHyperlink">
    <w:name w:val="FollowedHyperlink"/>
    <w:basedOn w:val="DefaultParagraphFont"/>
    <w:rsid w:val="008327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9864">
      <w:bodyDiv w:val="1"/>
      <w:marLeft w:val="0"/>
      <w:marRight w:val="0"/>
      <w:marTop w:val="0"/>
      <w:marBottom w:val="0"/>
      <w:divBdr>
        <w:top w:val="none" w:sz="0" w:space="0" w:color="auto"/>
        <w:left w:val="none" w:sz="0" w:space="0" w:color="auto"/>
        <w:bottom w:val="none" w:sz="0" w:space="0" w:color="auto"/>
        <w:right w:val="none" w:sz="0" w:space="0" w:color="auto"/>
      </w:divBdr>
      <w:divsChild>
        <w:div w:id="184834998">
          <w:marLeft w:val="-720"/>
          <w:marRight w:val="0"/>
          <w:marTop w:val="0"/>
          <w:marBottom w:val="0"/>
          <w:divBdr>
            <w:top w:val="none" w:sz="0" w:space="0" w:color="auto"/>
            <w:left w:val="none" w:sz="0" w:space="0" w:color="auto"/>
            <w:bottom w:val="none" w:sz="0" w:space="0" w:color="auto"/>
            <w:right w:val="none" w:sz="0" w:space="0" w:color="auto"/>
          </w:divBdr>
        </w:div>
      </w:divsChild>
    </w:div>
    <w:div w:id="162207479">
      <w:bodyDiv w:val="1"/>
      <w:marLeft w:val="0"/>
      <w:marRight w:val="0"/>
      <w:marTop w:val="0"/>
      <w:marBottom w:val="0"/>
      <w:divBdr>
        <w:top w:val="none" w:sz="0" w:space="0" w:color="auto"/>
        <w:left w:val="none" w:sz="0" w:space="0" w:color="auto"/>
        <w:bottom w:val="none" w:sz="0" w:space="0" w:color="auto"/>
        <w:right w:val="none" w:sz="0" w:space="0" w:color="auto"/>
      </w:divBdr>
      <w:divsChild>
        <w:div w:id="746346582">
          <w:marLeft w:val="-720"/>
          <w:marRight w:val="0"/>
          <w:marTop w:val="0"/>
          <w:marBottom w:val="0"/>
          <w:divBdr>
            <w:top w:val="none" w:sz="0" w:space="0" w:color="auto"/>
            <w:left w:val="none" w:sz="0" w:space="0" w:color="auto"/>
            <w:bottom w:val="none" w:sz="0" w:space="0" w:color="auto"/>
            <w:right w:val="none" w:sz="0" w:space="0" w:color="auto"/>
          </w:divBdr>
        </w:div>
      </w:divsChild>
    </w:div>
    <w:div w:id="633683300">
      <w:bodyDiv w:val="1"/>
      <w:marLeft w:val="0"/>
      <w:marRight w:val="0"/>
      <w:marTop w:val="0"/>
      <w:marBottom w:val="0"/>
      <w:divBdr>
        <w:top w:val="none" w:sz="0" w:space="0" w:color="auto"/>
        <w:left w:val="none" w:sz="0" w:space="0" w:color="auto"/>
        <w:bottom w:val="none" w:sz="0" w:space="0" w:color="auto"/>
        <w:right w:val="none" w:sz="0" w:space="0" w:color="auto"/>
      </w:divBdr>
      <w:divsChild>
        <w:div w:id="844130496">
          <w:marLeft w:val="0"/>
          <w:marRight w:val="0"/>
          <w:marTop w:val="0"/>
          <w:marBottom w:val="0"/>
          <w:divBdr>
            <w:top w:val="single" w:sz="2" w:space="0" w:color="E3E3E3"/>
            <w:left w:val="single" w:sz="2" w:space="0" w:color="E3E3E3"/>
            <w:bottom w:val="single" w:sz="2" w:space="0" w:color="E3E3E3"/>
            <w:right w:val="single" w:sz="2" w:space="0" w:color="E3E3E3"/>
          </w:divBdr>
          <w:divsChild>
            <w:div w:id="1299412898">
              <w:marLeft w:val="0"/>
              <w:marRight w:val="0"/>
              <w:marTop w:val="100"/>
              <w:marBottom w:val="100"/>
              <w:divBdr>
                <w:top w:val="single" w:sz="2" w:space="0" w:color="E3E3E3"/>
                <w:left w:val="single" w:sz="2" w:space="0" w:color="E3E3E3"/>
                <w:bottom w:val="single" w:sz="2" w:space="0" w:color="E3E3E3"/>
                <w:right w:val="single" w:sz="2" w:space="0" w:color="E3E3E3"/>
              </w:divBdr>
              <w:divsChild>
                <w:div w:id="893397093">
                  <w:marLeft w:val="0"/>
                  <w:marRight w:val="0"/>
                  <w:marTop w:val="0"/>
                  <w:marBottom w:val="0"/>
                  <w:divBdr>
                    <w:top w:val="single" w:sz="2" w:space="0" w:color="E3E3E3"/>
                    <w:left w:val="single" w:sz="2" w:space="0" w:color="E3E3E3"/>
                    <w:bottom w:val="single" w:sz="2" w:space="0" w:color="E3E3E3"/>
                    <w:right w:val="single" w:sz="2" w:space="0" w:color="E3E3E3"/>
                  </w:divBdr>
                  <w:divsChild>
                    <w:div w:id="1375302132">
                      <w:marLeft w:val="0"/>
                      <w:marRight w:val="0"/>
                      <w:marTop w:val="0"/>
                      <w:marBottom w:val="0"/>
                      <w:divBdr>
                        <w:top w:val="single" w:sz="2" w:space="0" w:color="E3E3E3"/>
                        <w:left w:val="single" w:sz="2" w:space="0" w:color="E3E3E3"/>
                        <w:bottom w:val="single" w:sz="2" w:space="0" w:color="E3E3E3"/>
                        <w:right w:val="single" w:sz="2" w:space="0" w:color="E3E3E3"/>
                      </w:divBdr>
                      <w:divsChild>
                        <w:div w:id="967469339">
                          <w:marLeft w:val="0"/>
                          <w:marRight w:val="0"/>
                          <w:marTop w:val="0"/>
                          <w:marBottom w:val="0"/>
                          <w:divBdr>
                            <w:top w:val="single" w:sz="2" w:space="0" w:color="E3E3E3"/>
                            <w:left w:val="single" w:sz="2" w:space="0" w:color="E3E3E3"/>
                            <w:bottom w:val="single" w:sz="2" w:space="0" w:color="E3E3E3"/>
                            <w:right w:val="single" w:sz="2" w:space="0" w:color="E3E3E3"/>
                          </w:divBdr>
                          <w:divsChild>
                            <w:div w:id="1598323242">
                              <w:marLeft w:val="0"/>
                              <w:marRight w:val="0"/>
                              <w:marTop w:val="0"/>
                              <w:marBottom w:val="0"/>
                              <w:divBdr>
                                <w:top w:val="single" w:sz="2" w:space="0" w:color="E3E3E3"/>
                                <w:left w:val="single" w:sz="2" w:space="0" w:color="E3E3E3"/>
                                <w:bottom w:val="single" w:sz="2" w:space="0" w:color="E3E3E3"/>
                                <w:right w:val="single" w:sz="2" w:space="0" w:color="E3E3E3"/>
                              </w:divBdr>
                              <w:divsChild>
                                <w:div w:id="2013752413">
                                  <w:marLeft w:val="0"/>
                                  <w:marRight w:val="0"/>
                                  <w:marTop w:val="0"/>
                                  <w:marBottom w:val="0"/>
                                  <w:divBdr>
                                    <w:top w:val="single" w:sz="2" w:space="0" w:color="E3E3E3"/>
                                    <w:left w:val="single" w:sz="2" w:space="0" w:color="E3E3E3"/>
                                    <w:bottom w:val="single" w:sz="2" w:space="0" w:color="E3E3E3"/>
                                    <w:right w:val="single" w:sz="2" w:space="0" w:color="E3E3E3"/>
                                  </w:divBdr>
                                  <w:divsChild>
                                    <w:div w:id="688601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79952873">
      <w:bodyDiv w:val="1"/>
      <w:marLeft w:val="0"/>
      <w:marRight w:val="0"/>
      <w:marTop w:val="0"/>
      <w:marBottom w:val="0"/>
      <w:divBdr>
        <w:top w:val="none" w:sz="0" w:space="0" w:color="auto"/>
        <w:left w:val="none" w:sz="0" w:space="0" w:color="auto"/>
        <w:bottom w:val="none" w:sz="0" w:space="0" w:color="auto"/>
        <w:right w:val="none" w:sz="0" w:space="0" w:color="auto"/>
      </w:divBdr>
    </w:div>
    <w:div w:id="1116096170">
      <w:bodyDiv w:val="1"/>
      <w:marLeft w:val="0"/>
      <w:marRight w:val="0"/>
      <w:marTop w:val="0"/>
      <w:marBottom w:val="0"/>
      <w:divBdr>
        <w:top w:val="none" w:sz="0" w:space="0" w:color="auto"/>
        <w:left w:val="none" w:sz="0" w:space="0" w:color="auto"/>
        <w:bottom w:val="none" w:sz="0" w:space="0" w:color="auto"/>
        <w:right w:val="none" w:sz="0" w:space="0" w:color="auto"/>
      </w:divBdr>
    </w:div>
    <w:div w:id="1231035085">
      <w:bodyDiv w:val="1"/>
      <w:marLeft w:val="0"/>
      <w:marRight w:val="0"/>
      <w:marTop w:val="0"/>
      <w:marBottom w:val="0"/>
      <w:divBdr>
        <w:top w:val="none" w:sz="0" w:space="0" w:color="auto"/>
        <w:left w:val="none" w:sz="0" w:space="0" w:color="auto"/>
        <w:bottom w:val="none" w:sz="0" w:space="0" w:color="auto"/>
        <w:right w:val="none" w:sz="0" w:space="0" w:color="auto"/>
      </w:divBdr>
    </w:div>
    <w:div w:id="1364287691">
      <w:bodyDiv w:val="1"/>
      <w:marLeft w:val="0"/>
      <w:marRight w:val="0"/>
      <w:marTop w:val="0"/>
      <w:marBottom w:val="0"/>
      <w:divBdr>
        <w:top w:val="none" w:sz="0" w:space="0" w:color="auto"/>
        <w:left w:val="none" w:sz="0" w:space="0" w:color="auto"/>
        <w:bottom w:val="none" w:sz="0" w:space="0" w:color="auto"/>
        <w:right w:val="none" w:sz="0" w:space="0" w:color="auto"/>
      </w:divBdr>
    </w:div>
    <w:div w:id="1455058182">
      <w:bodyDiv w:val="1"/>
      <w:marLeft w:val="0"/>
      <w:marRight w:val="0"/>
      <w:marTop w:val="0"/>
      <w:marBottom w:val="0"/>
      <w:divBdr>
        <w:top w:val="none" w:sz="0" w:space="0" w:color="auto"/>
        <w:left w:val="none" w:sz="0" w:space="0" w:color="auto"/>
        <w:bottom w:val="none" w:sz="0" w:space="0" w:color="auto"/>
        <w:right w:val="none" w:sz="0" w:space="0" w:color="auto"/>
      </w:divBdr>
    </w:div>
    <w:div w:id="1467041618">
      <w:bodyDiv w:val="1"/>
      <w:marLeft w:val="0"/>
      <w:marRight w:val="0"/>
      <w:marTop w:val="0"/>
      <w:marBottom w:val="0"/>
      <w:divBdr>
        <w:top w:val="none" w:sz="0" w:space="0" w:color="auto"/>
        <w:left w:val="none" w:sz="0" w:space="0" w:color="auto"/>
        <w:bottom w:val="none" w:sz="0" w:space="0" w:color="auto"/>
        <w:right w:val="none" w:sz="0" w:space="0" w:color="auto"/>
      </w:divBdr>
    </w:div>
    <w:div w:id="1700399272">
      <w:bodyDiv w:val="1"/>
      <w:marLeft w:val="0"/>
      <w:marRight w:val="0"/>
      <w:marTop w:val="0"/>
      <w:marBottom w:val="0"/>
      <w:divBdr>
        <w:top w:val="none" w:sz="0" w:space="0" w:color="auto"/>
        <w:left w:val="none" w:sz="0" w:space="0" w:color="auto"/>
        <w:bottom w:val="none" w:sz="0" w:space="0" w:color="auto"/>
        <w:right w:val="none" w:sz="0" w:space="0" w:color="auto"/>
      </w:divBdr>
      <w:divsChild>
        <w:div w:id="1151949666">
          <w:marLeft w:val="0"/>
          <w:marRight w:val="0"/>
          <w:marTop w:val="0"/>
          <w:marBottom w:val="0"/>
          <w:divBdr>
            <w:top w:val="none" w:sz="0" w:space="0" w:color="auto"/>
            <w:left w:val="none" w:sz="0" w:space="0" w:color="auto"/>
            <w:bottom w:val="none" w:sz="0" w:space="0" w:color="auto"/>
            <w:right w:val="none" w:sz="0" w:space="0" w:color="auto"/>
          </w:divBdr>
        </w:div>
      </w:divsChild>
    </w:div>
    <w:div w:id="1873155258">
      <w:bodyDiv w:val="1"/>
      <w:marLeft w:val="0"/>
      <w:marRight w:val="0"/>
      <w:marTop w:val="0"/>
      <w:marBottom w:val="0"/>
      <w:divBdr>
        <w:top w:val="none" w:sz="0" w:space="0" w:color="auto"/>
        <w:left w:val="none" w:sz="0" w:space="0" w:color="auto"/>
        <w:bottom w:val="none" w:sz="0" w:space="0" w:color="auto"/>
        <w:right w:val="none" w:sz="0" w:space="0" w:color="auto"/>
      </w:divBdr>
    </w:div>
    <w:div w:id="212849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07/978-981-97-0341-8" TargetMode="External"/><Relationship Id="rId21" Type="http://schemas.openxmlformats.org/officeDocument/2006/relationships/image" Target="media/image14.png"/><Relationship Id="rId34" Type="http://schemas.openxmlformats.org/officeDocument/2006/relationships/hyperlink" Target="https://doi.org/10.1016/j.eja.2023.126809" TargetMode="External"/><Relationship Id="rId42" Type="http://schemas.openxmlformats.org/officeDocument/2006/relationships/hyperlink" Target="mailto:randahosni7@gmail.com" TargetMode="External"/><Relationship Id="rId47" Type="http://schemas.openxmlformats.org/officeDocument/2006/relationships/hyperlink" Target="mailto:AbdElRahman.2323018@stemqena.moe.edu.eg" TargetMode="External"/><Relationship Id="rId50" Type="http://schemas.openxmlformats.org/officeDocument/2006/relationships/hyperlink" Target="mailto:yara.2323556@stemqena.moe.edu.e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1.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hyperlink" Target="https://doi.org/10.1016/j.scitotenv.2023.164335" TargetMode="External"/><Relationship Id="rId40" Type="http://schemas.openxmlformats.org/officeDocument/2006/relationships/hyperlink" Target="https://doi.org/10.1016/j.compag.2023.108582" TargetMode="External"/><Relationship Id="rId45" Type="http://schemas.openxmlformats.org/officeDocument/2006/relationships/hyperlink" Target="mailto:yassen.2323053@stemqena.moe.edu.eg"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g"/><Relationship Id="rId44" Type="http://schemas.openxmlformats.org/officeDocument/2006/relationships/hyperlink" Target="mailto:amr.2323032@stemqena.moe.edu.eg"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hyperlink" Target="https://doi.org/10.1007/978-3-030-84883-5" TargetMode="External"/><Relationship Id="rId43" Type="http://schemas.openxmlformats.org/officeDocument/2006/relationships/hyperlink" Target="mailto:amrelkhooly08@gmail.com" TargetMode="External"/><Relationship Id="rId48" Type="http://schemas.openxmlformats.org/officeDocument/2006/relationships/hyperlink" Target="mailto:yassin.2323051@stemqena.moe.edu.eg" TargetMode="External"/><Relationship Id="rId8" Type="http://schemas.openxmlformats.org/officeDocument/2006/relationships/image" Target="media/image1.jpeg"/><Relationship Id="rId51" Type="http://schemas.openxmlformats.org/officeDocument/2006/relationships/hyperlink" Target="mailto:hana.2323555@stemqena.moe.edu.e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doi.org/10.1201/9780429266737" TargetMode="External"/><Relationship Id="rId38" Type="http://schemas.openxmlformats.org/officeDocument/2006/relationships/hyperlink" Target="https://doi.org/10.1016/j.aej.2022.06.063" TargetMode="External"/><Relationship Id="rId46" Type="http://schemas.openxmlformats.org/officeDocument/2006/relationships/hyperlink" Target="mailto:mazen.2323038@stemqena.moe.edu.eg" TargetMode="External"/><Relationship Id="rId20" Type="http://schemas.openxmlformats.org/officeDocument/2006/relationships/image" Target="media/image13.png"/><Relationship Id="rId41" Type="http://schemas.openxmlformats.org/officeDocument/2006/relationships/hyperlink" Target="https://doi.org/10.1007/s12008-023-01291-y"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07/978-3-031-11209-6" TargetMode="External"/><Relationship Id="rId49" Type="http://schemas.openxmlformats.org/officeDocument/2006/relationships/hyperlink" Target="mailto:judy.2323513@stemqena.moe.edu.e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7.jpeg"/></Relationships>
</file>

<file path=word/_rels/header1.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000000_IEEE%20Chapter\_0000_After%20Approval\_000000000_Event%20Activites\_IC-SIT%20Competition\_00000_IC-SIT%20Participants%20&amp;%20Proposals_1st%20Stage\1st%20Stage%20Results\2nd%20Stage%20Templates\template-word.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400" dirty="0"/>
              <a:t>Water consumption in liters before and after the robot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Drip irrigation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Acre 1</c:v>
                </c:pt>
                <c:pt idx="1">
                  <c:v>Acre 2</c:v>
                </c:pt>
                <c:pt idx="2">
                  <c:v>Acre 3</c:v>
                </c:pt>
                <c:pt idx="3">
                  <c:v>Acre 4</c:v>
                </c:pt>
                <c:pt idx="4">
                  <c:v>Acre 5</c:v>
                </c:pt>
              </c:strCache>
            </c:strRef>
          </c:cat>
          <c:val>
            <c:numRef>
              <c:f>Sheet1!$B$2:$B$6</c:f>
              <c:numCache>
                <c:formatCode>General</c:formatCode>
                <c:ptCount val="5"/>
                <c:pt idx="0">
                  <c:v>25</c:v>
                </c:pt>
                <c:pt idx="1">
                  <c:v>50</c:v>
                </c:pt>
                <c:pt idx="2">
                  <c:v>75</c:v>
                </c:pt>
                <c:pt idx="3">
                  <c:v>100</c:v>
                </c:pt>
                <c:pt idx="4">
                  <c:v>125</c:v>
                </c:pt>
              </c:numCache>
            </c:numRef>
          </c:val>
          <c:extLst>
            <c:ext xmlns:c16="http://schemas.microsoft.com/office/drawing/2014/chart" uri="{C3380CC4-5D6E-409C-BE32-E72D297353CC}">
              <c16:uniqueId val="{00000000-07D5-4170-A646-A64762D918E5}"/>
            </c:ext>
          </c:extLst>
        </c:ser>
        <c:ser>
          <c:idx val="1"/>
          <c:order val="1"/>
          <c:tx>
            <c:strRef>
              <c:f>Sheet1!$C$1</c:f>
              <c:strCache>
                <c:ptCount val="1"/>
                <c:pt idx="0">
                  <c:v>Traditional irrigation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Acre 1</c:v>
                </c:pt>
                <c:pt idx="1">
                  <c:v>Acre 2</c:v>
                </c:pt>
                <c:pt idx="2">
                  <c:v>Acre 3</c:v>
                </c:pt>
                <c:pt idx="3">
                  <c:v>Acre 4</c:v>
                </c:pt>
                <c:pt idx="4">
                  <c:v>Acre 5</c:v>
                </c:pt>
              </c:strCache>
            </c:strRef>
          </c:cat>
          <c:val>
            <c:numRef>
              <c:f>Sheet1!$C$2:$C$6</c:f>
              <c:numCache>
                <c:formatCode>General</c:formatCode>
                <c:ptCount val="5"/>
                <c:pt idx="0">
                  <c:v>125</c:v>
                </c:pt>
                <c:pt idx="1">
                  <c:v>250</c:v>
                </c:pt>
                <c:pt idx="2">
                  <c:v>375</c:v>
                </c:pt>
                <c:pt idx="3">
                  <c:v>500</c:v>
                </c:pt>
                <c:pt idx="4">
                  <c:v>625</c:v>
                </c:pt>
              </c:numCache>
            </c:numRef>
          </c:val>
          <c:extLst>
            <c:ext xmlns:c16="http://schemas.microsoft.com/office/drawing/2014/chart" uri="{C3380CC4-5D6E-409C-BE32-E72D297353CC}">
              <c16:uniqueId val="{00000001-07D5-4170-A646-A64762D918E5}"/>
            </c:ext>
          </c:extLst>
        </c:ser>
        <c:dLbls>
          <c:dLblPos val="outEnd"/>
          <c:showLegendKey val="0"/>
          <c:showVal val="1"/>
          <c:showCatName val="0"/>
          <c:showSerName val="0"/>
          <c:showPercent val="0"/>
          <c:showBubbleSize val="0"/>
        </c:dLbls>
        <c:gapWidth val="219"/>
        <c:overlap val="-27"/>
        <c:axId val="237953183"/>
        <c:axId val="237953663"/>
      </c:barChart>
      <c:catAx>
        <c:axId val="237953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237953663"/>
        <c:crosses val="autoZero"/>
        <c:auto val="1"/>
        <c:lblAlgn val="ctr"/>
        <c:lblOffset val="100"/>
        <c:noMultiLvlLbl val="0"/>
      </c:catAx>
      <c:valAx>
        <c:axId val="237953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237953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32119-7AF3-4E67-89EA-51601CECE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1341</TotalTime>
  <Pages>22</Pages>
  <Words>5143</Words>
  <Characters>29321</Characters>
  <Application>Microsoft Office Word</Application>
  <DocSecurity>0</DocSecurity>
  <Lines>244</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PowerPoint Template</vt:lpstr>
      <vt:lpstr>PowerPoint Template</vt:lpstr>
    </vt:vector>
  </TitlesOfParts>
  <Company/>
  <LinksUpToDate>false</LinksUpToDate>
  <CharactersWithSpaces>34396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Yasser Madany</dc:creator>
  <cp:keywords/>
  <dc:description/>
  <cp:lastModifiedBy>yaso5mimo@gmail.com</cp:lastModifiedBy>
  <cp:revision>483</cp:revision>
  <cp:lastPrinted>2023-03-21T14:06:00Z</cp:lastPrinted>
  <dcterms:created xsi:type="dcterms:W3CDTF">2023-03-14T09:44:00Z</dcterms:created>
  <dcterms:modified xsi:type="dcterms:W3CDTF">2024-05-09T01:53:00Z</dcterms:modified>
</cp:coreProperties>
</file>